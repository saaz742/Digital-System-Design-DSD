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XB Zar" w:hAnsi="XB Zar" w:cs="XB Zar"/>
          <w:b/>
          <w:rtl/>
        </w:rPr>
        <w:id w:val="805429490"/>
        <w:docPartObj>
          <w:docPartGallery w:val="Cover Pages"/>
          <w:docPartUnique/>
        </w:docPartObj>
      </w:sdtPr>
      <w:sdtEndPr>
        <w:rPr>
          <w:rtl w:val="0"/>
        </w:rPr>
      </w:sdtEndPr>
      <w:sdtContent>
        <w:p w:rsidR="00A461A3" w:rsidRPr="00A461A3" w:rsidRDefault="00A461A3" w:rsidP="002424C0">
          <w:pPr>
            <w:bidi/>
            <w:jc w:val="center"/>
            <w:rPr>
              <w:rFonts w:ascii="XB Zar" w:eastAsia="Calibri" w:hAnsi="XB Zar" w:cs="XB Zar"/>
              <w:sz w:val="22"/>
              <w:szCs w:val="22"/>
              <w:rtl/>
              <w:lang w:bidi="fa-IR"/>
            </w:rPr>
          </w:pPr>
          <w:r w:rsidRPr="00A461A3">
            <w:rPr>
              <w:rFonts w:ascii="XB Zar" w:eastAsia="Calibri" w:hAnsi="XB Zar" w:cs="XB Zar"/>
              <w:sz w:val="22"/>
              <w:szCs w:val="22"/>
              <w:rtl/>
              <w:lang w:bidi="fa-IR"/>
            </w:rPr>
            <w:t>به نام خدا</w:t>
          </w:r>
        </w:p>
        <w:p w:rsidR="00A461A3" w:rsidRPr="00A461A3" w:rsidRDefault="00A461A3" w:rsidP="002424C0">
          <w:pPr>
            <w:bidi/>
            <w:spacing w:before="0"/>
            <w:jc w:val="center"/>
            <w:rPr>
              <w:rFonts w:ascii="XB Zar" w:eastAsia="Calibri" w:hAnsi="XB Zar" w:cs="XB Zar"/>
              <w:sz w:val="22"/>
              <w:szCs w:val="22"/>
              <w:rtl/>
              <w:lang w:bidi="fa-IR"/>
            </w:rPr>
          </w:pPr>
          <w:r w:rsidRPr="00A461A3">
            <w:rPr>
              <w:rFonts w:ascii="XB Zar" w:eastAsia="Calibri" w:hAnsi="XB Zar" w:cs="XB Zar"/>
              <w:noProof/>
              <w:sz w:val="22"/>
              <w:szCs w:val="22"/>
              <w:rtl/>
              <w:lang w:bidi="ar-SA"/>
            </w:rPr>
            <w:drawing>
              <wp:inline distT="0" distB="0" distL="0" distR="0" wp14:anchorId="0798FA42" wp14:editId="12C57153">
                <wp:extent cx="1063909" cy="1059180"/>
                <wp:effectExtent l="0" t="0" r="317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if_university_of_technology.jpg"/>
                        <pic:cNvPicPr/>
                      </pic:nvPicPr>
                      <pic:blipFill>
                        <a:blip r:embed="rId11">
                          <a:extLst>
                            <a:ext uri="{28A0092B-C50C-407E-A947-70E740481C1C}">
                              <a14:useLocalDpi xmlns:a14="http://schemas.microsoft.com/office/drawing/2010/main" val="0"/>
                            </a:ext>
                          </a:extLst>
                        </a:blip>
                        <a:stretch>
                          <a:fillRect/>
                        </a:stretch>
                      </pic:blipFill>
                      <pic:spPr>
                        <a:xfrm>
                          <a:off x="0" y="0"/>
                          <a:ext cx="1063909" cy="1059180"/>
                        </a:xfrm>
                        <a:prstGeom prst="rect">
                          <a:avLst/>
                        </a:prstGeom>
                      </pic:spPr>
                    </pic:pic>
                  </a:graphicData>
                </a:graphic>
              </wp:inline>
            </w:drawing>
          </w:r>
        </w:p>
        <w:p w:rsidR="00A461A3" w:rsidRPr="0059026F" w:rsidRDefault="00A461A3" w:rsidP="002424C0">
          <w:pPr>
            <w:bidi/>
            <w:spacing w:before="0"/>
            <w:jc w:val="center"/>
            <w:rPr>
              <w:rFonts w:ascii="XB Zar" w:eastAsia="Calibri" w:hAnsi="XB Zar" w:cs="XB Zar"/>
              <w:sz w:val="28"/>
              <w:szCs w:val="28"/>
              <w:rtl/>
              <w:lang w:bidi="fa-IR"/>
            </w:rPr>
          </w:pPr>
          <w:r w:rsidRPr="0059026F">
            <w:rPr>
              <w:rFonts w:ascii="XB Zar" w:eastAsia="Calibri" w:hAnsi="XB Zar" w:cs="XB Zar"/>
              <w:sz w:val="28"/>
              <w:szCs w:val="28"/>
              <w:rtl/>
              <w:lang w:bidi="fa-IR"/>
            </w:rPr>
            <w:t xml:space="preserve">درس </w:t>
          </w:r>
          <w:r w:rsidRPr="0059026F">
            <w:rPr>
              <w:rFonts w:ascii="XB Zar" w:eastAsia="Calibri" w:hAnsi="XB Zar" w:cs="XB Zar" w:hint="cs"/>
              <w:sz w:val="28"/>
              <w:szCs w:val="28"/>
              <w:rtl/>
              <w:lang w:bidi="fa-IR"/>
            </w:rPr>
            <w:t>طراحی سیستم های دیجیتال</w:t>
          </w:r>
        </w:p>
        <w:p w:rsidR="00A461A3" w:rsidRDefault="00A461A3" w:rsidP="002424C0">
          <w:pPr>
            <w:keepNext/>
            <w:bidi/>
            <w:spacing w:before="0"/>
            <w:jc w:val="center"/>
            <w:outlineLvl w:val="0"/>
            <w:rPr>
              <w:rFonts w:ascii="XB Zar" w:eastAsia="Calibri" w:hAnsi="XB Zar" w:cs="XB Zar"/>
              <w:b/>
              <w:bCs/>
              <w:sz w:val="56"/>
              <w:szCs w:val="56"/>
              <w:rtl/>
              <w:lang w:bidi="fa-IR"/>
            </w:rPr>
          </w:pPr>
          <w:r w:rsidRPr="00A461A3">
            <w:rPr>
              <w:rFonts w:ascii="XB Zar" w:eastAsia="Calibri" w:hAnsi="XB Zar" w:cs="XB Zar" w:hint="cs"/>
              <w:b/>
              <w:bCs/>
              <w:sz w:val="56"/>
              <w:szCs w:val="56"/>
              <w:rtl/>
              <w:lang w:bidi="fa-IR"/>
            </w:rPr>
            <w:t>طراحی واحد ضرب کننده ی ماتریس ها</w:t>
          </w:r>
        </w:p>
        <w:p w:rsidR="00A461A3" w:rsidRPr="00A461A3" w:rsidRDefault="00A461A3" w:rsidP="002424C0">
          <w:pPr>
            <w:keepNext/>
            <w:bidi/>
            <w:spacing w:before="0"/>
            <w:jc w:val="center"/>
            <w:outlineLvl w:val="0"/>
            <w:rPr>
              <w:rFonts w:ascii="XB Zar" w:eastAsia="Calibri" w:hAnsi="XB Zar" w:cs="XB Zar"/>
              <w:b/>
              <w:bCs/>
              <w:sz w:val="56"/>
              <w:szCs w:val="56"/>
              <w:rtl/>
              <w:lang w:bidi="fa-IR"/>
            </w:rPr>
          </w:pPr>
        </w:p>
        <w:p w:rsidR="00A461A3" w:rsidRPr="00A461A3" w:rsidRDefault="00A461A3" w:rsidP="002424C0">
          <w:pPr>
            <w:keepNext/>
            <w:bidi/>
            <w:spacing w:before="0"/>
            <w:jc w:val="center"/>
            <w:outlineLvl w:val="1"/>
            <w:rPr>
              <w:rFonts w:ascii="XB Zar" w:eastAsia="Calibri" w:hAnsi="XB Zar" w:cs="XB Zar"/>
              <w:sz w:val="36"/>
              <w:szCs w:val="36"/>
              <w:rtl/>
              <w:lang w:bidi="fa-IR"/>
            </w:rPr>
          </w:pPr>
          <w:r w:rsidRPr="00A461A3">
            <w:rPr>
              <w:rFonts w:ascii="XB Zar" w:eastAsia="Calibri" w:hAnsi="XB Zar" w:cs="XB Zar" w:hint="cs"/>
              <w:sz w:val="36"/>
              <w:szCs w:val="36"/>
              <w:rtl/>
              <w:lang w:bidi="fa-IR"/>
            </w:rPr>
            <w:t>استاد درس: دکتر بهاروند</w:t>
          </w:r>
        </w:p>
        <w:p w:rsidR="00A461A3" w:rsidRDefault="00A461A3" w:rsidP="002424C0">
          <w:pPr>
            <w:bidi/>
            <w:spacing w:before="0"/>
            <w:jc w:val="center"/>
            <w:rPr>
              <w:rFonts w:ascii="XB Zar" w:eastAsia="Calibri" w:hAnsi="XB Zar" w:cs="XB Zar"/>
              <w:sz w:val="28"/>
              <w:szCs w:val="28"/>
              <w:rtl/>
              <w:lang w:bidi="fa-IR"/>
            </w:rPr>
          </w:pPr>
          <w:r>
            <w:rPr>
              <w:rFonts w:ascii="XB Zar" w:eastAsia="Calibri" w:hAnsi="XB Zar" w:cs="XB Zar" w:hint="cs"/>
              <w:sz w:val="28"/>
              <w:szCs w:val="28"/>
              <w:rtl/>
              <w:lang w:bidi="fa-IR"/>
            </w:rPr>
            <w:t>نام اعضای گروه:</w:t>
          </w:r>
        </w:p>
        <w:p w:rsidR="00A461A3" w:rsidRPr="00AC60A5" w:rsidRDefault="00A461A3" w:rsidP="002424C0">
          <w:pPr>
            <w:bidi/>
            <w:spacing w:before="0"/>
            <w:jc w:val="center"/>
            <w:rPr>
              <w:rFonts w:ascii="XB Zar" w:hAnsi="XB Zar" w:cs="XB Zar"/>
              <w:sz w:val="28"/>
              <w:szCs w:val="28"/>
              <w:rtl/>
              <w:lang w:bidi="fa-IR"/>
            </w:rPr>
          </w:pPr>
          <w:r w:rsidRPr="00AC60A5">
            <w:rPr>
              <w:rFonts w:ascii="XB Zar" w:hAnsi="XB Zar" w:cs="XB Zar" w:hint="cs"/>
              <w:b/>
              <w:bCs/>
              <w:sz w:val="28"/>
              <w:szCs w:val="28"/>
              <w:rtl/>
              <w:lang w:bidi="fa-IR"/>
            </w:rPr>
            <w:t>سارا آذرنوش،</w:t>
          </w:r>
          <w:r w:rsidRPr="00AC60A5">
            <w:rPr>
              <w:rFonts w:ascii="XB Zar" w:hAnsi="XB Zar" w:cs="XB Zar"/>
              <w:b/>
              <w:bCs/>
              <w:sz w:val="28"/>
              <w:szCs w:val="28"/>
              <w:rtl/>
              <w:lang w:bidi="fa-IR"/>
            </w:rPr>
            <w:t xml:space="preserve"> </w:t>
          </w:r>
          <w:r w:rsidRPr="00AC60A5">
            <w:rPr>
              <w:rFonts w:ascii="XB Zar" w:hAnsi="XB Zar" w:cs="XB Zar" w:hint="cs"/>
              <w:b/>
              <w:bCs/>
              <w:sz w:val="28"/>
              <w:szCs w:val="28"/>
              <w:rtl/>
              <w:lang w:bidi="fa-IR"/>
            </w:rPr>
            <w:t xml:space="preserve">علی جوانمرد، رویا قوامی عادل، </w:t>
          </w:r>
          <w:r w:rsidRPr="00AC60A5">
            <w:rPr>
              <w:rFonts w:ascii="XB Zar" w:hAnsi="XB Zar" w:cs="XB Zar"/>
              <w:b/>
              <w:bCs/>
              <w:sz w:val="28"/>
              <w:szCs w:val="28"/>
              <w:rtl/>
              <w:lang w:bidi="fa-IR"/>
            </w:rPr>
            <w:t>داریوش امیر</w:t>
          </w:r>
          <w:r w:rsidRPr="00AC60A5">
            <w:rPr>
              <w:rFonts w:ascii="XB Zar" w:hAnsi="XB Zar" w:cs="XB Zar" w:hint="cs"/>
              <w:b/>
              <w:bCs/>
              <w:sz w:val="28"/>
              <w:szCs w:val="28"/>
              <w:rtl/>
              <w:lang w:bidi="fa-IR"/>
            </w:rPr>
            <w:t>ی</w:t>
          </w:r>
        </w:p>
        <w:p w:rsidR="00A461A3" w:rsidRPr="00A461A3" w:rsidRDefault="00A461A3" w:rsidP="002424C0">
          <w:pPr>
            <w:bidi/>
            <w:spacing w:before="0"/>
            <w:jc w:val="center"/>
            <w:rPr>
              <w:rFonts w:ascii="XB Zar" w:eastAsia="Calibri" w:hAnsi="XB Zar" w:cs="XB Zar"/>
              <w:sz w:val="28"/>
              <w:szCs w:val="28"/>
              <w:rtl/>
              <w:lang w:bidi="fa-IR"/>
            </w:rPr>
          </w:pPr>
        </w:p>
        <w:p w:rsidR="00A461A3" w:rsidRPr="00A461A3" w:rsidRDefault="00A461A3" w:rsidP="002424C0">
          <w:pPr>
            <w:bidi/>
            <w:spacing w:before="0"/>
            <w:jc w:val="center"/>
            <w:rPr>
              <w:rFonts w:ascii="XB Zar" w:eastAsia="Calibri" w:hAnsi="XB Zar" w:cs="XB Zar"/>
              <w:sz w:val="28"/>
              <w:szCs w:val="28"/>
              <w:rtl/>
              <w:lang w:bidi="fa-IR"/>
            </w:rPr>
          </w:pPr>
        </w:p>
        <w:p w:rsidR="00A461A3" w:rsidRPr="00A461A3" w:rsidRDefault="00A461A3" w:rsidP="002424C0">
          <w:pPr>
            <w:bidi/>
            <w:spacing w:before="0"/>
            <w:jc w:val="center"/>
            <w:rPr>
              <w:rFonts w:ascii="XB Zar" w:eastAsia="Calibri" w:hAnsi="XB Zar" w:cs="XB Zar"/>
              <w:sz w:val="28"/>
              <w:szCs w:val="28"/>
              <w:rtl/>
              <w:lang w:bidi="fa-IR"/>
            </w:rPr>
          </w:pPr>
        </w:p>
        <w:p w:rsidR="00A461A3" w:rsidRPr="00A461A3" w:rsidRDefault="00A461A3" w:rsidP="002424C0">
          <w:pPr>
            <w:bidi/>
            <w:spacing w:before="0"/>
            <w:jc w:val="center"/>
            <w:rPr>
              <w:rFonts w:ascii="XB Zar" w:eastAsia="Calibri" w:hAnsi="XB Zar" w:cs="XB Zar"/>
              <w:sz w:val="24"/>
              <w:szCs w:val="24"/>
              <w:rtl/>
              <w:lang w:bidi="fa-IR"/>
            </w:rPr>
          </w:pPr>
        </w:p>
        <w:p w:rsidR="00A461A3" w:rsidRPr="00A461A3" w:rsidRDefault="00A461A3" w:rsidP="002424C0">
          <w:pPr>
            <w:bidi/>
            <w:spacing w:before="0"/>
            <w:jc w:val="center"/>
            <w:rPr>
              <w:rFonts w:ascii="XB Zar" w:eastAsia="Calibri" w:hAnsi="XB Zar" w:cs="XB Zar"/>
              <w:sz w:val="24"/>
              <w:szCs w:val="24"/>
              <w:rtl/>
              <w:lang w:bidi="fa-IR"/>
            </w:rPr>
          </w:pPr>
        </w:p>
        <w:p w:rsidR="00A461A3" w:rsidRPr="00A461A3" w:rsidRDefault="00A461A3" w:rsidP="002424C0">
          <w:pPr>
            <w:bidi/>
            <w:spacing w:before="0"/>
            <w:jc w:val="center"/>
            <w:rPr>
              <w:rFonts w:ascii="XB Zar" w:eastAsia="Calibri" w:hAnsi="XB Zar" w:cs="XB Zar"/>
              <w:sz w:val="24"/>
              <w:szCs w:val="24"/>
              <w:rtl/>
              <w:lang w:bidi="fa-IR"/>
            </w:rPr>
          </w:pPr>
        </w:p>
        <w:p w:rsidR="00A461A3" w:rsidRPr="00A461A3" w:rsidRDefault="00A461A3" w:rsidP="002424C0">
          <w:pPr>
            <w:bidi/>
            <w:spacing w:before="0"/>
            <w:jc w:val="center"/>
            <w:rPr>
              <w:rFonts w:ascii="XB Zar" w:eastAsia="Calibri" w:hAnsi="XB Zar" w:cs="XB Zar"/>
              <w:sz w:val="24"/>
              <w:szCs w:val="24"/>
              <w:rtl/>
              <w:lang w:bidi="fa-IR"/>
            </w:rPr>
          </w:pPr>
        </w:p>
        <w:p w:rsidR="00A461A3" w:rsidRPr="00A461A3" w:rsidRDefault="00A461A3" w:rsidP="002424C0">
          <w:pPr>
            <w:bidi/>
            <w:spacing w:before="0"/>
            <w:jc w:val="center"/>
            <w:rPr>
              <w:rFonts w:ascii="XB Zar" w:eastAsia="Calibri" w:hAnsi="XB Zar" w:cs="XB Zar"/>
              <w:sz w:val="28"/>
              <w:szCs w:val="28"/>
              <w:rtl/>
              <w:lang w:bidi="fa-IR"/>
            </w:rPr>
          </w:pPr>
          <w:r w:rsidRPr="00A461A3">
            <w:rPr>
              <w:rFonts w:ascii="XB Zar" w:eastAsia="Calibri" w:hAnsi="XB Zar" w:cs="XB Zar" w:hint="cs"/>
              <w:sz w:val="28"/>
              <w:szCs w:val="28"/>
              <w:rtl/>
              <w:lang w:bidi="fa-IR"/>
            </w:rPr>
            <w:t>دانشگاه صنعتی شریف</w:t>
          </w:r>
        </w:p>
        <w:p w:rsidR="00A461A3" w:rsidRPr="00A461A3" w:rsidRDefault="00A461A3" w:rsidP="002424C0">
          <w:pPr>
            <w:bidi/>
            <w:spacing w:before="0"/>
            <w:jc w:val="center"/>
            <w:rPr>
              <w:rFonts w:ascii="XB Zar" w:eastAsia="Calibri" w:hAnsi="XB Zar" w:cs="XB Zar"/>
              <w:sz w:val="28"/>
              <w:szCs w:val="28"/>
              <w:rtl/>
              <w:lang w:bidi="fa-IR"/>
            </w:rPr>
          </w:pPr>
          <w:r w:rsidRPr="00A461A3">
            <w:rPr>
              <w:rFonts w:ascii="XB Zar" w:eastAsia="Calibri" w:hAnsi="XB Zar" w:cs="XB Zar" w:hint="cs"/>
              <w:sz w:val="28"/>
              <w:szCs w:val="28"/>
              <w:rtl/>
              <w:lang w:bidi="fa-IR"/>
            </w:rPr>
            <w:t>تابستان 1400</w:t>
          </w:r>
        </w:p>
        <w:p w:rsidR="00BC0134" w:rsidRPr="00A461A3" w:rsidRDefault="00861D09" w:rsidP="002424C0">
          <w:pPr>
            <w:jc w:val="center"/>
            <w:rPr>
              <w:rFonts w:ascii="XB Zar" w:hAnsi="XB Zar" w:cs="XB Zar"/>
              <w:smallCaps/>
            </w:rPr>
          </w:pPr>
          <w:r w:rsidRPr="00A461A3">
            <w:rPr>
              <w:rFonts w:ascii="XB Zar" w:hAnsi="XB Zar" w:cs="XB Zar"/>
              <w:b/>
              <w:noProof/>
              <w:lang w:bidi="ar-SA"/>
            </w:rPr>
            <mc:AlternateContent>
              <mc:Choice Requires="wps">
                <w:drawing>
                  <wp:anchor distT="0" distB="0" distL="114300" distR="114300" simplePos="0" relativeHeight="251687424" behindDoc="0" locked="0" layoutInCell="1" allowOverlap="1" wp14:anchorId="3B992B3C" wp14:editId="7E1C6B78">
                    <wp:simplePos x="0" y="0"/>
                    <wp:positionH relativeFrom="column">
                      <wp:posOffset>1522730</wp:posOffset>
                    </wp:positionH>
                    <wp:positionV relativeFrom="paragraph">
                      <wp:posOffset>7597140</wp:posOffset>
                    </wp:positionV>
                    <wp:extent cx="3644265" cy="1526540"/>
                    <wp:effectExtent l="0" t="0" r="0" b="0"/>
                    <wp:wrapNone/>
                    <wp:docPr id="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152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A1C" w:rsidRPr="00A75BC8" w:rsidRDefault="00134A1C" w:rsidP="00A54051">
                                <w:pPr>
                                  <w:jc w:val="center"/>
                                  <w:rPr>
                                    <w:rFonts w:cs="B Roya"/>
                                    <w:b/>
                                    <w:bCs/>
                                    <w:color w:val="FFFFFF" w:themeColor="background1"/>
                                    <w:sz w:val="28"/>
                                    <w:szCs w:val="28"/>
                                    <w:rtl/>
                                    <w:lang w:bidi="fa-IR"/>
                                  </w:rPr>
                                </w:pPr>
                                <w:r w:rsidRPr="00A75BC8">
                                  <w:rPr>
                                    <w:rFonts w:cs="B Roya" w:hint="cs"/>
                                    <w:b/>
                                    <w:bCs/>
                                    <w:color w:val="FFFFFF" w:themeColor="background1"/>
                                    <w:sz w:val="28"/>
                                    <w:szCs w:val="28"/>
                                    <w:rtl/>
                                    <w:lang w:bidi="fa-IR"/>
                                  </w:rPr>
                                  <w:t>دانشکده‏ی مهندسی کامپیوتر</w:t>
                                </w:r>
                              </w:p>
                              <w:p w:rsidR="00134A1C" w:rsidRPr="00A75BC8" w:rsidRDefault="00134A1C" w:rsidP="00A54051">
                                <w:pPr>
                                  <w:jc w:val="center"/>
                                  <w:rPr>
                                    <w:rFonts w:cs="B Roya"/>
                                    <w:b/>
                                    <w:bCs/>
                                    <w:color w:val="FFFFFF" w:themeColor="background1"/>
                                    <w:sz w:val="28"/>
                                    <w:szCs w:val="28"/>
                                    <w:rtl/>
                                    <w:lang w:bidi="fa-IR"/>
                                  </w:rPr>
                                </w:pPr>
                                <w:r w:rsidRPr="00A75BC8">
                                  <w:rPr>
                                    <w:rFonts w:cs="B Roya" w:hint="cs"/>
                                    <w:b/>
                                    <w:bCs/>
                                    <w:color w:val="FFFFFF" w:themeColor="background1"/>
                                    <w:sz w:val="28"/>
                                    <w:szCs w:val="28"/>
                                    <w:rtl/>
                                    <w:lang w:bidi="fa-IR"/>
                                  </w:rPr>
                                  <w:t>دانشگاه صنعتی شریف</w:t>
                                </w:r>
                              </w:p>
                              <w:p w:rsidR="00134A1C" w:rsidRPr="00A75BC8" w:rsidRDefault="00134A1C" w:rsidP="006F0348">
                                <w:pPr>
                                  <w:bidi/>
                                  <w:jc w:val="center"/>
                                  <w:rPr>
                                    <w:rFonts w:cs="B Roya"/>
                                    <w:color w:val="FFFFFF" w:themeColor="background1"/>
                                    <w:sz w:val="24"/>
                                    <w:szCs w:val="24"/>
                                    <w:rtl/>
                                    <w:lang w:bidi="fa-IR"/>
                                  </w:rPr>
                                </w:pPr>
                                <w:r>
                                  <w:rPr>
                                    <w:rFonts w:ascii="Cambria" w:hAnsi="Cambria" w:cs="B Roya" w:hint="cs"/>
                                    <w:b/>
                                    <w:bCs/>
                                    <w:color w:val="FFFFFF" w:themeColor="background1"/>
                                    <w:sz w:val="28"/>
                                    <w:szCs w:val="28"/>
                                    <w:rtl/>
                                    <w:lang w:bidi="fa-IR"/>
                                  </w:rPr>
                                  <w:t>بهار۱۴۰۰</w:t>
                                </w:r>
                              </w:p>
                              <w:p w:rsidR="00134A1C" w:rsidRPr="00A75BC8" w:rsidRDefault="00134A1C" w:rsidP="00A54051">
                                <w:pPr>
                                  <w:jc w:val="center"/>
                                  <w:rPr>
                                    <w:rFonts w:cs="B Roya"/>
                                    <w:color w:val="456867" w:themeColor="accent2" w:themeShade="80"/>
                                    <w:sz w:val="22"/>
                                    <w:szCs w:val="22"/>
                                    <w:rtl/>
                                    <w:lang w:bidi="fa-I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style="position:absolute;left:0;text-align:left;margin-left:119.9pt;margin-top:598.2pt;width:286.95pt;height:120.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yHtwIAALs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" filled="f" stroked="f">
                    <v:textbox>
                      <w:txbxContent>
                        <w:p w:rsidR="00134A1C" w:rsidRPr="00A75BC8" w:rsidRDefault="00134A1C" w:rsidP="00A54051">
                          <w:pPr>
                            <w:jc w:val="center"/>
                            <w:rPr>
                              <w:rFonts w:cs="B Roya"/>
                              <w:b/>
                              <w:bCs/>
                              <w:color w:val="FFFFFF" w:themeColor="background1"/>
                              <w:sz w:val="28"/>
                              <w:szCs w:val="28"/>
                              <w:rtl/>
                              <w:lang w:bidi="fa-IR"/>
                            </w:rPr>
                          </w:pPr>
                          <w:r w:rsidRPr="00A75BC8">
                            <w:rPr>
                              <w:rFonts w:cs="B Roya" w:hint="cs"/>
                              <w:b/>
                              <w:bCs/>
                              <w:color w:val="FFFFFF" w:themeColor="background1"/>
                              <w:sz w:val="28"/>
                              <w:szCs w:val="28"/>
                              <w:rtl/>
                              <w:lang w:bidi="fa-IR"/>
                            </w:rPr>
                            <w:t>دانشکده‏ی مهندسی کامپیوتر</w:t>
                          </w:r>
                        </w:p>
                        <w:p w:rsidR="00134A1C" w:rsidRPr="00A75BC8" w:rsidRDefault="00134A1C" w:rsidP="00A54051">
                          <w:pPr>
                            <w:jc w:val="center"/>
                            <w:rPr>
                              <w:rFonts w:cs="B Roya"/>
                              <w:b/>
                              <w:bCs/>
                              <w:color w:val="FFFFFF" w:themeColor="background1"/>
                              <w:sz w:val="28"/>
                              <w:szCs w:val="28"/>
                              <w:rtl/>
                              <w:lang w:bidi="fa-IR"/>
                            </w:rPr>
                          </w:pPr>
                          <w:r w:rsidRPr="00A75BC8">
                            <w:rPr>
                              <w:rFonts w:cs="B Roya" w:hint="cs"/>
                              <w:b/>
                              <w:bCs/>
                              <w:color w:val="FFFFFF" w:themeColor="background1"/>
                              <w:sz w:val="28"/>
                              <w:szCs w:val="28"/>
                              <w:rtl/>
                              <w:lang w:bidi="fa-IR"/>
                            </w:rPr>
                            <w:t>دانشگاه صنعتی شریف</w:t>
                          </w:r>
                        </w:p>
                        <w:p w:rsidR="00134A1C" w:rsidRPr="00A75BC8" w:rsidRDefault="00134A1C" w:rsidP="006F0348">
                          <w:pPr>
                            <w:bidi/>
                            <w:jc w:val="center"/>
                            <w:rPr>
                              <w:rFonts w:cs="B Roya"/>
                              <w:color w:val="FFFFFF" w:themeColor="background1"/>
                              <w:sz w:val="24"/>
                              <w:szCs w:val="24"/>
                              <w:rtl/>
                              <w:lang w:bidi="fa-IR"/>
                            </w:rPr>
                          </w:pPr>
                          <w:r>
                            <w:rPr>
                              <w:rFonts w:ascii="Cambria" w:hAnsi="Cambria" w:cs="B Roya" w:hint="cs"/>
                              <w:b/>
                              <w:bCs/>
                              <w:color w:val="FFFFFF" w:themeColor="background1"/>
                              <w:sz w:val="28"/>
                              <w:szCs w:val="28"/>
                              <w:rtl/>
                              <w:lang w:bidi="fa-IR"/>
                            </w:rPr>
                            <w:t>بهار۱۴۰۰</w:t>
                          </w:r>
                        </w:p>
                        <w:p w:rsidR="00134A1C" w:rsidRPr="00A75BC8" w:rsidRDefault="00134A1C" w:rsidP="00A54051">
                          <w:pPr>
                            <w:jc w:val="center"/>
                            <w:rPr>
                              <w:rFonts w:cs="B Roya"/>
                              <w:color w:val="456867" w:themeColor="accent2" w:themeShade="80"/>
                              <w:sz w:val="22"/>
                              <w:szCs w:val="22"/>
                              <w:rtl/>
                              <w:lang w:bidi="fa-IR"/>
                            </w:rPr>
                          </w:pPr>
                        </w:p>
                      </w:txbxContent>
                    </v:textbox>
                  </v:shape>
                </w:pict>
              </mc:Fallback>
            </mc:AlternateContent>
          </w:r>
          <w:r w:rsidR="00240FAE" w:rsidRPr="00A461A3">
            <w:rPr>
              <w:rFonts w:ascii="XB Zar" w:hAnsi="XB Zar" w:cs="XB Zar"/>
              <w:b/>
            </w:rPr>
            <w:br w:type="page"/>
          </w:r>
        </w:p>
      </w:sdtContent>
    </w:sdt>
    <w:p w:rsidR="005E207D" w:rsidRPr="00A461A3" w:rsidRDefault="00836E6B" w:rsidP="002424C0">
      <w:pPr>
        <w:bidi/>
        <w:jc w:val="center"/>
        <w:rPr>
          <w:rStyle w:val="Strong"/>
          <w:rFonts w:ascii="XB Zar" w:hAnsi="XB Zar" w:cs="XB Zar"/>
          <w:b w:val="0"/>
          <w:bCs w:val="0"/>
          <w:sz w:val="48"/>
          <w:szCs w:val="40"/>
          <w:lang w:bidi="fa-IR"/>
        </w:rPr>
      </w:pPr>
      <w:r w:rsidRPr="00A461A3">
        <w:rPr>
          <w:rFonts w:ascii="XB Zar" w:hAnsi="XB Zar" w:cs="XB Zar"/>
          <w:noProof/>
          <w:sz w:val="48"/>
          <w:szCs w:val="40"/>
          <w:lang w:bidi="ar-SA"/>
        </w:rPr>
        <w:lastRenderedPageBreak/>
        <mc:AlternateContent>
          <mc:Choice Requires="wps">
            <w:drawing>
              <wp:anchor distT="0" distB="0" distL="114300" distR="114300" simplePos="0" relativeHeight="251696640" behindDoc="0" locked="0" layoutInCell="1" allowOverlap="1" wp14:anchorId="2353D029" wp14:editId="61656838">
                <wp:simplePos x="0" y="0"/>
                <wp:positionH relativeFrom="column">
                  <wp:posOffset>3889169</wp:posOffset>
                </wp:positionH>
                <wp:positionV relativeFrom="paragraph">
                  <wp:posOffset>8948057</wp:posOffset>
                </wp:positionV>
                <wp:extent cx="2861137" cy="0"/>
                <wp:effectExtent l="76200" t="76200" r="73025" b="133350"/>
                <wp:wrapNone/>
                <wp:docPr id="19" name="Straight Connector 19"/>
                <wp:cNvGraphicFramePr/>
                <a:graphic xmlns:a="http://schemas.openxmlformats.org/drawingml/2006/main">
                  <a:graphicData uri="http://schemas.microsoft.com/office/word/2010/wordprocessingShape">
                    <wps:wsp>
                      <wps:cNvCnPr/>
                      <wps:spPr>
                        <a:xfrm>
                          <a:off x="0" y="0"/>
                          <a:ext cx="2861137" cy="0"/>
                        </a:xfrm>
                        <a:prstGeom prst="line">
                          <a:avLst/>
                        </a:prstGeom>
                        <a:scene3d>
                          <a:camera prst="orthographicFront"/>
                          <a:lightRig rig="threePt" dir="t"/>
                        </a:scene3d>
                        <a:sp3d>
                          <a:bevelT prst="angle"/>
                        </a:sp3d>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5pt,704.55pt" to="531.55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" strokecolor="#b1a089 [3209]" strokeweight="3pt">
                <v:shadow on="t" color="black" opacity=".5" origin=",-.5" offset="0"/>
              </v:line>
            </w:pict>
          </mc:Fallback>
        </mc:AlternateContent>
      </w:r>
      <w:r w:rsidRPr="00A461A3">
        <w:rPr>
          <w:rFonts w:ascii="XB Zar" w:hAnsi="XB Zar" w:cs="XB Zar"/>
          <w:noProof/>
          <w:sz w:val="48"/>
          <w:szCs w:val="40"/>
          <w:lang w:bidi="ar-SA"/>
        </w:rPr>
        <mc:AlternateContent>
          <mc:Choice Requires="wps">
            <w:drawing>
              <wp:anchor distT="0" distB="0" distL="114300" distR="114300" simplePos="0" relativeHeight="251694592" behindDoc="0" locked="0" layoutInCell="1" allowOverlap="1" wp14:anchorId="0A5C1672" wp14:editId="09D5CEB0">
                <wp:simplePos x="0" y="0"/>
                <wp:positionH relativeFrom="column">
                  <wp:posOffset>6750059</wp:posOffset>
                </wp:positionH>
                <wp:positionV relativeFrom="paragraph">
                  <wp:posOffset>6147179</wp:posOffset>
                </wp:positionV>
                <wp:extent cx="0" cy="2801049"/>
                <wp:effectExtent l="76200" t="57150" r="76200" b="113665"/>
                <wp:wrapNone/>
                <wp:docPr id="18" name="Straight Connector 18"/>
                <wp:cNvGraphicFramePr/>
                <a:graphic xmlns:a="http://schemas.openxmlformats.org/drawingml/2006/main">
                  <a:graphicData uri="http://schemas.microsoft.com/office/word/2010/wordprocessingShape">
                    <wps:wsp>
                      <wps:cNvCnPr/>
                      <wps:spPr>
                        <a:xfrm flipH="1">
                          <a:off x="0" y="0"/>
                          <a:ext cx="0" cy="2801049"/>
                        </a:xfrm>
                        <a:prstGeom prst="line">
                          <a:avLst/>
                        </a:prstGeom>
                        <a:scene3d>
                          <a:camera prst="orthographicFront"/>
                          <a:lightRig rig="threePt" dir="t"/>
                        </a:scene3d>
                        <a:sp3d>
                          <a:bevelT prst="relaxedInset"/>
                        </a:sp3d>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5pt,484.05pt" to="531.5pt,7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" strokecolor="#b1a089 [3209]" strokeweight="3pt">
                <v:shadow on="t" color="black" opacity=".5" origin=",-.5" offset="0"/>
              </v:line>
            </w:pict>
          </mc:Fallback>
        </mc:AlternateContent>
      </w:r>
      <w:r w:rsidR="00861D09" w:rsidRPr="00A461A3">
        <w:rPr>
          <w:rFonts w:ascii="XB Zar" w:hAnsi="XB Zar" w:cs="XB Zar"/>
          <w:noProof/>
          <w:sz w:val="48"/>
          <w:szCs w:val="40"/>
          <w:lang w:bidi="ar-SA"/>
        </w:rPr>
        <w:drawing>
          <wp:anchor distT="0" distB="0" distL="114300" distR="114300" simplePos="0" relativeHeight="251689472" behindDoc="0" locked="0" layoutInCell="1" allowOverlap="1" wp14:anchorId="6A66DD0C" wp14:editId="073B0E86">
            <wp:simplePos x="0" y="0"/>
            <wp:positionH relativeFrom="column">
              <wp:posOffset>649705</wp:posOffset>
            </wp:positionH>
            <wp:positionV relativeFrom="paragraph">
              <wp:posOffset>381134</wp:posOffset>
            </wp:positionV>
            <wp:extent cx="5564505" cy="8197014"/>
            <wp:effectExtent l="0" t="0" r="0" b="0"/>
            <wp:wrapTopAndBottom/>
            <wp:docPr id="16" name="Picture 16" descr="دهکده جهانی پاورپوین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هکده جهانی پاورپوینت"/>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4505" cy="81970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66F5" w:rsidRPr="00A461A3" w:rsidRDefault="003566F5" w:rsidP="002424C0">
      <w:pPr>
        <w:bidi/>
        <w:jc w:val="center"/>
        <w:rPr>
          <w:rStyle w:val="Strong"/>
          <w:rFonts w:ascii="XB Zar" w:hAnsi="XB Zar" w:cs="XB Zar"/>
          <w:b w:val="0"/>
          <w:bCs w:val="0"/>
          <w:sz w:val="48"/>
          <w:szCs w:val="40"/>
          <w:lang w:bidi="fa-IR"/>
        </w:rPr>
      </w:pPr>
    </w:p>
    <w:sdt>
      <w:sdtPr>
        <w:rPr>
          <w:rFonts w:ascii="XB Zar" w:hAnsi="XB Zar" w:cs="XB Zar"/>
          <w:caps w:val="0"/>
          <w:color w:val="auto"/>
          <w:spacing w:val="0"/>
          <w:sz w:val="32"/>
          <w:szCs w:val="32"/>
          <w:rtl/>
        </w:rPr>
        <w:id w:val="181598160"/>
        <w:docPartObj>
          <w:docPartGallery w:val="Table of Contents"/>
          <w:docPartUnique/>
        </w:docPartObj>
      </w:sdtPr>
      <w:sdtEndPr>
        <w:rPr>
          <w:b w:val="0"/>
          <w:bCs w:val="0"/>
          <w:sz w:val="20"/>
          <w:szCs w:val="20"/>
        </w:rPr>
      </w:sdtEndPr>
      <w:sdtContent>
        <w:p w:rsidR="00A54051" w:rsidRPr="00A461A3" w:rsidRDefault="00A54051" w:rsidP="00864FDC">
          <w:pPr>
            <w:pStyle w:val="TOCHeading"/>
            <w:bidi/>
            <w:jc w:val="center"/>
            <w:rPr>
              <w:rFonts w:ascii="XB Zar" w:hAnsi="XB Zar" w:cs="XB Zar"/>
              <w:color w:val="auto"/>
              <w:sz w:val="32"/>
              <w:szCs w:val="32"/>
              <w:lang w:bidi="fa-IR"/>
            </w:rPr>
          </w:pPr>
          <w:r w:rsidRPr="00A461A3">
            <w:rPr>
              <w:rFonts w:ascii="XB Zar" w:hAnsi="XB Zar" w:cs="XB Zar"/>
              <w:color w:val="auto"/>
              <w:sz w:val="32"/>
              <w:szCs w:val="32"/>
              <w:rtl/>
              <w:lang w:bidi="fa-IR"/>
            </w:rPr>
            <w:t>فهرست مطالب</w:t>
          </w:r>
        </w:p>
        <w:p w:rsidR="003566F5" w:rsidRPr="00A461A3" w:rsidRDefault="003566F5" w:rsidP="002424C0">
          <w:pPr>
            <w:pStyle w:val="TOC1"/>
            <w:bidi/>
            <w:jc w:val="center"/>
            <w:rPr>
              <w:rFonts w:ascii="XB Zar" w:hAnsi="XB Zar" w:cs="XB Zar"/>
              <w:color w:val="auto"/>
              <w:sz w:val="28"/>
              <w:szCs w:val="28"/>
            </w:rPr>
          </w:pPr>
        </w:p>
        <w:p w:rsidR="003566F5" w:rsidRPr="00A461A3" w:rsidRDefault="0096015A" w:rsidP="002424C0">
          <w:pPr>
            <w:pStyle w:val="TOC1"/>
            <w:bidi/>
            <w:jc w:val="center"/>
            <w:rPr>
              <w:rFonts w:ascii="XB Zar" w:hAnsi="XB Zar" w:cs="XB Zar"/>
              <w:smallCaps w:val="0"/>
              <w:color w:val="auto"/>
              <w:sz w:val="44"/>
              <w:szCs w:val="44"/>
              <w:lang w:bidi="ar-SA"/>
            </w:rPr>
          </w:pPr>
          <w:r w:rsidRPr="00A461A3">
            <w:rPr>
              <w:rFonts w:ascii="XB Zar" w:hAnsi="XB Zar" w:cs="XB Zar"/>
              <w:color w:val="auto"/>
              <w:sz w:val="28"/>
              <w:szCs w:val="28"/>
            </w:rPr>
            <w:fldChar w:fldCharType="begin"/>
          </w:r>
          <w:r w:rsidR="00A54051" w:rsidRPr="00A461A3">
            <w:rPr>
              <w:rFonts w:ascii="XB Zar" w:hAnsi="XB Zar" w:cs="XB Zar"/>
              <w:color w:val="auto"/>
              <w:sz w:val="28"/>
              <w:szCs w:val="28"/>
            </w:rPr>
            <w:instrText xml:space="preserve"> TOC \o "1-3" \h \z \u </w:instrText>
          </w:r>
          <w:r w:rsidRPr="00A461A3">
            <w:rPr>
              <w:rFonts w:ascii="XB Zar" w:hAnsi="XB Zar" w:cs="XB Zar"/>
              <w:color w:val="auto"/>
              <w:sz w:val="28"/>
              <w:szCs w:val="28"/>
            </w:rPr>
            <w:fldChar w:fldCharType="separate"/>
          </w:r>
          <w:hyperlink w:anchor="_Toc247176468" w:history="1">
            <w:r w:rsidR="003566F5" w:rsidRPr="00A461A3">
              <w:rPr>
                <w:rStyle w:val="Hyperlink"/>
                <w:rFonts w:ascii="XB Zar" w:hAnsi="XB Zar" w:cs="XB Zar"/>
                <w:color w:val="auto"/>
                <w:sz w:val="40"/>
                <w:szCs w:val="40"/>
                <w:rtl/>
                <w:lang w:bidi="fa-IR"/>
              </w:rPr>
              <w:t>چکیده</w:t>
            </w:r>
            <w:r w:rsidR="003566F5" w:rsidRPr="00A461A3">
              <w:rPr>
                <w:rFonts w:ascii="XB Zar" w:hAnsi="XB Zar" w:cs="XB Zar"/>
                <w:webHidden/>
                <w:color w:val="auto"/>
                <w:sz w:val="40"/>
                <w:szCs w:val="40"/>
              </w:rPr>
              <w:tab/>
            </w:r>
            <w:r w:rsidRPr="00A461A3">
              <w:rPr>
                <w:rFonts w:ascii="XB Zar" w:hAnsi="XB Zar" w:cs="XB Zar"/>
                <w:webHidden/>
                <w:color w:val="auto"/>
                <w:sz w:val="40"/>
                <w:szCs w:val="40"/>
              </w:rPr>
              <w:fldChar w:fldCharType="begin"/>
            </w:r>
            <w:r w:rsidR="003566F5" w:rsidRPr="00A461A3">
              <w:rPr>
                <w:rFonts w:ascii="XB Zar" w:hAnsi="XB Zar" w:cs="XB Zar"/>
                <w:webHidden/>
                <w:color w:val="auto"/>
                <w:sz w:val="40"/>
                <w:szCs w:val="40"/>
              </w:rPr>
              <w:instrText xml:space="preserve"> PAGEREF _Toc247176468 \h </w:instrText>
            </w:r>
            <w:r w:rsidRPr="00A461A3">
              <w:rPr>
                <w:rFonts w:ascii="XB Zar" w:hAnsi="XB Zar" w:cs="XB Zar"/>
                <w:webHidden/>
                <w:color w:val="auto"/>
                <w:sz w:val="40"/>
                <w:szCs w:val="40"/>
              </w:rPr>
            </w:r>
            <w:r w:rsidRPr="00A461A3">
              <w:rPr>
                <w:rFonts w:ascii="XB Zar" w:hAnsi="XB Zar" w:cs="XB Zar"/>
                <w:webHidden/>
                <w:color w:val="auto"/>
                <w:sz w:val="40"/>
                <w:szCs w:val="40"/>
              </w:rPr>
              <w:fldChar w:fldCharType="separate"/>
            </w:r>
            <w:r w:rsidR="00632BE8">
              <w:rPr>
                <w:rFonts w:ascii="XB Zar" w:hAnsi="XB Zar" w:cs="XB Zar"/>
                <w:webHidden/>
                <w:color w:val="auto"/>
                <w:sz w:val="40"/>
                <w:szCs w:val="40"/>
                <w:rtl/>
                <w:lang w:bidi="ar-SA"/>
              </w:rPr>
              <w:t>4</w:t>
            </w:r>
            <w:r w:rsidRPr="00A461A3">
              <w:rPr>
                <w:rFonts w:ascii="XB Zar" w:hAnsi="XB Zar" w:cs="XB Zar"/>
                <w:webHidden/>
                <w:color w:val="auto"/>
                <w:sz w:val="40"/>
                <w:szCs w:val="40"/>
              </w:rPr>
              <w:fldChar w:fldCharType="end"/>
            </w:r>
          </w:hyperlink>
        </w:p>
        <w:p w:rsidR="003566F5" w:rsidRPr="00A461A3" w:rsidRDefault="00837F75" w:rsidP="002424C0">
          <w:pPr>
            <w:pStyle w:val="TOC1"/>
            <w:bidi/>
            <w:jc w:val="center"/>
            <w:rPr>
              <w:rFonts w:ascii="XB Zar" w:hAnsi="XB Zar" w:cs="XB Zar"/>
              <w:smallCaps w:val="0"/>
              <w:color w:val="auto"/>
              <w:sz w:val="44"/>
              <w:szCs w:val="44"/>
              <w:lang w:bidi="ar-SA"/>
            </w:rPr>
          </w:pPr>
          <w:hyperlink w:anchor="_Toc247176469" w:history="1">
            <w:r w:rsidR="003566F5" w:rsidRPr="00A461A3">
              <w:rPr>
                <w:rStyle w:val="Hyperlink"/>
                <w:rFonts w:ascii="XB Zar" w:hAnsi="XB Zar" w:cs="XB Zar"/>
                <w:color w:val="auto"/>
                <w:sz w:val="40"/>
                <w:szCs w:val="40"/>
                <w:rtl/>
                <w:lang w:bidi="fa-IR"/>
              </w:rPr>
              <w:t>مقدمه</w:t>
            </w:r>
            <w:r w:rsidR="0008358E" w:rsidRPr="00A461A3">
              <w:rPr>
                <w:rStyle w:val="Hyperlink"/>
                <w:rFonts w:ascii="XB Zar" w:hAnsi="XB Zar" w:cs="XB Zar"/>
                <w:color w:val="auto"/>
                <w:sz w:val="40"/>
                <w:szCs w:val="40"/>
                <w:rtl/>
                <w:lang w:bidi="fa-IR"/>
              </w:rPr>
              <w:t xml:space="preserve"> </w:t>
            </w:r>
            <w:r w:rsidR="003566F5" w:rsidRPr="00A461A3">
              <w:rPr>
                <w:rFonts w:ascii="XB Zar" w:hAnsi="XB Zar" w:cs="XB Zar"/>
                <w:webHidden/>
                <w:color w:val="auto"/>
                <w:sz w:val="40"/>
                <w:szCs w:val="40"/>
              </w:rPr>
              <w:tab/>
            </w:r>
            <w:r w:rsidR="0096015A" w:rsidRPr="00A461A3">
              <w:rPr>
                <w:rFonts w:ascii="XB Zar" w:hAnsi="XB Zar" w:cs="XB Zar"/>
                <w:webHidden/>
                <w:color w:val="auto"/>
                <w:sz w:val="40"/>
                <w:szCs w:val="40"/>
              </w:rPr>
              <w:fldChar w:fldCharType="begin"/>
            </w:r>
            <w:r w:rsidR="003566F5" w:rsidRPr="00A461A3">
              <w:rPr>
                <w:rFonts w:ascii="XB Zar" w:hAnsi="XB Zar" w:cs="XB Zar"/>
                <w:webHidden/>
                <w:color w:val="auto"/>
                <w:sz w:val="40"/>
                <w:szCs w:val="40"/>
              </w:rPr>
              <w:instrText xml:space="preserve"> PAGEREF _Toc247176469 \h </w:instrText>
            </w:r>
            <w:r w:rsidR="0096015A" w:rsidRPr="00A461A3">
              <w:rPr>
                <w:rFonts w:ascii="XB Zar" w:hAnsi="XB Zar" w:cs="XB Zar"/>
                <w:webHidden/>
                <w:color w:val="auto"/>
                <w:sz w:val="40"/>
                <w:szCs w:val="40"/>
              </w:rPr>
            </w:r>
            <w:r w:rsidR="0096015A" w:rsidRPr="00A461A3">
              <w:rPr>
                <w:rFonts w:ascii="XB Zar" w:hAnsi="XB Zar" w:cs="XB Zar"/>
                <w:webHidden/>
                <w:color w:val="auto"/>
                <w:sz w:val="40"/>
                <w:szCs w:val="40"/>
              </w:rPr>
              <w:fldChar w:fldCharType="separate"/>
            </w:r>
            <w:r w:rsidR="00632BE8">
              <w:rPr>
                <w:rFonts w:ascii="XB Zar" w:hAnsi="XB Zar" w:cs="XB Zar"/>
                <w:webHidden/>
                <w:color w:val="auto"/>
                <w:sz w:val="40"/>
                <w:szCs w:val="40"/>
                <w:rtl/>
                <w:lang w:bidi="ar-SA"/>
              </w:rPr>
              <w:t>4</w:t>
            </w:r>
            <w:r w:rsidR="0096015A" w:rsidRPr="00A461A3">
              <w:rPr>
                <w:rFonts w:ascii="XB Zar" w:hAnsi="XB Zar" w:cs="XB Zar"/>
                <w:webHidden/>
                <w:color w:val="auto"/>
                <w:sz w:val="40"/>
                <w:szCs w:val="40"/>
              </w:rPr>
              <w:fldChar w:fldCharType="end"/>
            </w:r>
          </w:hyperlink>
        </w:p>
        <w:p w:rsidR="003566F5" w:rsidRPr="00A461A3" w:rsidRDefault="00837F75" w:rsidP="0059026F">
          <w:pPr>
            <w:pStyle w:val="TOC1"/>
            <w:tabs>
              <w:tab w:val="left" w:pos="878"/>
            </w:tabs>
            <w:bidi/>
            <w:jc w:val="center"/>
            <w:rPr>
              <w:rFonts w:ascii="XB Zar" w:hAnsi="XB Zar" w:cs="XB Zar"/>
              <w:smallCaps w:val="0"/>
              <w:sz w:val="44"/>
              <w:szCs w:val="44"/>
              <w:lang w:bidi="ar-SA"/>
            </w:rPr>
          </w:pPr>
          <w:hyperlink w:anchor="_Toc247176470" w:history="1">
            <w:r w:rsidR="003566F5" w:rsidRPr="00A461A3">
              <w:rPr>
                <w:rStyle w:val="Hyperlink"/>
                <w:rFonts w:ascii="XB Zar" w:hAnsi="XB Zar" w:cs="XB Zar"/>
                <w:color w:val="auto"/>
                <w:sz w:val="40"/>
                <w:szCs w:val="40"/>
                <w:rtl/>
                <w:lang w:bidi="fa-IR"/>
              </w:rPr>
              <w:t>1-</w:t>
            </w:r>
            <w:r w:rsidR="0059026F">
              <w:rPr>
                <w:rStyle w:val="Hyperlink"/>
                <w:rFonts w:ascii="XB Zar" w:hAnsi="XB Zar" w:cs="XB Zar" w:hint="cs"/>
                <w:color w:val="auto"/>
                <w:sz w:val="40"/>
                <w:szCs w:val="40"/>
                <w:rtl/>
                <w:lang w:bidi="fa-IR"/>
              </w:rPr>
              <w:t>بررسی الگوریتم های موجود</w:t>
            </w:r>
            <w:r w:rsidR="003566F5" w:rsidRPr="00A461A3">
              <w:rPr>
                <w:rFonts w:ascii="XB Zar" w:hAnsi="XB Zar" w:cs="XB Zar"/>
                <w:webHidden/>
                <w:color w:val="auto"/>
                <w:sz w:val="40"/>
                <w:szCs w:val="40"/>
              </w:rPr>
              <w:tab/>
            </w:r>
          </w:hyperlink>
          <w:r w:rsidR="0059026F">
            <w:rPr>
              <w:rFonts w:ascii="XB Zar" w:hAnsi="XB Zar" w:cs="XB Zar" w:hint="cs"/>
              <w:color w:val="auto"/>
              <w:sz w:val="40"/>
              <w:szCs w:val="40"/>
              <w:rtl/>
              <w:lang w:bidi="fa-IR"/>
            </w:rPr>
            <w:t>5</w:t>
          </w:r>
        </w:p>
        <w:p w:rsidR="003566F5" w:rsidRPr="00A461A3" w:rsidRDefault="00A461A3" w:rsidP="0059026F">
          <w:pPr>
            <w:pStyle w:val="TOC1"/>
            <w:bidi/>
            <w:jc w:val="center"/>
            <w:rPr>
              <w:rFonts w:ascii="XB Zar" w:hAnsi="XB Zar" w:cs="XB Zar"/>
              <w:smallCaps w:val="0"/>
              <w:color w:val="auto"/>
              <w:sz w:val="44"/>
              <w:szCs w:val="44"/>
              <w:lang w:bidi="ar-SA"/>
            </w:rPr>
          </w:pPr>
          <w:hyperlink w:anchor="_Toc247176472" w:history="1">
            <w:r w:rsidR="003566F5" w:rsidRPr="00A461A3">
              <w:rPr>
                <w:rStyle w:val="Hyperlink"/>
                <w:rFonts w:ascii="XB Zar" w:hAnsi="XB Zar" w:cs="XB Zar"/>
                <w:color w:val="auto"/>
                <w:sz w:val="40"/>
                <w:szCs w:val="40"/>
                <w:rtl/>
                <w:lang w:bidi="ar-SA"/>
              </w:rPr>
              <w:t>2</w:t>
            </w:r>
            <w:r w:rsidR="003566F5" w:rsidRPr="00A461A3">
              <w:rPr>
                <w:rStyle w:val="Hyperlink"/>
                <w:rFonts w:ascii="XB Zar" w:hAnsi="XB Zar" w:cs="XB Zar"/>
                <w:color w:val="auto"/>
                <w:sz w:val="40"/>
                <w:szCs w:val="40"/>
                <w:rtl/>
                <w:lang w:bidi="fa-IR"/>
              </w:rPr>
              <w:t>-</w:t>
            </w:r>
            <w:r w:rsidR="0059026F">
              <w:rPr>
                <w:rStyle w:val="Hyperlink"/>
                <w:rFonts w:ascii="XB Zar" w:hAnsi="XB Zar" w:cs="XB Zar" w:hint="cs"/>
                <w:color w:val="auto"/>
                <w:sz w:val="40"/>
                <w:szCs w:val="40"/>
                <w:rtl/>
                <w:lang w:bidi="fa-IR"/>
              </w:rPr>
              <w:t xml:space="preserve">ممیز شناور و استاندارد </w:t>
            </w:r>
            <w:r w:rsidR="003566F5" w:rsidRPr="00A461A3">
              <w:rPr>
                <w:rFonts w:ascii="XB Zar" w:hAnsi="XB Zar" w:cs="XB Zar"/>
                <w:webHidden/>
                <w:color w:val="auto"/>
                <w:sz w:val="40"/>
                <w:szCs w:val="40"/>
              </w:rPr>
              <w:tab/>
            </w:r>
            <w:r w:rsidR="0059026F">
              <w:rPr>
                <w:rFonts w:ascii="XB Zar" w:hAnsi="XB Zar" w:cs="XB Zar" w:hint="cs"/>
                <w:webHidden/>
                <w:color w:val="auto"/>
                <w:sz w:val="40"/>
                <w:szCs w:val="40"/>
                <w:rtl/>
                <w:lang w:bidi="fa-IR"/>
              </w:rPr>
              <w:t>19</w:t>
            </w:r>
          </w:hyperlink>
        </w:p>
        <w:p w:rsidR="003566F5" w:rsidRDefault="00837F75" w:rsidP="0059026F">
          <w:pPr>
            <w:pStyle w:val="TOC1"/>
            <w:bidi/>
            <w:jc w:val="center"/>
            <w:rPr>
              <w:rFonts w:ascii="XB Zar" w:hAnsi="XB Zar" w:cs="XB Zar"/>
              <w:color w:val="auto"/>
              <w:sz w:val="40"/>
              <w:szCs w:val="40"/>
              <w:rtl/>
              <w:lang w:bidi="fa-IR"/>
            </w:rPr>
          </w:pPr>
          <w:hyperlink w:anchor="_Toc247176473" w:history="1">
            <w:r w:rsidR="003566F5" w:rsidRPr="00A461A3">
              <w:rPr>
                <w:rStyle w:val="Hyperlink"/>
                <w:rFonts w:ascii="XB Zar" w:hAnsi="XB Zar" w:cs="XB Zar"/>
                <w:color w:val="auto"/>
                <w:sz w:val="40"/>
                <w:szCs w:val="40"/>
                <w:rtl/>
                <w:lang w:bidi="fa-IR"/>
              </w:rPr>
              <w:t xml:space="preserve">3- </w:t>
            </w:r>
            <w:r w:rsidR="0059026F">
              <w:rPr>
                <w:rStyle w:val="Hyperlink"/>
                <w:rFonts w:ascii="XB Zar" w:hAnsi="XB Zar" w:cs="XB Zar" w:hint="cs"/>
                <w:color w:val="auto"/>
                <w:sz w:val="40"/>
                <w:szCs w:val="40"/>
                <w:rtl/>
                <w:lang w:bidi="fa-IR"/>
              </w:rPr>
              <w:t>ارائه ی راه حل سخت افزاری برای ضرب دو ماتریس</w:t>
            </w:r>
            <w:r w:rsidR="003566F5" w:rsidRPr="00A461A3">
              <w:rPr>
                <w:rFonts w:ascii="XB Zar" w:hAnsi="XB Zar" w:cs="XB Zar"/>
                <w:webHidden/>
                <w:color w:val="auto"/>
                <w:sz w:val="40"/>
                <w:szCs w:val="40"/>
              </w:rPr>
              <w:tab/>
            </w:r>
            <w:r w:rsidR="0059026F">
              <w:rPr>
                <w:rFonts w:ascii="XB Zar" w:hAnsi="XB Zar" w:cs="XB Zar" w:hint="cs"/>
                <w:webHidden/>
                <w:color w:val="auto"/>
                <w:sz w:val="40"/>
                <w:szCs w:val="40"/>
                <w:rtl/>
                <w:lang w:bidi="fa-IR"/>
              </w:rPr>
              <w:t>23</w:t>
            </w:r>
          </w:hyperlink>
        </w:p>
        <w:p w:rsidR="0059026F" w:rsidRDefault="00837F75" w:rsidP="0059026F">
          <w:pPr>
            <w:pStyle w:val="TOC1"/>
            <w:bidi/>
            <w:jc w:val="center"/>
            <w:rPr>
              <w:rFonts w:ascii="XB Zar" w:hAnsi="XB Zar" w:cs="XB Zar"/>
              <w:color w:val="auto"/>
              <w:sz w:val="40"/>
              <w:szCs w:val="40"/>
              <w:rtl/>
              <w:lang w:bidi="fa-IR"/>
            </w:rPr>
          </w:pPr>
          <w:hyperlink w:anchor="_Toc247176473" w:history="1">
            <w:r w:rsidR="0059026F">
              <w:rPr>
                <w:rStyle w:val="Hyperlink"/>
                <w:rFonts w:ascii="XB Zar" w:hAnsi="XB Zar" w:cs="XB Zar" w:hint="cs"/>
                <w:color w:val="auto"/>
                <w:sz w:val="40"/>
                <w:szCs w:val="40"/>
                <w:rtl/>
                <w:lang w:bidi="fa-IR"/>
              </w:rPr>
              <w:t>4- معماری اول</w:t>
            </w:r>
            <w:r w:rsidR="0059026F" w:rsidRPr="00A461A3">
              <w:rPr>
                <w:rFonts w:ascii="XB Zar" w:hAnsi="XB Zar" w:cs="XB Zar"/>
                <w:webHidden/>
                <w:color w:val="auto"/>
                <w:sz w:val="40"/>
                <w:szCs w:val="40"/>
              </w:rPr>
              <w:tab/>
            </w:r>
            <w:r w:rsidR="0059026F">
              <w:rPr>
                <w:rFonts w:ascii="XB Zar" w:hAnsi="XB Zar" w:cs="XB Zar" w:hint="cs"/>
                <w:webHidden/>
                <w:color w:val="auto"/>
                <w:sz w:val="40"/>
                <w:szCs w:val="40"/>
                <w:rtl/>
                <w:lang w:bidi="fa-IR"/>
              </w:rPr>
              <w:t>23</w:t>
            </w:r>
          </w:hyperlink>
        </w:p>
        <w:p w:rsidR="0059026F" w:rsidRDefault="00837F75" w:rsidP="0021299E">
          <w:pPr>
            <w:pStyle w:val="TOC1"/>
            <w:bidi/>
            <w:jc w:val="center"/>
            <w:rPr>
              <w:rFonts w:ascii="XB Zar" w:hAnsi="XB Zar" w:cs="XB Zar"/>
              <w:color w:val="auto"/>
              <w:sz w:val="40"/>
              <w:szCs w:val="40"/>
              <w:rtl/>
              <w:lang w:bidi="fa-IR"/>
            </w:rPr>
          </w:pPr>
          <w:hyperlink w:anchor="_Toc247176473" w:history="1">
            <w:r w:rsidR="0059026F">
              <w:rPr>
                <w:rStyle w:val="Hyperlink"/>
                <w:rFonts w:ascii="XB Zar" w:hAnsi="XB Zar" w:cs="XB Zar" w:hint="cs"/>
                <w:color w:val="auto"/>
                <w:sz w:val="40"/>
                <w:szCs w:val="40"/>
                <w:rtl/>
                <w:lang w:bidi="fa-IR"/>
              </w:rPr>
              <w:t>5- معماری دوم</w:t>
            </w:r>
            <w:r w:rsidR="0059026F" w:rsidRPr="00A461A3">
              <w:rPr>
                <w:rFonts w:ascii="XB Zar" w:hAnsi="XB Zar" w:cs="XB Zar"/>
                <w:webHidden/>
                <w:color w:val="auto"/>
                <w:sz w:val="40"/>
                <w:szCs w:val="40"/>
              </w:rPr>
              <w:tab/>
            </w:r>
            <w:r w:rsidR="0021299E">
              <w:rPr>
                <w:rFonts w:ascii="XB Zar" w:hAnsi="XB Zar" w:cs="XB Zar" w:hint="cs"/>
                <w:webHidden/>
                <w:color w:val="auto"/>
                <w:sz w:val="40"/>
                <w:szCs w:val="40"/>
                <w:rtl/>
                <w:lang w:bidi="fa-IR"/>
              </w:rPr>
              <w:t>38</w:t>
            </w:r>
          </w:hyperlink>
        </w:p>
        <w:p w:rsidR="003566F5" w:rsidRPr="0059026F" w:rsidRDefault="0059026F" w:rsidP="0059026F">
          <w:pPr>
            <w:pStyle w:val="TOC1"/>
            <w:bidi/>
            <w:jc w:val="center"/>
            <w:rPr>
              <w:rFonts w:ascii="XB Zar" w:hAnsi="XB Zar" w:cs="XB Zar"/>
              <w:color w:val="auto"/>
              <w:sz w:val="40"/>
              <w:szCs w:val="40"/>
              <w:lang w:bidi="fa-IR"/>
            </w:rPr>
          </w:pPr>
          <w:r>
            <w:rPr>
              <w:rFonts w:ascii="XB Zar" w:hAnsi="XB Zar" w:cs="XB Zar" w:hint="cs"/>
              <w:color w:val="auto"/>
              <w:sz w:val="40"/>
              <w:szCs w:val="40"/>
              <w:rtl/>
              <w:lang w:bidi="fa-IR"/>
            </w:rPr>
            <w:t xml:space="preserve">7- </w:t>
          </w:r>
          <w:hyperlink w:anchor="_Toc247176479" w:history="1">
            <w:r w:rsidR="003566F5" w:rsidRPr="00A461A3">
              <w:rPr>
                <w:rStyle w:val="Hyperlink"/>
                <w:rFonts w:ascii="XB Zar" w:hAnsi="XB Zar" w:cs="XB Zar"/>
                <w:color w:val="auto"/>
                <w:sz w:val="40"/>
                <w:szCs w:val="40"/>
                <w:rtl/>
                <w:lang w:bidi="fa-IR"/>
              </w:rPr>
              <w:t>مراجع</w:t>
            </w:r>
            <w:r w:rsidR="003566F5" w:rsidRPr="00A461A3">
              <w:rPr>
                <w:rFonts w:ascii="XB Zar" w:hAnsi="XB Zar" w:cs="XB Zar"/>
                <w:webHidden/>
                <w:color w:val="auto"/>
                <w:sz w:val="40"/>
                <w:szCs w:val="40"/>
              </w:rPr>
              <w:tab/>
            </w:r>
            <w:r>
              <w:rPr>
                <w:rFonts w:ascii="XB Zar" w:hAnsi="XB Zar" w:cs="XB Zar" w:hint="cs"/>
                <w:webHidden/>
                <w:color w:val="auto"/>
                <w:sz w:val="40"/>
                <w:szCs w:val="40"/>
                <w:rtl/>
                <w:lang w:bidi="fa-IR"/>
              </w:rPr>
              <w:t>51</w:t>
            </w:r>
          </w:hyperlink>
        </w:p>
        <w:p w:rsidR="00A54051" w:rsidRPr="00A461A3" w:rsidRDefault="0096015A" w:rsidP="002424C0">
          <w:pPr>
            <w:bidi/>
            <w:rPr>
              <w:rFonts w:ascii="XB Zar" w:hAnsi="XB Zar" w:cs="XB Zar"/>
            </w:rPr>
          </w:pPr>
          <w:r w:rsidRPr="00A461A3">
            <w:rPr>
              <w:rFonts w:ascii="XB Zar" w:hAnsi="XB Zar" w:cs="XB Zar"/>
              <w:sz w:val="28"/>
              <w:szCs w:val="28"/>
            </w:rPr>
            <w:fldChar w:fldCharType="end"/>
          </w:r>
        </w:p>
      </w:sdtContent>
    </w:sdt>
    <w:p w:rsidR="00A24064" w:rsidRPr="00A461A3" w:rsidRDefault="00A24064" w:rsidP="00A461A3">
      <w:pPr>
        <w:pBdr>
          <w:bottom w:val="single" w:sz="4" w:space="1" w:color="B60606"/>
        </w:pBdr>
        <w:rPr>
          <w:rStyle w:val="Strong"/>
          <w:rFonts w:ascii="XB Zar" w:hAnsi="XB Zar" w:cs="XB Zar"/>
          <w:sz w:val="72"/>
          <w:szCs w:val="52"/>
          <w:lang w:bidi="fa-IR"/>
        </w:rPr>
      </w:pPr>
      <w:r w:rsidRPr="00A461A3">
        <w:rPr>
          <w:rStyle w:val="Strong"/>
          <w:rFonts w:ascii="XB Zar" w:hAnsi="XB Zar" w:cs="XB Zar"/>
          <w:sz w:val="72"/>
          <w:szCs w:val="52"/>
          <w:lang w:bidi="fa-IR"/>
        </w:rPr>
        <w:br w:type="page"/>
      </w:r>
    </w:p>
    <w:p w:rsidR="00A24064" w:rsidRPr="00A461A3" w:rsidRDefault="00A24064" w:rsidP="002424C0">
      <w:pPr>
        <w:jc w:val="center"/>
        <w:rPr>
          <w:rStyle w:val="Strong"/>
          <w:rFonts w:ascii="XB Zar" w:hAnsi="XB Zar" w:cs="XB Zar"/>
          <w:sz w:val="72"/>
          <w:szCs w:val="52"/>
          <w:lang w:bidi="fa-IR"/>
        </w:rPr>
      </w:pPr>
    </w:p>
    <w:p w:rsidR="00861D09" w:rsidRPr="00A461A3" w:rsidRDefault="00A24064" w:rsidP="00A461A3">
      <w:pPr>
        <w:pBdr>
          <w:bottom w:val="single" w:sz="4" w:space="1" w:color="B60606"/>
        </w:pBdr>
        <w:rPr>
          <w:rStyle w:val="Strong"/>
          <w:rFonts w:ascii="XB Zar" w:hAnsi="XB Zar" w:cs="XB Zar"/>
          <w:sz w:val="72"/>
          <w:szCs w:val="52"/>
          <w:rtl/>
          <w:lang w:bidi="fa-IR"/>
        </w:rPr>
      </w:pPr>
      <w:r w:rsidRPr="00A461A3">
        <w:rPr>
          <w:rStyle w:val="Strong"/>
          <w:rFonts w:ascii="XB Zar" w:hAnsi="XB Zar" w:cs="XB Zar"/>
          <w:sz w:val="72"/>
          <w:szCs w:val="52"/>
          <w:lang w:bidi="fa-IR"/>
        </w:rPr>
        <w:br w:type="page"/>
      </w:r>
    </w:p>
    <w:p w:rsidR="00A833F8" w:rsidRPr="00A461A3" w:rsidRDefault="00A833F8" w:rsidP="00864FDC">
      <w:pPr>
        <w:pStyle w:val="Heading1"/>
        <w:bidi/>
        <w:rPr>
          <w:rStyle w:val="Strong"/>
          <w:rFonts w:ascii="XB Zar" w:hAnsi="XB Zar" w:cs="XB Zar"/>
          <w:color w:val="auto"/>
          <w:sz w:val="72"/>
          <w:szCs w:val="52"/>
          <w:lang w:bidi="fa-IR"/>
        </w:rPr>
      </w:pPr>
      <w:bookmarkStart w:id="0" w:name="_Toc247176468"/>
      <w:r w:rsidRPr="00A461A3">
        <w:rPr>
          <w:rStyle w:val="Strong"/>
          <w:rFonts w:ascii="XB Zar" w:hAnsi="XB Zar" w:cs="XB Zar"/>
          <w:color w:val="auto"/>
          <w:sz w:val="72"/>
          <w:szCs w:val="52"/>
          <w:rtl/>
          <w:lang w:bidi="fa-IR"/>
        </w:rPr>
        <w:lastRenderedPageBreak/>
        <w:t>چکیده</w:t>
      </w:r>
      <w:bookmarkEnd w:id="0"/>
      <w:r w:rsidRPr="00A461A3">
        <w:rPr>
          <w:rStyle w:val="Strong"/>
          <w:rFonts w:ascii="XB Zar" w:hAnsi="XB Zar" w:cs="XB Zar"/>
          <w:sz w:val="36"/>
          <w:szCs w:val="36"/>
          <w:lang w:bidi="fa-IR"/>
        </w:rPr>
        <w:tab/>
      </w:r>
      <w:r w:rsidRPr="00A461A3">
        <w:rPr>
          <w:rStyle w:val="Strong"/>
          <w:rFonts w:ascii="XB Zar" w:hAnsi="XB Zar" w:cs="XB Zar"/>
          <w:sz w:val="36"/>
          <w:szCs w:val="36"/>
          <w:lang w:bidi="fa-IR"/>
        </w:rPr>
        <w:tab/>
      </w:r>
      <w:r w:rsidRPr="00A461A3">
        <w:rPr>
          <w:rStyle w:val="Strong"/>
          <w:rFonts w:ascii="XB Zar" w:hAnsi="XB Zar" w:cs="XB Zar"/>
          <w:sz w:val="36"/>
          <w:szCs w:val="36"/>
          <w:lang w:bidi="fa-IR"/>
        </w:rPr>
        <w:tab/>
      </w:r>
    </w:p>
    <w:p w:rsidR="00F337F6" w:rsidRPr="00A461A3" w:rsidRDefault="00F337F6" w:rsidP="002424C0">
      <w:pPr>
        <w:bidi/>
        <w:spacing w:before="0" w:after="0" w:line="240" w:lineRule="auto"/>
        <w:rPr>
          <w:rFonts w:ascii="XB Zar" w:eastAsia="Times New Roman" w:hAnsi="XB Zar" w:cs="XB Zar"/>
          <w:color w:val="212529"/>
          <w:sz w:val="28"/>
          <w:szCs w:val="28"/>
          <w:shd w:val="clear" w:color="auto" w:fill="FFFFFF"/>
          <w:rtl/>
          <w:lang w:bidi="ar-SA"/>
        </w:rPr>
      </w:pPr>
    </w:p>
    <w:p w:rsidR="009B21D6" w:rsidRPr="00A461A3" w:rsidRDefault="009B21D6" w:rsidP="002424C0">
      <w:pPr>
        <w:bidi/>
        <w:spacing w:before="0" w:after="0" w:line="240" w:lineRule="auto"/>
        <w:rPr>
          <w:rFonts w:ascii="XB Zar" w:eastAsia="Times New Roman" w:hAnsi="XB Zar" w:cs="XB Zar"/>
          <w:sz w:val="28"/>
          <w:szCs w:val="28"/>
          <w:rtl/>
          <w:lang w:bidi="ar-SA"/>
        </w:rPr>
      </w:pPr>
      <w:r w:rsidRPr="00A461A3">
        <w:rPr>
          <w:rFonts w:ascii="XB Zar" w:eastAsia="Times New Roman" w:hAnsi="XB Zar" w:cs="XB Zar"/>
          <w:color w:val="212529"/>
          <w:sz w:val="32"/>
          <w:szCs w:val="32"/>
          <w:shd w:val="clear" w:color="auto" w:fill="FFFFFF"/>
          <w:rtl/>
          <w:lang w:bidi="ar-SA"/>
        </w:rPr>
        <w:t xml:space="preserve">ماتریس‌ها کاربردهای زیادی در محاسبات شاخه‌های مختلف دانش دارند برای مثال در تمامی شاخه‌های فیزیک، شامل مکانیک کلاسیک، نورشناسی، الکترومغناطیس، مکانیک کوانتوم و الکترودینامیک کوانتومی، ماتریس برای مطالعه‌ی پدیده‌های فیزیکی به کار می‌رود. </w:t>
      </w:r>
      <w:r w:rsidRPr="00A461A3">
        <w:rPr>
          <w:rFonts w:ascii="XB Zar" w:eastAsia="Times New Roman" w:hAnsi="XB Zar" w:cs="XB Zar"/>
          <w:color w:val="202122"/>
          <w:sz w:val="32"/>
          <w:szCs w:val="32"/>
          <w:shd w:val="clear" w:color="auto" w:fill="FFFFFF"/>
          <w:rtl/>
          <w:lang w:bidi="ar-SA"/>
        </w:rPr>
        <w:t xml:space="preserve">ضرب معمولی ماتریس‌ها رایج‌ترین نوع ضرب در ماتریس‌ها است. این نوع ضرب تنها زمانی تعریف می‌شود که تعداد ستون‌های ماتریس اول با تعداد سطرهای ماتریس دوم برابر باشد. لازم به ذکر است که محاسبات ماتریسی، در سیستمهای پردازش تصویر، در سیستمهای مخابراتی </w:t>
      </w:r>
      <w:r w:rsidRPr="00A461A3">
        <w:rPr>
          <w:rFonts w:ascii="XB Zar" w:eastAsia="Times New Roman" w:hAnsi="XB Zar" w:cs="XB Zar"/>
          <w:color w:val="202122"/>
          <w:sz w:val="32"/>
          <w:szCs w:val="32"/>
          <w:shd w:val="clear" w:color="auto" w:fill="FFFFFF"/>
          <w:lang w:bidi="ar-SA"/>
        </w:rPr>
        <w:t>MIMO</w:t>
      </w:r>
      <w:r w:rsidRPr="00A461A3">
        <w:rPr>
          <w:rFonts w:ascii="XB Zar" w:eastAsia="Times New Roman" w:hAnsi="XB Zar" w:cs="XB Zar"/>
          <w:color w:val="202122"/>
          <w:sz w:val="32"/>
          <w:szCs w:val="32"/>
          <w:shd w:val="clear" w:color="auto" w:fill="FFFFFF"/>
          <w:rtl/>
          <w:lang w:bidi="ar-SA"/>
        </w:rPr>
        <w:t xml:space="preserve">، در سیستم های مخابراتی که از روش </w:t>
      </w:r>
      <w:r w:rsidRPr="00A461A3">
        <w:rPr>
          <w:rFonts w:ascii="XB Zar" w:eastAsia="Times New Roman" w:hAnsi="XB Zar" w:cs="XB Zar"/>
          <w:color w:val="202122"/>
          <w:sz w:val="32"/>
          <w:szCs w:val="32"/>
          <w:shd w:val="clear" w:color="auto" w:fill="FFFFFF"/>
          <w:lang w:bidi="ar-SA"/>
        </w:rPr>
        <w:t>OFDM</w:t>
      </w:r>
      <w:r w:rsidRPr="00A461A3">
        <w:rPr>
          <w:rFonts w:ascii="XB Zar" w:eastAsia="Times New Roman" w:hAnsi="XB Zar" w:cs="XB Zar"/>
          <w:color w:val="202122"/>
          <w:sz w:val="32"/>
          <w:szCs w:val="32"/>
          <w:shd w:val="clear" w:color="auto" w:fill="FFFFFF"/>
          <w:rtl/>
          <w:lang w:bidi="ar-SA"/>
        </w:rPr>
        <w:t xml:space="preserve"> برای ارسال اطلاعات استفاده می کنند و واحد ضرب ماتریس در برنامه های پردازش سیگنال دیجیتال مانند تصویربرداری دیجیتال، پردازش سیگنال، گرافیک رایانه ای و چند رسانه ای استفاده می شود. بنابراین بسیار مهم است که مساحت کمتری اشغال کند، سریع کار کند و انرژی کمتری مصرف کند.  در این پروژه می خواهیم واحد ضرب کننده با کمک دو ماتریس با سایز دلخواه و نمایش نقطه شناور طراحی کنیم.</w:t>
      </w:r>
    </w:p>
    <w:p w:rsidR="00A833F8" w:rsidRPr="00A461A3" w:rsidRDefault="009B21D6" w:rsidP="002424C0">
      <w:pPr>
        <w:bidi/>
        <w:spacing w:before="0" w:after="0" w:line="240" w:lineRule="auto"/>
        <w:rPr>
          <w:rStyle w:val="Strong"/>
          <w:rFonts w:ascii="XB Zar" w:eastAsia="Times New Roman" w:hAnsi="XB Zar" w:cs="XB Zar"/>
          <w:b w:val="0"/>
          <w:bCs w:val="0"/>
          <w:sz w:val="28"/>
          <w:szCs w:val="28"/>
          <w:rtl/>
          <w:lang w:bidi="ar-SA"/>
        </w:rPr>
      </w:pPr>
      <w:r w:rsidRPr="00A461A3">
        <w:rPr>
          <w:rFonts w:ascii="XB Zar" w:eastAsia="Times New Roman" w:hAnsi="XB Zar" w:cs="XB Zar"/>
          <w:color w:val="202122"/>
          <w:sz w:val="32"/>
          <w:szCs w:val="32"/>
          <w:shd w:val="clear" w:color="auto" w:fill="FFFFFF"/>
          <w:rtl/>
          <w:lang w:bidi="ar-SA"/>
        </w:rPr>
        <w:t> </w:t>
      </w:r>
    </w:p>
    <w:p w:rsidR="00FC0124" w:rsidRPr="00A461A3" w:rsidRDefault="00430F9C" w:rsidP="00864FDC">
      <w:pPr>
        <w:pStyle w:val="Heading1"/>
        <w:bidi/>
        <w:rPr>
          <w:rStyle w:val="Strong"/>
          <w:rFonts w:ascii="XB Zar" w:hAnsi="XB Zar" w:cs="XB Zar"/>
          <w:color w:val="auto"/>
          <w:sz w:val="72"/>
          <w:szCs w:val="52"/>
          <w:rtl/>
          <w:lang w:bidi="fa-IR"/>
        </w:rPr>
      </w:pPr>
      <w:bookmarkStart w:id="1" w:name="_Toc247176469"/>
      <w:r w:rsidRPr="00A461A3">
        <w:rPr>
          <w:rStyle w:val="Strong"/>
          <w:rFonts w:ascii="XB Zar" w:hAnsi="XB Zar" w:cs="XB Zar"/>
          <w:color w:val="auto"/>
          <w:sz w:val="72"/>
          <w:szCs w:val="52"/>
          <w:rtl/>
          <w:lang w:bidi="fa-IR"/>
        </w:rPr>
        <w:t>مقدمه</w:t>
      </w:r>
      <w:bookmarkEnd w:id="1"/>
    </w:p>
    <w:p w:rsidR="00F337F6" w:rsidRPr="00A461A3" w:rsidRDefault="00F337F6" w:rsidP="002424C0">
      <w:pPr>
        <w:bidi/>
        <w:rPr>
          <w:rFonts w:ascii="XB Zar" w:hAnsi="XB Zar" w:cs="XB Zar"/>
          <w:rtl/>
          <w:lang w:bidi="fa-IR"/>
        </w:rPr>
      </w:pPr>
    </w:p>
    <w:p w:rsidR="009B21D6" w:rsidRPr="00A461A3" w:rsidRDefault="009B21D6" w:rsidP="002424C0">
      <w:pPr>
        <w:bidi/>
        <w:spacing w:before="240" w:after="240" w:line="240" w:lineRule="auto"/>
        <w:rPr>
          <w:rFonts w:ascii="XB Zar" w:eastAsia="Times New Roman" w:hAnsi="XB Zar" w:cs="XB Zar"/>
          <w:sz w:val="32"/>
          <w:szCs w:val="32"/>
          <w:rtl/>
          <w:lang w:bidi="ar-SA"/>
        </w:rPr>
      </w:pPr>
      <w:r w:rsidRPr="00A461A3">
        <w:rPr>
          <w:rFonts w:ascii="XB Zar" w:eastAsia="Times New Roman" w:hAnsi="XB Zar" w:cs="XB Zar"/>
          <w:color w:val="202122"/>
          <w:sz w:val="32"/>
          <w:szCs w:val="32"/>
          <w:shd w:val="clear" w:color="auto" w:fill="FFFFFF"/>
          <w:rtl/>
          <w:lang w:bidi="ar-SA"/>
        </w:rPr>
        <w:t>همانطور که در مقدمه ی کتاب محاسبات ماتریسی</w:t>
      </w:r>
      <w:r w:rsidRPr="00A461A3">
        <w:rPr>
          <w:rFonts w:ascii="XB Zar" w:eastAsia="Times New Roman" w:hAnsi="XB Zar" w:cs="XB Zar"/>
          <w:color w:val="202122"/>
          <w:shd w:val="clear" w:color="auto" w:fill="FFFFFF"/>
          <w:vertAlign w:val="superscript"/>
          <w:rtl/>
          <w:lang w:bidi="ar-SA"/>
        </w:rPr>
        <w:t>1</w:t>
      </w:r>
      <w:r w:rsidRPr="00A461A3">
        <w:rPr>
          <w:rFonts w:ascii="XB Zar" w:eastAsia="Times New Roman" w:hAnsi="XB Zar" w:cs="XB Zar"/>
          <w:color w:val="202122"/>
          <w:sz w:val="32"/>
          <w:szCs w:val="32"/>
          <w:shd w:val="clear" w:color="auto" w:fill="FFFFFF"/>
          <w:rtl/>
          <w:lang w:bidi="ar-SA"/>
        </w:rPr>
        <w:t xml:space="preserve"> آمده است، مطالعه ی محاسبات مربوط به ماتریس، با مطالعه مسئله ضرب ماتریس-ماتریس آغاز می شود. اگرچه این مسئله از نقطه نظر ریاضی ساده است، ولی در علوم محاسبات و کامپیوتر بسیار حائز اهمیت می باشد.</w:t>
      </w:r>
    </w:p>
    <w:p w:rsidR="009B21D6" w:rsidRPr="00A461A3" w:rsidRDefault="009B21D6" w:rsidP="002424C0">
      <w:pPr>
        <w:bidi/>
        <w:spacing w:before="240" w:after="240" w:line="240" w:lineRule="auto"/>
        <w:rPr>
          <w:rFonts w:ascii="XB Zar" w:eastAsia="Times New Roman" w:hAnsi="XB Zar" w:cs="XB Zar"/>
          <w:sz w:val="32"/>
          <w:szCs w:val="32"/>
          <w:rtl/>
          <w:lang w:bidi="ar-SA"/>
        </w:rPr>
      </w:pPr>
      <w:r w:rsidRPr="00A461A3">
        <w:rPr>
          <w:rFonts w:ascii="XB Zar" w:eastAsia="Times New Roman" w:hAnsi="XB Zar" w:cs="XB Zar"/>
          <w:color w:val="202122"/>
          <w:sz w:val="32"/>
          <w:szCs w:val="32"/>
          <w:shd w:val="clear" w:color="auto" w:fill="FFFFFF"/>
          <w:rtl/>
          <w:lang w:bidi="ar-SA"/>
        </w:rPr>
        <w:t>کاربردهای ضرب ماتریس در بسیاری از زمینه‌های مختلف همچون علم محاسبه و بازشناخت الگو و حتی زمینه‌های به ظاهر بی‌ربط مانند شمردن تعداد گشت‌ها در یک گراف دیده می‌شود. الگوریتم‌های بسیاری برای این‌کار روی سیستم‌های رایانش موازی طراحی شده‌است که در آن چند هسته به صورت همزمان و موازی عملیات را انجام می‌دهند.</w:t>
      </w:r>
    </w:p>
    <w:p w:rsidR="00FC3333" w:rsidRPr="00A461A3" w:rsidRDefault="009B21D6" w:rsidP="002424C0">
      <w:pPr>
        <w:bidi/>
        <w:spacing w:before="240" w:after="240" w:line="240" w:lineRule="auto"/>
        <w:rPr>
          <w:rStyle w:val="Strong"/>
          <w:rFonts w:ascii="XB Zar" w:eastAsia="Times New Roman" w:hAnsi="XB Zar" w:cs="XB Zar"/>
          <w:b w:val="0"/>
          <w:bCs w:val="0"/>
          <w:sz w:val="32"/>
          <w:szCs w:val="32"/>
          <w:rtl/>
          <w:lang w:bidi="ar-SA"/>
        </w:rPr>
      </w:pPr>
      <w:r w:rsidRPr="00A461A3">
        <w:rPr>
          <w:rFonts w:ascii="XB Zar" w:eastAsia="Times New Roman" w:hAnsi="XB Zar" w:cs="XB Zar"/>
          <w:color w:val="202122"/>
          <w:sz w:val="32"/>
          <w:szCs w:val="32"/>
          <w:shd w:val="clear" w:color="auto" w:fill="FFFFFF"/>
          <w:rtl/>
          <w:lang w:bidi="ar-SA"/>
        </w:rPr>
        <w:lastRenderedPageBreak/>
        <w:t>به طور کل، اگر ماتریس ساختاری خاص داشته باشد ، معمولاً امکان بهره برداری از آن وجود دارد. مثلا یک ماتریس متقارن می تواند در نیمی از فضای حافظه و به عنوان یک ماتریس معمولی ذخیره شود؛ یا ضرب یک بردار در ماتریسی که تعداد زیادی از درایه هایش صفر است ممکن است زمان اجرای بسیار کمتری نسبت به ضرب همان بردار در ماتریسی کامل داشته باشد.</w:t>
      </w:r>
    </w:p>
    <w:p w:rsidR="00A24064" w:rsidRPr="00A461A3" w:rsidRDefault="00A24064" w:rsidP="00864FDC">
      <w:pPr>
        <w:pStyle w:val="Heading1"/>
        <w:bidi/>
        <w:ind w:left="90"/>
        <w:rPr>
          <w:rStyle w:val="Strong"/>
          <w:rFonts w:ascii="XB Zar" w:hAnsi="XB Zar" w:cs="XB Zar"/>
          <w:color w:val="auto"/>
          <w:sz w:val="72"/>
          <w:szCs w:val="52"/>
          <w:rtl/>
          <w:lang w:bidi="fa-IR"/>
        </w:rPr>
      </w:pPr>
      <w:r w:rsidRPr="00A461A3">
        <w:rPr>
          <w:rStyle w:val="Strong"/>
          <w:rFonts w:ascii="XB Zar" w:hAnsi="XB Zar" w:cs="XB Zar"/>
          <w:color w:val="auto"/>
          <w:sz w:val="72"/>
          <w:szCs w:val="52"/>
          <w:rtl/>
          <w:lang w:bidi="fa-IR"/>
        </w:rPr>
        <w:t>۱-</w:t>
      </w:r>
      <w:r w:rsidRPr="00A461A3">
        <w:rPr>
          <w:rFonts w:ascii="XB Zar" w:hAnsi="XB Zar" w:cs="XB Zar"/>
          <w:b w:val="0"/>
          <w:bCs w:val="0"/>
          <w:color w:val="auto"/>
          <w:sz w:val="72"/>
          <w:szCs w:val="52"/>
          <w:rtl/>
          <w:lang w:bidi="ar-SA"/>
        </w:rPr>
        <w:t>بررسی الگوریتم های موجود</w:t>
      </w:r>
    </w:p>
    <w:p w:rsidR="00B952A7" w:rsidRPr="00A461A3" w:rsidRDefault="00B952A7" w:rsidP="002424C0">
      <w:pPr>
        <w:pStyle w:val="BodyText"/>
        <w:pBdr>
          <w:bottom w:val="none" w:sz="0" w:space="0" w:color="auto"/>
        </w:pBdr>
        <w:rPr>
          <w:rFonts w:ascii="XB Zar" w:hAnsi="XB Zar" w:cs="XB Zar"/>
          <w:rtl/>
        </w:rPr>
      </w:pPr>
      <w:r w:rsidRPr="00A461A3">
        <w:rPr>
          <w:rFonts w:ascii="XB Zar" w:hAnsi="XB Zar" w:cs="XB Zar"/>
          <w:rtl/>
        </w:rPr>
        <w:t>در ابتدا باید توجه کرد که محاسبات ماتریس بر اساس سلسله مراتبی از عملیات جبری خطی ساخته شده است.:</w:t>
      </w:r>
    </w:p>
    <w:p w:rsidR="00B952A7" w:rsidRPr="00A461A3" w:rsidRDefault="00B952A7" w:rsidP="002424C0">
      <w:pPr>
        <w:pStyle w:val="BodyText"/>
        <w:pBdr>
          <w:bottom w:val="none" w:sz="0" w:space="0" w:color="auto"/>
        </w:pBdr>
        <w:rPr>
          <w:rFonts w:ascii="XB Zar" w:hAnsi="XB Zar" w:cs="XB Zar"/>
          <w:rtl/>
        </w:rPr>
      </w:pPr>
      <w:r w:rsidRPr="00A461A3">
        <w:rPr>
          <w:rFonts w:ascii="XB Zar" w:hAnsi="XB Zar" w:cs="XB Zar"/>
          <w:rtl/>
        </w:rPr>
        <w:t>-       ضرب نقطه ای، شامل عملیات ضرب و جمع اسکالر است.</w:t>
      </w:r>
    </w:p>
    <w:p w:rsidR="00B952A7" w:rsidRPr="00A461A3" w:rsidRDefault="00B952A7" w:rsidP="002424C0">
      <w:pPr>
        <w:pStyle w:val="BodyText"/>
        <w:pBdr>
          <w:bottom w:val="none" w:sz="0" w:space="0" w:color="auto"/>
        </w:pBdr>
        <w:rPr>
          <w:rFonts w:ascii="XB Zar" w:hAnsi="XB Zar" w:cs="XB Zar"/>
          <w:rtl/>
        </w:rPr>
      </w:pPr>
      <w:r w:rsidRPr="00A461A3">
        <w:rPr>
          <w:rFonts w:ascii="XB Zar" w:hAnsi="XB Zar" w:cs="XB Zar"/>
          <w:rtl/>
        </w:rPr>
        <w:t>-       ضرب ماتریس-بردار تشکیل شده از عملیات های ضرب نقطه ای می باشد.</w:t>
      </w:r>
    </w:p>
    <w:p w:rsidR="00B952A7" w:rsidRPr="00A461A3" w:rsidRDefault="00B952A7" w:rsidP="002424C0">
      <w:pPr>
        <w:pStyle w:val="BodyText"/>
        <w:pBdr>
          <w:bottom w:val="none" w:sz="0" w:space="0" w:color="auto"/>
        </w:pBdr>
        <w:rPr>
          <w:rFonts w:ascii="XB Zar" w:hAnsi="XB Zar" w:cs="XB Zar"/>
          <w:rtl/>
        </w:rPr>
      </w:pPr>
      <w:r w:rsidRPr="00A461A3">
        <w:rPr>
          <w:rFonts w:ascii="XB Zar" w:hAnsi="XB Zar" w:cs="XB Zar"/>
          <w:rtl/>
        </w:rPr>
        <w:t>-       ضرب ماتریس-ماتریس شامل مجموعه ای از حاصل ضرب های ماتریس-بردار است.</w:t>
      </w:r>
    </w:p>
    <w:p w:rsidR="00B952A7" w:rsidRPr="00A461A3" w:rsidRDefault="00B952A7" w:rsidP="002424C0">
      <w:pPr>
        <w:pStyle w:val="BodyText"/>
        <w:pBdr>
          <w:bottom w:val="none" w:sz="0" w:space="0" w:color="auto"/>
        </w:pBdr>
        <w:rPr>
          <w:rFonts w:ascii="XB Zar" w:hAnsi="XB Zar" w:cs="XB Zar"/>
          <w:rtl/>
        </w:rPr>
      </w:pPr>
      <w:r w:rsidRPr="00A461A3">
        <w:rPr>
          <w:rFonts w:ascii="XB Zar" w:hAnsi="XB Zar" w:cs="XB Zar"/>
          <w:rtl/>
        </w:rPr>
        <w:t xml:space="preserve">همه این عملیات را می توان در فرم الگوریتمی و یا به زبان جبر خطی توصیف کرد. از طرفی، در اینجا برای ارزیابی مرتبه ی زمانی می توانیم </w:t>
      </w:r>
      <w:r w:rsidRPr="00A461A3">
        <w:rPr>
          <w:rFonts w:ascii="XB Zar" w:hAnsi="XB Zar" w:cs="XB Zar"/>
        </w:rPr>
        <w:t>Big-Oh</w:t>
      </w:r>
      <w:r w:rsidRPr="00A461A3">
        <w:rPr>
          <w:rFonts w:ascii="XB Zar" w:hAnsi="XB Zar" w:cs="XB Zar"/>
          <w:rtl/>
        </w:rPr>
        <w:t xml:space="preserve"> استفاده کنیم. ضرب نقطه ای از مرتبه زمانی( </w:t>
      </w:r>
      <w:r w:rsidRPr="00A461A3">
        <w:rPr>
          <w:rFonts w:ascii="XB Zar" w:hAnsi="XB Zar" w:cs="XB Zar"/>
        </w:rPr>
        <w:t>O(n</w:t>
      </w:r>
      <w:r w:rsidRPr="00A461A3">
        <w:rPr>
          <w:rFonts w:ascii="XB Zar" w:hAnsi="XB Zar" w:cs="XB Zar"/>
          <w:rtl/>
        </w:rPr>
        <w:t xml:space="preserve"> ، ضرب ماتریس-بردار از مرتبه زمانی (2^ </w:t>
      </w:r>
      <w:r w:rsidRPr="00A461A3">
        <w:rPr>
          <w:rFonts w:ascii="XB Zar" w:hAnsi="XB Zar" w:cs="XB Zar"/>
        </w:rPr>
        <w:t>O(n</w:t>
      </w:r>
      <w:r w:rsidRPr="00A461A3">
        <w:rPr>
          <w:rFonts w:ascii="XB Zar" w:hAnsi="XB Zar" w:cs="XB Zar"/>
          <w:rtl/>
        </w:rPr>
        <w:t xml:space="preserve"> و ضرب ماتریس-ماتریس(3^ </w:t>
      </w:r>
      <w:r w:rsidRPr="00A461A3">
        <w:rPr>
          <w:rFonts w:ascii="XB Zar" w:hAnsi="XB Zar" w:cs="XB Zar"/>
        </w:rPr>
        <w:t>O(n</w:t>
      </w:r>
      <w:r w:rsidRPr="00A461A3">
        <w:rPr>
          <w:rFonts w:ascii="XB Zar" w:hAnsi="XB Zar" w:cs="XB Zar"/>
          <w:rtl/>
        </w:rPr>
        <w:t xml:space="preserve"> می باشد. در نتیجه، برای ایجاد الگوریتمی که شامل ترکیبی از این عملیات ها باشد، تمرکز ما باید بر روی کاهش بیشترین مرتبه ی زمانی یعنی همان (3^ </w:t>
      </w:r>
      <w:r w:rsidRPr="00A461A3">
        <w:rPr>
          <w:rFonts w:ascii="XB Zar" w:hAnsi="XB Zar" w:cs="XB Zar"/>
        </w:rPr>
        <w:t>O(n</w:t>
      </w:r>
      <w:r w:rsidRPr="00A461A3">
        <w:rPr>
          <w:rFonts w:ascii="XB Zar" w:hAnsi="XB Zar" w:cs="XB Zar"/>
          <w:rtl/>
        </w:rPr>
        <w:t xml:space="preserve"> باشد.</w:t>
      </w:r>
    </w:p>
    <w:p w:rsidR="00382EFD" w:rsidRPr="00A461A3" w:rsidRDefault="00B952A7" w:rsidP="002424C0">
      <w:pPr>
        <w:pStyle w:val="BodyText"/>
        <w:pBdr>
          <w:bottom w:val="none" w:sz="0" w:space="0" w:color="auto"/>
        </w:pBdr>
        <w:rPr>
          <w:rFonts w:ascii="XB Zar" w:hAnsi="XB Zar" w:cs="XB Zar"/>
          <w:rtl/>
        </w:rPr>
      </w:pPr>
      <w:r w:rsidRPr="00A461A3">
        <w:rPr>
          <w:rFonts w:ascii="XB Zar" w:hAnsi="XB Zar" w:cs="XB Zar"/>
          <w:rtl/>
        </w:rPr>
        <w:t>حال با گفته شدن مطالب بالا؛ خوب است</w:t>
      </w:r>
      <w:r w:rsidR="00963951" w:rsidRPr="00A461A3">
        <w:rPr>
          <w:rFonts w:ascii="XB Zar" w:hAnsi="XB Zar" w:cs="XB Zar"/>
          <w:rtl/>
        </w:rPr>
        <w:t xml:space="preserve"> نکات ظریفی جلب </w:t>
      </w:r>
      <w:r w:rsidRPr="00A461A3">
        <w:rPr>
          <w:rFonts w:ascii="XB Zar" w:hAnsi="XB Zar" w:cs="XB Zar"/>
          <w:rtl/>
        </w:rPr>
        <w:t>کنیم</w:t>
      </w:r>
      <w:r w:rsidR="00963951" w:rsidRPr="00A461A3">
        <w:rPr>
          <w:rFonts w:ascii="XB Zar" w:hAnsi="XB Zar" w:cs="XB Zar"/>
          <w:rtl/>
        </w:rPr>
        <w:t xml:space="preserve">. مسئله ی ضرب دو ماتریس 2*2 زیر را در نظر بگیرید. </w:t>
      </w:r>
    </w:p>
    <w:p w:rsidR="00AA2BA1" w:rsidRPr="00A461A3" w:rsidRDefault="00382EFD" w:rsidP="002424C0">
      <w:pPr>
        <w:pStyle w:val="BodyText"/>
        <w:pBdr>
          <w:bottom w:val="none" w:sz="0" w:space="0" w:color="auto"/>
        </w:pBdr>
        <w:rPr>
          <w:rFonts w:ascii="XB Zar" w:hAnsi="XB Zar" w:cs="XB Zar"/>
          <w:rtl/>
        </w:rPr>
      </w:pPr>
      <w:r w:rsidRPr="00A461A3">
        <w:rPr>
          <w:rFonts w:ascii="XB Zar" w:hAnsi="XB Zar" w:cs="XB Zar"/>
          <w:b/>
          <w:bCs/>
          <w:color w:val="C00000"/>
          <w:rtl/>
        </w:rPr>
        <w:t>روش اول نمایش:</w:t>
      </w:r>
      <w:r w:rsidRPr="00A461A3">
        <w:rPr>
          <w:rFonts w:ascii="XB Zar" w:hAnsi="XB Zar" w:cs="XB Zar"/>
          <w:color w:val="C00000"/>
          <w:rtl/>
        </w:rPr>
        <w:t xml:space="preserve"> </w:t>
      </w:r>
      <w:r w:rsidR="00963951" w:rsidRPr="00A461A3">
        <w:rPr>
          <w:rFonts w:ascii="XB Zar" w:hAnsi="XB Zar" w:cs="XB Zar"/>
          <w:rtl/>
        </w:rPr>
        <w:t>در فرمولاسیون ضرب نقطه ای، هر درایه را میتوان به صورت ضرب نقطه ای درایه های مربوط به آن به دست آورد:</w:t>
      </w:r>
    </w:p>
    <w:p w:rsidR="00963951" w:rsidRPr="00A461A3" w:rsidRDefault="00963951" w:rsidP="002424C0">
      <w:pPr>
        <w:pStyle w:val="BodyText"/>
        <w:pBdr>
          <w:bottom w:val="none" w:sz="0" w:space="0" w:color="auto"/>
        </w:pBdr>
        <w:jc w:val="center"/>
        <w:rPr>
          <w:rFonts w:ascii="XB Zar" w:hAnsi="XB Zar" w:cs="XB Zar"/>
          <w:rtl/>
        </w:rPr>
      </w:pPr>
      <w:r w:rsidRPr="00A461A3">
        <w:rPr>
          <w:rFonts w:ascii="XB Zar" w:hAnsi="XB Zar" w:cs="XB Zar"/>
          <w:noProof/>
          <w:rtl/>
          <w:lang w:bidi="ar-SA"/>
        </w:rPr>
        <w:drawing>
          <wp:inline distT="0" distB="0" distL="0" distR="0" wp14:anchorId="7FA8D323" wp14:editId="0AB8E938">
            <wp:extent cx="4887686" cy="63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232104.jpg"/>
                    <pic:cNvPicPr/>
                  </pic:nvPicPr>
                  <pic:blipFill>
                    <a:blip r:embed="rId13">
                      <a:extLst>
                        <a:ext uri="{28A0092B-C50C-407E-A947-70E740481C1C}">
                          <a14:useLocalDpi xmlns:a14="http://schemas.microsoft.com/office/drawing/2010/main" val="0"/>
                        </a:ext>
                      </a:extLst>
                    </a:blip>
                    <a:stretch>
                      <a:fillRect/>
                    </a:stretch>
                  </pic:blipFill>
                  <pic:spPr>
                    <a:xfrm>
                      <a:off x="0" y="0"/>
                      <a:ext cx="4894775" cy="638450"/>
                    </a:xfrm>
                    <a:prstGeom prst="rect">
                      <a:avLst/>
                    </a:prstGeom>
                  </pic:spPr>
                </pic:pic>
              </a:graphicData>
            </a:graphic>
          </wp:inline>
        </w:drawing>
      </w:r>
    </w:p>
    <w:p w:rsidR="00382EFD" w:rsidRPr="00A461A3" w:rsidRDefault="00963951"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نکته ی جالب توجه این است که همین ضرب را میتوان به دو شکل دیگر نیز نمایش داد.</w:t>
      </w:r>
      <w:r w:rsidRPr="00A461A3">
        <w:rPr>
          <w:rFonts w:ascii="XB Zar" w:eastAsia="Times New Roman" w:hAnsi="XB Zar" w:cs="XB Zar"/>
          <w:color w:val="3B3628" w:themeColor="text1" w:themeTint="F2"/>
          <w:sz w:val="32"/>
          <w:szCs w:val="32"/>
          <w:shd w:val="clear" w:color="auto" w:fill="FFFFFF"/>
          <w:lang w:bidi="fa-IR"/>
        </w:rPr>
        <w:t xml:space="preserve"> </w:t>
      </w:r>
    </w:p>
    <w:p w:rsidR="002424C0" w:rsidRDefault="002424C0" w:rsidP="002424C0">
      <w:pPr>
        <w:bidi/>
        <w:spacing w:before="240" w:after="240" w:line="240" w:lineRule="auto"/>
        <w:rPr>
          <w:rFonts w:ascii="XB Zar" w:eastAsia="Times New Roman" w:hAnsi="XB Zar" w:cs="XB Zar"/>
          <w:b/>
          <w:bCs/>
          <w:color w:val="C00000"/>
          <w:sz w:val="32"/>
          <w:szCs w:val="32"/>
          <w:shd w:val="clear" w:color="auto" w:fill="FFFFFF"/>
          <w:lang w:bidi="fa-IR"/>
        </w:rPr>
      </w:pPr>
    </w:p>
    <w:p w:rsidR="00963951" w:rsidRPr="00A461A3" w:rsidRDefault="00382EF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b/>
          <w:bCs/>
          <w:color w:val="C00000"/>
          <w:sz w:val="32"/>
          <w:szCs w:val="32"/>
          <w:shd w:val="clear" w:color="auto" w:fill="FFFFFF"/>
          <w:rtl/>
          <w:lang w:bidi="fa-IR"/>
        </w:rPr>
        <w:t>روش دوم نمایش:</w:t>
      </w:r>
      <w:r w:rsidR="00963951" w:rsidRPr="00A461A3">
        <w:rPr>
          <w:rFonts w:ascii="XB Zar" w:eastAsia="Times New Roman" w:hAnsi="XB Zar" w:cs="XB Zar"/>
          <w:b/>
          <w:bCs/>
          <w:color w:val="C00000"/>
          <w:sz w:val="32"/>
          <w:szCs w:val="32"/>
          <w:shd w:val="clear" w:color="auto" w:fill="FFFFFF"/>
          <w:rtl/>
          <w:lang w:bidi="fa-IR"/>
        </w:rPr>
        <w:t xml:space="preserve"> </w:t>
      </w:r>
      <w:r w:rsidR="00963951" w:rsidRPr="00A461A3">
        <w:rPr>
          <w:rFonts w:ascii="XB Zar" w:eastAsia="Times New Roman" w:hAnsi="XB Zar" w:cs="XB Zar"/>
          <w:color w:val="3B3628" w:themeColor="text1" w:themeTint="F2"/>
          <w:sz w:val="32"/>
          <w:szCs w:val="32"/>
          <w:shd w:val="clear" w:color="auto" w:fill="FFFFFF"/>
          <w:rtl/>
          <w:lang w:bidi="fa-IR"/>
        </w:rPr>
        <w:t>یکی از این ورژن ها</w:t>
      </w:r>
      <w:r w:rsidRPr="00A461A3">
        <w:rPr>
          <w:rFonts w:ascii="XB Zar" w:eastAsia="Times New Roman" w:hAnsi="XB Zar" w:cs="XB Zar"/>
          <w:color w:val="3B3628" w:themeColor="text1" w:themeTint="F2"/>
          <w:sz w:val="32"/>
          <w:szCs w:val="32"/>
          <w:shd w:val="clear" w:color="auto" w:fill="FFFFFF"/>
          <w:rtl/>
          <w:lang w:bidi="fa-IR"/>
        </w:rPr>
        <w:t>ی نمایش دادن مسئله ی ضرب صفحه ی قبل</w:t>
      </w:r>
      <w:r w:rsidR="00963951" w:rsidRPr="00A461A3">
        <w:rPr>
          <w:rFonts w:ascii="XB Zar" w:eastAsia="Times New Roman" w:hAnsi="XB Zar" w:cs="XB Zar"/>
          <w:color w:val="3B3628" w:themeColor="text1" w:themeTint="F2"/>
          <w:sz w:val="32"/>
          <w:szCs w:val="32"/>
          <w:shd w:val="clear" w:color="auto" w:fill="FFFFFF"/>
          <w:rtl/>
          <w:lang w:bidi="fa-IR"/>
        </w:rPr>
        <w:t xml:space="preserve">، نمایش </w:t>
      </w:r>
      <w:r w:rsidR="00963951" w:rsidRPr="00A461A3">
        <w:rPr>
          <w:rFonts w:ascii="XB Zar" w:eastAsia="Times New Roman" w:hAnsi="XB Zar" w:cs="XB Zar"/>
          <w:color w:val="3B3628" w:themeColor="text1" w:themeTint="F2"/>
          <w:sz w:val="32"/>
          <w:szCs w:val="32"/>
          <w:shd w:val="clear" w:color="auto" w:fill="FFFFFF"/>
          <w:lang w:bidi="fa-IR"/>
        </w:rPr>
        <w:t>saxpy</w:t>
      </w:r>
      <w:r w:rsidR="00963951" w:rsidRPr="00A461A3">
        <w:rPr>
          <w:rFonts w:ascii="XB Zar" w:eastAsia="Times New Roman" w:hAnsi="XB Zar" w:cs="XB Zar"/>
          <w:color w:val="3B3628" w:themeColor="text1" w:themeTint="F2"/>
          <w:sz w:val="32"/>
          <w:szCs w:val="32"/>
          <w:shd w:val="clear" w:color="auto" w:fill="FFFFFF"/>
          <w:rtl/>
          <w:lang w:bidi="fa-IR"/>
        </w:rPr>
        <w:t xml:space="preserve"> است. در این نمایش، هر ستون در حاصل ضرب نهایی، درواقع ترکیبی خطی از ستون های ماتریس دوم است:</w:t>
      </w:r>
    </w:p>
    <w:p w:rsidR="00963951" w:rsidRPr="00A461A3" w:rsidRDefault="00963951"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72D7B46D" wp14:editId="5831A472">
            <wp:extent cx="5638800" cy="60200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232451.jpg"/>
                    <pic:cNvPicPr/>
                  </pic:nvPicPr>
                  <pic:blipFill>
                    <a:blip r:embed="rId14">
                      <a:extLst>
                        <a:ext uri="{28A0092B-C50C-407E-A947-70E740481C1C}">
                          <a14:useLocalDpi xmlns:a14="http://schemas.microsoft.com/office/drawing/2010/main" val="0"/>
                        </a:ext>
                      </a:extLst>
                    </a:blip>
                    <a:stretch>
                      <a:fillRect/>
                    </a:stretch>
                  </pic:blipFill>
                  <pic:spPr>
                    <a:xfrm>
                      <a:off x="0" y="0"/>
                      <a:ext cx="5661380" cy="604419"/>
                    </a:xfrm>
                    <a:prstGeom prst="rect">
                      <a:avLst/>
                    </a:prstGeom>
                  </pic:spPr>
                </pic:pic>
              </a:graphicData>
            </a:graphic>
          </wp:inline>
        </w:drawing>
      </w:r>
    </w:p>
    <w:p w:rsidR="002424C0" w:rsidRDefault="002424C0" w:rsidP="002424C0">
      <w:pPr>
        <w:bidi/>
        <w:spacing w:before="240" w:after="240" w:line="240" w:lineRule="auto"/>
        <w:rPr>
          <w:rFonts w:ascii="XB Zar" w:eastAsia="Times New Roman" w:hAnsi="XB Zar" w:cs="XB Zar"/>
          <w:b/>
          <w:bCs/>
          <w:color w:val="C00000"/>
          <w:sz w:val="32"/>
          <w:szCs w:val="32"/>
          <w:shd w:val="clear" w:color="auto" w:fill="FFFFFF"/>
          <w:lang w:bidi="fa-IR"/>
        </w:rPr>
      </w:pPr>
    </w:p>
    <w:p w:rsidR="00963951" w:rsidRPr="00A461A3" w:rsidRDefault="00963951"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b/>
          <w:bCs/>
          <w:color w:val="C00000"/>
          <w:sz w:val="32"/>
          <w:szCs w:val="32"/>
          <w:shd w:val="clear" w:color="auto" w:fill="FFFFFF"/>
          <w:rtl/>
          <w:lang w:bidi="fa-IR"/>
        </w:rPr>
        <w:t>روش سوم</w:t>
      </w:r>
      <w:r w:rsidR="00382EFD" w:rsidRPr="00A461A3">
        <w:rPr>
          <w:rFonts w:ascii="XB Zar" w:eastAsia="Times New Roman" w:hAnsi="XB Zar" w:cs="XB Zar"/>
          <w:color w:val="C00000"/>
          <w:sz w:val="32"/>
          <w:szCs w:val="32"/>
          <w:shd w:val="clear" w:color="auto" w:fill="FFFFFF"/>
          <w:rtl/>
          <w:lang w:bidi="fa-IR"/>
        </w:rPr>
        <w:t xml:space="preserve"> </w:t>
      </w:r>
      <w:r w:rsidR="00382EFD" w:rsidRPr="00A461A3">
        <w:rPr>
          <w:rFonts w:ascii="XB Zar" w:eastAsia="Times New Roman" w:hAnsi="XB Zar" w:cs="XB Zar"/>
          <w:b/>
          <w:bCs/>
          <w:color w:val="C00000"/>
          <w:sz w:val="32"/>
          <w:szCs w:val="32"/>
          <w:shd w:val="clear" w:color="auto" w:fill="FFFFFF"/>
          <w:rtl/>
          <w:lang w:bidi="fa-IR"/>
        </w:rPr>
        <w:t>نمایش</w:t>
      </w:r>
      <w:r w:rsidR="00382EFD" w:rsidRPr="00A461A3">
        <w:rPr>
          <w:rFonts w:ascii="XB Zar" w:eastAsia="Times New Roman" w:hAnsi="XB Zar" w:cs="XB Zar"/>
          <w:color w:val="C00000"/>
          <w:sz w:val="32"/>
          <w:szCs w:val="32"/>
          <w:shd w:val="clear" w:color="auto" w:fill="FFFFFF"/>
          <w:rtl/>
          <w:lang w:bidi="fa-IR"/>
        </w:rPr>
        <w:t>:</w:t>
      </w:r>
      <w:r w:rsidRPr="00A461A3">
        <w:rPr>
          <w:rFonts w:ascii="XB Zar" w:eastAsia="Times New Roman" w:hAnsi="XB Zar" w:cs="XB Zar"/>
          <w:color w:val="C00000"/>
          <w:sz w:val="32"/>
          <w:szCs w:val="32"/>
          <w:shd w:val="clear" w:color="auto" w:fill="FFFFFF"/>
          <w:rtl/>
          <w:lang w:bidi="fa-IR"/>
        </w:rPr>
        <w:t xml:space="preserve"> </w:t>
      </w:r>
      <w:r w:rsidRPr="00A461A3">
        <w:rPr>
          <w:rFonts w:ascii="XB Zar" w:eastAsia="Times New Roman" w:hAnsi="XB Zar" w:cs="XB Zar"/>
          <w:color w:val="3B3628" w:themeColor="text1" w:themeTint="F2"/>
          <w:sz w:val="32"/>
          <w:szCs w:val="32"/>
          <w:shd w:val="clear" w:color="auto" w:fill="FFFFFF"/>
          <w:rtl/>
          <w:lang w:bidi="fa-IR"/>
        </w:rPr>
        <w:t xml:space="preserve">نمایش که </w:t>
      </w:r>
      <w:r w:rsidRPr="00A461A3">
        <w:rPr>
          <w:rFonts w:ascii="XB Zar" w:eastAsia="Times New Roman" w:hAnsi="XB Zar" w:cs="XB Zar"/>
          <w:color w:val="3B3628" w:themeColor="text1" w:themeTint="F2"/>
          <w:sz w:val="32"/>
          <w:szCs w:val="32"/>
          <w:shd w:val="clear" w:color="auto" w:fill="FFFFFF"/>
          <w:lang w:bidi="fa-IR"/>
        </w:rPr>
        <w:t>outer product</w:t>
      </w:r>
      <w:r w:rsidRPr="00A461A3">
        <w:rPr>
          <w:rFonts w:ascii="XB Zar" w:eastAsia="Times New Roman" w:hAnsi="XB Zar" w:cs="XB Zar"/>
          <w:color w:val="3B3628" w:themeColor="text1" w:themeTint="F2"/>
          <w:sz w:val="32"/>
          <w:szCs w:val="32"/>
          <w:shd w:val="clear" w:color="auto" w:fill="FFFFFF"/>
          <w:rtl/>
          <w:lang w:bidi="fa-IR"/>
        </w:rPr>
        <w:t xml:space="preserve"> نام دارد، می توان نشان داد که ضرب نهایی، برابر است با ضرب خارجی عبارات داده شده:</w:t>
      </w:r>
    </w:p>
    <w:p w:rsidR="00963951" w:rsidRPr="00A461A3" w:rsidRDefault="00963951"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037E8428" wp14:editId="27A0A4BC">
            <wp:extent cx="5018314" cy="62183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232756.jpg"/>
                    <pic:cNvPicPr/>
                  </pic:nvPicPr>
                  <pic:blipFill>
                    <a:blip r:embed="rId15">
                      <a:extLst>
                        <a:ext uri="{28A0092B-C50C-407E-A947-70E740481C1C}">
                          <a14:useLocalDpi xmlns:a14="http://schemas.microsoft.com/office/drawing/2010/main" val="0"/>
                        </a:ext>
                      </a:extLst>
                    </a:blip>
                    <a:stretch>
                      <a:fillRect/>
                    </a:stretch>
                  </pic:blipFill>
                  <pic:spPr>
                    <a:xfrm>
                      <a:off x="0" y="0"/>
                      <a:ext cx="5023094" cy="622427"/>
                    </a:xfrm>
                    <a:prstGeom prst="rect">
                      <a:avLst/>
                    </a:prstGeom>
                  </pic:spPr>
                </pic:pic>
              </a:graphicData>
            </a:graphic>
          </wp:inline>
        </w:drawing>
      </w:r>
    </w:p>
    <w:p w:rsidR="00B952A7" w:rsidRPr="00A461A3" w:rsidRDefault="00B952A7"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گرچه سه روش بالا از لحاظ ریاضی کاملا با هم یکی هستند، ممکن است در زمان پیاده سازی </w:t>
      </w:r>
      <w:r w:rsidRPr="00A461A3">
        <w:rPr>
          <w:rFonts w:ascii="XB Zar" w:eastAsia="Times New Roman" w:hAnsi="XB Zar" w:cs="XB Zar"/>
          <w:color w:val="3B3628" w:themeColor="text1" w:themeTint="F2"/>
          <w:sz w:val="32"/>
          <w:szCs w:val="32"/>
          <w:shd w:val="clear" w:color="auto" w:fill="FFFFFF"/>
          <w:lang w:bidi="fa-IR"/>
        </w:rPr>
        <w:t>performance</w:t>
      </w:r>
      <w:r w:rsidRPr="00A461A3">
        <w:rPr>
          <w:rFonts w:ascii="XB Zar" w:eastAsia="Times New Roman" w:hAnsi="XB Zar" w:cs="XB Zar"/>
          <w:color w:val="3B3628" w:themeColor="text1" w:themeTint="F2"/>
          <w:sz w:val="32"/>
          <w:szCs w:val="32"/>
          <w:shd w:val="clear" w:color="auto" w:fill="FFFFFF"/>
          <w:rtl/>
          <w:lang w:bidi="fa-IR"/>
        </w:rPr>
        <w:t xml:space="preserve"> کاملا متفاوتی نسبت به یکدیگر نشان دهند که این موضوع به علت تاثیر </w:t>
      </w:r>
      <w:r w:rsidRPr="00A461A3">
        <w:rPr>
          <w:rFonts w:ascii="XB Zar" w:eastAsia="Times New Roman" w:hAnsi="XB Zar" w:cs="XB Zar"/>
          <w:color w:val="3B3628" w:themeColor="text1" w:themeTint="F2"/>
          <w:sz w:val="32"/>
          <w:szCs w:val="32"/>
          <w:shd w:val="clear" w:color="auto" w:fill="FFFFFF"/>
          <w:lang w:bidi="fa-IR"/>
        </w:rPr>
        <w:t>memory traffic</w:t>
      </w:r>
      <w:r w:rsidRPr="00A461A3">
        <w:rPr>
          <w:rFonts w:ascii="XB Zar" w:eastAsia="Times New Roman" w:hAnsi="XB Zar" w:cs="XB Zar"/>
          <w:color w:val="3B3628" w:themeColor="text1" w:themeTint="F2"/>
          <w:sz w:val="32"/>
          <w:szCs w:val="32"/>
          <w:shd w:val="clear" w:color="auto" w:fill="FFFFFF"/>
          <w:rtl/>
          <w:lang w:bidi="fa-IR"/>
        </w:rPr>
        <w:t xml:space="preserve"> می باشد که در اینجا به توضیح بیشتر این موضوع نمی پردازیم.</w:t>
      </w:r>
    </w:p>
    <w:p w:rsidR="00B952A7" w:rsidRPr="00A461A3" w:rsidRDefault="00B952A7"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ar-SA"/>
        </w:rPr>
        <w:t xml:space="preserve">اکنون، پیش از اینکه به توضیح الگوریتم های موجود بپردازیم، باید اشاره کنیم که تحقیقاتی که بر روی محاسبات ماتریس در بسیاری از زمینه های کاربردی انجام میشود، بستگی به توسعه الگوریتم های موازی  ای که </w:t>
      </w:r>
      <w:r w:rsidRPr="00A461A3">
        <w:rPr>
          <w:rFonts w:ascii="XB Zar" w:eastAsia="Times New Roman" w:hAnsi="XB Zar" w:cs="XB Zar"/>
          <w:color w:val="202122"/>
          <w:sz w:val="32"/>
          <w:szCs w:val="32"/>
          <w:shd w:val="clear" w:color="auto" w:fill="FFFFFF"/>
          <w:lang w:bidi="ar-SA"/>
        </w:rPr>
        <w:t>scale</w:t>
      </w:r>
      <w:r w:rsidRPr="00A461A3">
        <w:rPr>
          <w:rFonts w:ascii="XB Zar" w:eastAsia="Times New Roman" w:hAnsi="XB Zar" w:cs="XB Zar"/>
          <w:color w:val="202122"/>
          <w:sz w:val="32"/>
          <w:szCs w:val="32"/>
          <w:shd w:val="clear" w:color="auto" w:fill="FFFFFF"/>
          <w:rtl/>
          <w:lang w:bidi="ar-SA"/>
        </w:rPr>
        <w:t xml:space="preserve"> می شوند دارند. چنین الگوریتم هایی این ویژگی را دارند که با افزایش سایز مسئله، تعداد پردازنده های درگیر نیز بیشتر می شوند.</w:t>
      </w:r>
    </w:p>
    <w:p w:rsidR="00B952A7" w:rsidRPr="00A461A3" w:rsidRDefault="00B952A7"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ar-SA"/>
        </w:rPr>
        <w:t xml:space="preserve">اگرچه زبان های برنامه نویسی جدید و </w:t>
      </w:r>
      <w:r w:rsidRPr="00A461A3">
        <w:rPr>
          <w:rFonts w:ascii="XB Zar" w:eastAsia="Times New Roman" w:hAnsi="XB Zar" w:cs="XB Zar"/>
          <w:color w:val="202122"/>
          <w:sz w:val="32"/>
          <w:szCs w:val="32"/>
          <w:shd w:val="clear" w:color="auto" w:fill="FFFFFF"/>
          <w:lang w:bidi="ar-SA"/>
        </w:rPr>
        <w:t>system tool</w:t>
      </w:r>
      <w:r w:rsidRPr="00A461A3">
        <w:rPr>
          <w:rFonts w:ascii="XB Zar" w:eastAsia="Times New Roman" w:hAnsi="XB Zar" w:cs="XB Zar"/>
          <w:color w:val="202122"/>
          <w:sz w:val="32"/>
          <w:szCs w:val="32"/>
          <w:shd w:val="clear" w:color="auto" w:fill="FFFFFF"/>
          <w:rtl/>
          <w:lang w:bidi="ar-SA"/>
        </w:rPr>
        <w:t xml:space="preserve"> های مربوط، پروسه ی پیاده سازی موازی محاسبات ماتریسی را راحت تر کرده اند؛ همچنان توانایی "فکر کردن به طور موازی" بسیار مهم است. چنین موضوعی مستلزم این است که درک درستی از </w:t>
      </w:r>
      <w:r w:rsidRPr="00A461A3">
        <w:rPr>
          <w:rFonts w:ascii="XB Zar" w:eastAsia="Times New Roman" w:hAnsi="XB Zar" w:cs="XB Zar"/>
          <w:color w:val="202122"/>
          <w:sz w:val="32"/>
          <w:szCs w:val="32"/>
          <w:shd w:val="clear" w:color="auto" w:fill="FFFFFF"/>
          <w:lang w:bidi="ar-SA"/>
        </w:rPr>
        <w:t>load balancing</w:t>
      </w:r>
      <w:r w:rsidRPr="00A461A3">
        <w:rPr>
          <w:rFonts w:ascii="XB Zar" w:eastAsia="Times New Roman" w:hAnsi="XB Zar" w:cs="XB Zar"/>
          <w:color w:val="202122"/>
          <w:sz w:val="32"/>
          <w:szCs w:val="32"/>
          <w:shd w:val="clear" w:color="auto" w:fill="FFFFFF"/>
          <w:rtl/>
          <w:lang w:bidi="ar-SA"/>
        </w:rPr>
        <w:t xml:space="preserve">،  </w:t>
      </w:r>
      <w:r w:rsidRPr="00A461A3">
        <w:rPr>
          <w:rFonts w:ascii="XB Zar" w:eastAsia="Times New Roman" w:hAnsi="XB Zar" w:cs="XB Zar"/>
          <w:color w:val="202122"/>
          <w:sz w:val="32"/>
          <w:szCs w:val="32"/>
          <w:shd w:val="clear" w:color="auto" w:fill="FFFFFF"/>
          <w:lang w:bidi="ar-SA"/>
        </w:rPr>
        <w:t>communication overhead</w:t>
      </w:r>
      <w:r w:rsidRPr="00A461A3">
        <w:rPr>
          <w:rFonts w:ascii="XB Zar" w:eastAsia="Times New Roman" w:hAnsi="XB Zar" w:cs="XB Zar"/>
          <w:color w:val="202122"/>
          <w:sz w:val="32"/>
          <w:szCs w:val="32"/>
          <w:shd w:val="clear" w:color="auto" w:fill="FFFFFF"/>
          <w:rtl/>
          <w:lang w:bidi="ar-SA"/>
        </w:rPr>
        <w:t xml:space="preserve"> و </w:t>
      </w:r>
      <w:r w:rsidRPr="00A461A3">
        <w:rPr>
          <w:rFonts w:ascii="XB Zar" w:eastAsia="Times New Roman" w:hAnsi="XB Zar" w:cs="XB Zar"/>
          <w:color w:val="202122"/>
          <w:sz w:val="32"/>
          <w:szCs w:val="32"/>
          <w:shd w:val="clear" w:color="auto" w:fill="FFFFFF"/>
          <w:lang w:bidi="ar-SA"/>
        </w:rPr>
        <w:t>processor synchronization</w:t>
      </w:r>
      <w:r w:rsidRPr="00A461A3">
        <w:rPr>
          <w:rFonts w:ascii="XB Zar" w:eastAsia="Times New Roman" w:hAnsi="XB Zar" w:cs="XB Zar"/>
          <w:color w:val="202122"/>
          <w:sz w:val="32"/>
          <w:szCs w:val="32"/>
          <w:shd w:val="clear" w:color="auto" w:fill="FFFFFF"/>
          <w:rtl/>
          <w:lang w:bidi="ar-SA"/>
        </w:rPr>
        <w:t xml:space="preserve"> داشته باشیم.</w:t>
      </w:r>
    </w:p>
    <w:p w:rsidR="00B952A7" w:rsidRPr="00A461A3" w:rsidRDefault="00B952A7"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lastRenderedPageBreak/>
        <w:t>در الگوریتم های زیر، توجه داشته باشید که تمرکز خود را بر روی به روزرسانی مرحله به مرحله ی خروجی میگذاریم یعنی:</w:t>
      </w:r>
    </w:p>
    <w:p w:rsidR="00B952A7" w:rsidRPr="00A461A3" w:rsidRDefault="00B952A7"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58DC8E99" wp14:editId="2057564E">
            <wp:extent cx="4659086" cy="4253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233911.jpg"/>
                    <pic:cNvPicPr/>
                  </pic:nvPicPr>
                  <pic:blipFill>
                    <a:blip r:embed="rId16">
                      <a:extLst>
                        <a:ext uri="{28A0092B-C50C-407E-A947-70E740481C1C}">
                          <a14:useLocalDpi xmlns:a14="http://schemas.microsoft.com/office/drawing/2010/main" val="0"/>
                        </a:ext>
                      </a:extLst>
                    </a:blip>
                    <a:stretch>
                      <a:fillRect/>
                    </a:stretch>
                  </pic:blipFill>
                  <pic:spPr>
                    <a:xfrm>
                      <a:off x="0" y="0"/>
                      <a:ext cx="4801212" cy="438327"/>
                    </a:xfrm>
                    <a:prstGeom prst="rect">
                      <a:avLst/>
                    </a:prstGeom>
                  </pic:spPr>
                </pic:pic>
              </a:graphicData>
            </a:graphic>
          </wp:inline>
        </w:drawing>
      </w:r>
    </w:p>
    <w:p w:rsidR="0029657A" w:rsidRPr="00A461A3" w:rsidRDefault="0029657A"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در واقع به روز رسانی </w:t>
      </w:r>
      <w:r w:rsidRPr="00A461A3">
        <w:rPr>
          <w:rFonts w:ascii="XB Zar" w:eastAsia="Times New Roman" w:hAnsi="XB Zar" w:cs="XB Zar"/>
          <w:color w:val="3B3628" w:themeColor="text1" w:themeTint="F2"/>
          <w:sz w:val="32"/>
          <w:szCs w:val="32"/>
          <w:shd w:val="clear" w:color="auto" w:fill="FFFFFF"/>
          <w:lang w:bidi="fa-IR"/>
        </w:rPr>
        <w:t>C = C + AB</w:t>
      </w:r>
      <w:r w:rsidRPr="00A461A3">
        <w:rPr>
          <w:rFonts w:ascii="XB Zar" w:eastAsia="Times New Roman" w:hAnsi="XB Zar" w:cs="XB Zar"/>
          <w:color w:val="3B3628" w:themeColor="text1" w:themeTint="F2"/>
          <w:sz w:val="32"/>
          <w:szCs w:val="32"/>
          <w:shd w:val="clear" w:color="auto" w:fill="FFFFFF"/>
          <w:rtl/>
          <w:lang w:bidi="fa-IR"/>
        </w:rPr>
        <w:t xml:space="preserve"> در نظر گرفته شده است نه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چرا که درعمل، این وضعیت معمول تر است.</w:t>
      </w:r>
    </w:p>
    <w:p w:rsidR="0029657A" w:rsidRPr="00A461A3" w:rsidRDefault="0029657A"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29657A" w:rsidRPr="00A461A3" w:rsidRDefault="0029657A" w:rsidP="002424C0">
      <w:pPr>
        <w:bidi/>
        <w:spacing w:before="240" w:after="240" w:line="240" w:lineRule="auto"/>
        <w:rPr>
          <w:rFonts w:ascii="XB Zar" w:eastAsia="Times New Roman" w:hAnsi="XB Zar" w:cs="XB Zar"/>
          <w:b/>
          <w:bCs/>
          <w:color w:val="C00000"/>
          <w:sz w:val="36"/>
          <w:szCs w:val="36"/>
          <w:shd w:val="clear" w:color="auto" w:fill="FFFFFF"/>
          <w:rtl/>
          <w:lang w:bidi="fa-IR"/>
        </w:rPr>
      </w:pPr>
      <w:r w:rsidRPr="00A461A3">
        <w:rPr>
          <w:rFonts w:ascii="XB Zar" w:eastAsia="Times New Roman" w:hAnsi="XB Zar" w:cs="XB Zar"/>
          <w:b/>
          <w:bCs/>
          <w:color w:val="C00000"/>
          <w:sz w:val="36"/>
          <w:szCs w:val="36"/>
          <w:shd w:val="clear" w:color="auto" w:fill="FFFFFF"/>
          <w:rtl/>
          <w:lang w:bidi="fa-IR"/>
        </w:rPr>
        <w:t xml:space="preserve">الگوریتم 1 – </w:t>
      </w:r>
      <w:r w:rsidR="00995300" w:rsidRPr="00A461A3">
        <w:rPr>
          <w:rFonts w:ascii="XB Zar" w:eastAsia="Times New Roman" w:hAnsi="XB Zar" w:cs="XB Zar"/>
          <w:b/>
          <w:bCs/>
          <w:color w:val="C00000"/>
          <w:sz w:val="36"/>
          <w:szCs w:val="36"/>
          <w:shd w:val="clear" w:color="auto" w:fill="FFFFFF"/>
        </w:rPr>
        <w:t>ijk Matrix Multiplication</w:t>
      </w:r>
    </w:p>
    <w:p w:rsidR="0029657A" w:rsidRPr="00A461A3" w:rsidRDefault="0029657A"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با داشتن ماتریس های </w:t>
      </w:r>
      <w:r w:rsidRPr="00A461A3">
        <w:rPr>
          <w:rFonts w:ascii="XB Zar" w:eastAsia="Times New Roman" w:hAnsi="XB Zar" w:cs="XB Zar"/>
          <w:color w:val="3B3628" w:themeColor="text1" w:themeTint="F2"/>
          <w:sz w:val="32"/>
          <w:szCs w:val="32"/>
          <w:shd w:val="clear" w:color="auto" w:fill="FFFFFF"/>
          <w:lang w:bidi="fa-IR"/>
        </w:rPr>
        <w:t>A</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B</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که در بالا تعریف شده اند، ساده ترین روش، این است که در هر مرحله حاصل </w:t>
      </w:r>
      <w:r w:rsidRPr="00A461A3">
        <w:rPr>
          <w:rFonts w:ascii="XB Zar" w:eastAsia="Times New Roman" w:hAnsi="XB Zar" w:cs="XB Zar"/>
          <w:color w:val="3B3628" w:themeColor="text1" w:themeTint="F2"/>
          <w:sz w:val="32"/>
          <w:szCs w:val="32"/>
          <w:shd w:val="clear" w:color="auto" w:fill="FFFFFF"/>
          <w:lang w:bidi="fa-IR"/>
        </w:rPr>
        <w:t xml:space="preserve">  C + AB</w:t>
      </w:r>
      <w:r w:rsidRPr="00A461A3">
        <w:rPr>
          <w:rFonts w:ascii="XB Zar" w:eastAsia="Times New Roman" w:hAnsi="XB Zar" w:cs="XB Zar"/>
          <w:color w:val="3B3628" w:themeColor="text1" w:themeTint="F2"/>
          <w:sz w:val="32"/>
          <w:szCs w:val="32"/>
          <w:shd w:val="clear" w:color="auto" w:fill="FFFFFF"/>
          <w:rtl/>
          <w:lang w:bidi="fa-IR"/>
        </w:rPr>
        <w:t xml:space="preserve">روی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بازنویسی یا </w:t>
      </w:r>
      <w:r w:rsidRPr="00A461A3">
        <w:rPr>
          <w:rFonts w:ascii="XB Zar" w:eastAsia="Times New Roman" w:hAnsi="XB Zar" w:cs="XB Zar"/>
          <w:color w:val="3B3628" w:themeColor="text1" w:themeTint="F2"/>
          <w:sz w:val="32"/>
          <w:szCs w:val="32"/>
          <w:shd w:val="clear" w:color="auto" w:fill="FFFFFF"/>
          <w:lang w:bidi="fa-IR"/>
        </w:rPr>
        <w:t>overwrite</w:t>
      </w:r>
      <w:r w:rsidRPr="00A461A3">
        <w:rPr>
          <w:rFonts w:ascii="XB Zar" w:eastAsia="Times New Roman" w:hAnsi="XB Zar" w:cs="XB Zar"/>
          <w:color w:val="3B3628" w:themeColor="text1" w:themeTint="F2"/>
          <w:sz w:val="32"/>
          <w:szCs w:val="32"/>
          <w:shd w:val="clear" w:color="auto" w:fill="FFFFFF"/>
          <w:rtl/>
          <w:lang w:bidi="fa-IR"/>
        </w:rPr>
        <w:t xml:space="preserve"> شود. شبه کد مربوطه در ادامه آمده است.</w:t>
      </w:r>
    </w:p>
    <w:p w:rsidR="00383278" w:rsidRDefault="00383278"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lang w:bidi="fa-IR"/>
        </w:rPr>
      </w:pPr>
      <w:r w:rsidRPr="00A461A3">
        <w:rPr>
          <w:rFonts w:ascii="XB Zar" w:hAnsi="XB Zar" w:cs="XB Zar"/>
          <w:noProof/>
          <w:lang w:bidi="ar-SA"/>
        </w:rPr>
        <w:drawing>
          <wp:inline distT="0" distB="0" distL="0" distR="0" wp14:anchorId="5196B631" wp14:editId="1DD8570F">
            <wp:extent cx="4955659" cy="1796142"/>
            <wp:effectExtent l="0" t="0" r="0" b="0"/>
            <wp:docPr id="38" name="Picture 38" descr="page4image33203344"/>
            <wp:cNvGraphicFramePr/>
            <a:graphic xmlns:a="http://schemas.openxmlformats.org/drawingml/2006/main">
              <a:graphicData uri="http://schemas.openxmlformats.org/drawingml/2006/picture">
                <pic:pic xmlns:pic="http://schemas.openxmlformats.org/drawingml/2006/picture">
                  <pic:nvPicPr>
                    <pic:cNvPr id="2" name="Picture 2" descr="page4image3320334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828" cy="1800915"/>
                    </a:xfrm>
                    <a:prstGeom prst="rect">
                      <a:avLst/>
                    </a:prstGeom>
                    <a:noFill/>
                    <a:ln>
                      <a:noFill/>
                    </a:ln>
                  </pic:spPr>
                </pic:pic>
              </a:graphicData>
            </a:graphic>
          </wp:inline>
        </w:drawing>
      </w:r>
    </w:p>
    <w:p w:rsidR="002424C0" w:rsidRPr="00A461A3" w:rsidRDefault="002424C0"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p>
    <w:p w:rsidR="0029657A" w:rsidRPr="00A461A3" w:rsidRDefault="0029657A"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0F90AB73" wp14:editId="3C0E1BD1">
            <wp:extent cx="5029200" cy="1737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234704.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1737360"/>
                    </a:xfrm>
                    <a:prstGeom prst="rect">
                      <a:avLst/>
                    </a:prstGeom>
                  </pic:spPr>
                </pic:pic>
              </a:graphicData>
            </a:graphic>
          </wp:inline>
        </w:drawing>
      </w:r>
    </w:p>
    <w:p w:rsidR="00A461A3" w:rsidRDefault="00A461A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383278" w:rsidRPr="00A461A3" w:rsidRDefault="00383278"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lastRenderedPageBreak/>
        <w:t xml:space="preserve">کد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مربوط به این الگوریتم:</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proofErr w:type="gramStart"/>
      <w:r w:rsidRPr="00A461A3">
        <w:rPr>
          <w:rFonts w:ascii="XB Zar" w:eastAsia="Times New Roman" w:hAnsi="XB Zar" w:cs="XB Zar"/>
          <w:color w:val="3B3628" w:themeColor="text1" w:themeTint="F2"/>
          <w:sz w:val="28"/>
          <w:szCs w:val="28"/>
          <w:shd w:val="clear" w:color="auto" w:fill="FFFFFF"/>
          <w:lang w:bidi="fa-IR"/>
        </w:rPr>
        <w:t>void</w:t>
      </w:r>
      <w:proofErr w:type="gramEnd"/>
      <w:r w:rsidRPr="00A461A3">
        <w:rPr>
          <w:rFonts w:ascii="XB Zar" w:eastAsia="Times New Roman" w:hAnsi="XB Zar" w:cs="XB Zar"/>
          <w:color w:val="3B3628" w:themeColor="text1" w:themeTint="F2"/>
          <w:sz w:val="28"/>
          <w:szCs w:val="28"/>
          <w:shd w:val="clear" w:color="auto" w:fill="FFFFFF"/>
          <w:lang w:bidi="fa-IR"/>
        </w:rPr>
        <w:t xml:space="preserve"> multiply(int A[][N], int B[][N], int C[][N])</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r w:rsidRPr="00A461A3">
        <w:rPr>
          <w:rFonts w:ascii="XB Zar" w:eastAsia="Times New Roman" w:hAnsi="XB Zar" w:cs="XB Zar"/>
          <w:color w:val="3B3628" w:themeColor="text1" w:themeTint="F2"/>
          <w:sz w:val="28"/>
          <w:szCs w:val="28"/>
          <w:shd w:val="clear" w:color="auto" w:fill="FFFFFF"/>
          <w:lang w:bidi="fa-IR"/>
        </w:rPr>
        <w:tab/>
      </w:r>
      <w:proofErr w:type="gramStart"/>
      <w:r w:rsidRPr="00A461A3">
        <w:rPr>
          <w:rFonts w:ascii="XB Zar" w:eastAsia="Times New Roman" w:hAnsi="XB Zar" w:cs="XB Zar"/>
          <w:color w:val="3B3628" w:themeColor="text1" w:themeTint="F2"/>
          <w:sz w:val="28"/>
          <w:szCs w:val="28"/>
          <w:shd w:val="clear" w:color="auto" w:fill="FFFFFF"/>
          <w:lang w:bidi="fa-IR"/>
        </w:rPr>
        <w:t>for</w:t>
      </w:r>
      <w:proofErr w:type="gramEnd"/>
      <w:r w:rsidRPr="00A461A3">
        <w:rPr>
          <w:rFonts w:ascii="XB Zar" w:eastAsia="Times New Roman" w:hAnsi="XB Zar" w:cs="XB Zar"/>
          <w:color w:val="3B3628" w:themeColor="text1" w:themeTint="F2"/>
          <w:sz w:val="28"/>
          <w:szCs w:val="28"/>
          <w:shd w:val="clear" w:color="auto" w:fill="FFFFFF"/>
          <w:lang w:bidi="fa-IR"/>
        </w:rPr>
        <w:t xml:space="preserve"> (int i = 0; i &lt; N; i++)</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proofErr w:type="gramStart"/>
      <w:r w:rsidRPr="00A461A3">
        <w:rPr>
          <w:rFonts w:ascii="XB Zar" w:eastAsia="Times New Roman" w:hAnsi="XB Zar" w:cs="XB Zar"/>
          <w:color w:val="3B3628" w:themeColor="text1" w:themeTint="F2"/>
          <w:sz w:val="28"/>
          <w:szCs w:val="28"/>
          <w:shd w:val="clear" w:color="auto" w:fill="FFFFFF"/>
          <w:lang w:bidi="fa-IR"/>
        </w:rPr>
        <w:t>for</w:t>
      </w:r>
      <w:proofErr w:type="gramEnd"/>
      <w:r w:rsidRPr="00A461A3">
        <w:rPr>
          <w:rFonts w:ascii="XB Zar" w:eastAsia="Times New Roman" w:hAnsi="XB Zar" w:cs="XB Zar"/>
          <w:color w:val="3B3628" w:themeColor="text1" w:themeTint="F2"/>
          <w:sz w:val="28"/>
          <w:szCs w:val="28"/>
          <w:shd w:val="clear" w:color="auto" w:fill="FFFFFF"/>
          <w:lang w:bidi="fa-IR"/>
        </w:rPr>
        <w:t xml:space="preserve"> (int j = 0; j &lt; N; j++)</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C[i</w:t>
      </w:r>
      <w:proofErr w:type="gramStart"/>
      <w:r w:rsidRPr="00A461A3">
        <w:rPr>
          <w:rFonts w:ascii="XB Zar" w:eastAsia="Times New Roman" w:hAnsi="XB Zar" w:cs="XB Zar"/>
          <w:color w:val="3B3628" w:themeColor="text1" w:themeTint="F2"/>
          <w:sz w:val="28"/>
          <w:szCs w:val="28"/>
          <w:shd w:val="clear" w:color="auto" w:fill="FFFFFF"/>
          <w:lang w:bidi="fa-IR"/>
        </w:rPr>
        <w:t>][</w:t>
      </w:r>
      <w:proofErr w:type="gramEnd"/>
      <w:r w:rsidRPr="00A461A3">
        <w:rPr>
          <w:rFonts w:ascii="XB Zar" w:eastAsia="Times New Roman" w:hAnsi="XB Zar" w:cs="XB Zar"/>
          <w:color w:val="3B3628" w:themeColor="text1" w:themeTint="F2"/>
          <w:sz w:val="28"/>
          <w:szCs w:val="28"/>
          <w:shd w:val="clear" w:color="auto" w:fill="FFFFFF"/>
          <w:lang w:bidi="fa-IR"/>
        </w:rPr>
        <w:t>j] = 0;</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proofErr w:type="gramStart"/>
      <w:r w:rsidRPr="00A461A3">
        <w:rPr>
          <w:rFonts w:ascii="XB Zar" w:eastAsia="Times New Roman" w:hAnsi="XB Zar" w:cs="XB Zar"/>
          <w:color w:val="3B3628" w:themeColor="text1" w:themeTint="F2"/>
          <w:sz w:val="28"/>
          <w:szCs w:val="28"/>
          <w:shd w:val="clear" w:color="auto" w:fill="FFFFFF"/>
          <w:lang w:bidi="fa-IR"/>
        </w:rPr>
        <w:t>for</w:t>
      </w:r>
      <w:proofErr w:type="gramEnd"/>
      <w:r w:rsidRPr="00A461A3">
        <w:rPr>
          <w:rFonts w:ascii="XB Zar" w:eastAsia="Times New Roman" w:hAnsi="XB Zar" w:cs="XB Zar"/>
          <w:color w:val="3B3628" w:themeColor="text1" w:themeTint="F2"/>
          <w:sz w:val="28"/>
          <w:szCs w:val="28"/>
          <w:shd w:val="clear" w:color="auto" w:fill="FFFFFF"/>
          <w:lang w:bidi="fa-IR"/>
        </w:rPr>
        <w:t xml:space="preserve"> (int k = 0; k &lt; N; k++)</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C[i</w:t>
      </w:r>
      <w:proofErr w:type="gramStart"/>
      <w:r w:rsidRPr="00A461A3">
        <w:rPr>
          <w:rFonts w:ascii="XB Zar" w:eastAsia="Times New Roman" w:hAnsi="XB Zar" w:cs="XB Zar"/>
          <w:color w:val="3B3628" w:themeColor="text1" w:themeTint="F2"/>
          <w:sz w:val="28"/>
          <w:szCs w:val="28"/>
          <w:shd w:val="clear" w:color="auto" w:fill="FFFFFF"/>
          <w:lang w:bidi="fa-IR"/>
        </w:rPr>
        <w:t>][</w:t>
      </w:r>
      <w:proofErr w:type="gramEnd"/>
      <w:r w:rsidRPr="00A461A3">
        <w:rPr>
          <w:rFonts w:ascii="XB Zar" w:eastAsia="Times New Roman" w:hAnsi="XB Zar" w:cs="XB Zar"/>
          <w:color w:val="3B3628" w:themeColor="text1" w:themeTint="F2"/>
          <w:sz w:val="28"/>
          <w:szCs w:val="28"/>
          <w:shd w:val="clear" w:color="auto" w:fill="FFFFFF"/>
          <w:lang w:bidi="fa-IR"/>
        </w:rPr>
        <w:t>j] += A[i][k]*B[k][j];</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28"/>
          <w:szCs w:val="28"/>
          <w:shd w:val="clear" w:color="auto" w:fill="FFFFFF"/>
          <w:rtl/>
          <w:lang w:bidi="fa-IR"/>
        </w:rPr>
      </w:pPr>
      <w:r w:rsidRPr="00A461A3">
        <w:rPr>
          <w:rFonts w:ascii="XB Zar" w:eastAsia="Times New Roman" w:hAnsi="XB Zar" w:cs="XB Zar"/>
          <w:color w:val="3B3628" w:themeColor="text1" w:themeTint="F2"/>
          <w:sz w:val="28"/>
          <w:szCs w:val="28"/>
          <w:shd w:val="clear" w:color="auto" w:fill="FFFFFF"/>
          <w:lang w:bidi="fa-IR"/>
        </w:rPr>
        <w:tab/>
        <w:t>}</w:t>
      </w:r>
    </w:p>
    <w:p w:rsidR="00383278" w:rsidRPr="00A461A3" w:rsidRDefault="00383278" w:rsidP="002424C0">
      <w:pPr>
        <w:spacing w:before="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28"/>
          <w:szCs w:val="28"/>
          <w:shd w:val="clear" w:color="auto" w:fill="FFFFFF"/>
          <w:rtl/>
          <w:lang w:bidi="fa-IR"/>
        </w:rPr>
        <w:t>{</w:t>
      </w:r>
    </w:p>
    <w:p w:rsidR="00995300" w:rsidRPr="00A461A3" w:rsidRDefault="00995300"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که عملگر جمع و ضرب، عملگر های معمولی جمع و ضرب نیستند بلکه با توجه به </w:t>
      </w:r>
      <w:r w:rsidRPr="00A461A3">
        <w:rPr>
          <w:rFonts w:ascii="XB Zar" w:eastAsia="Times New Roman" w:hAnsi="XB Zar" w:cs="XB Zar"/>
          <w:color w:val="3B3628" w:themeColor="text1" w:themeTint="F2"/>
          <w:sz w:val="32"/>
          <w:szCs w:val="32"/>
          <w:shd w:val="clear" w:color="auto" w:fill="FFFFFF"/>
          <w:lang w:bidi="fa-IR"/>
        </w:rPr>
        <w:t>IEEE754</w:t>
      </w:r>
      <w:r w:rsidRPr="00A461A3">
        <w:rPr>
          <w:rFonts w:ascii="XB Zar" w:eastAsia="Times New Roman" w:hAnsi="XB Zar" w:cs="XB Zar"/>
          <w:color w:val="3B3628" w:themeColor="text1" w:themeTint="F2"/>
          <w:sz w:val="32"/>
          <w:szCs w:val="32"/>
          <w:shd w:val="clear" w:color="auto" w:fill="FFFFFF"/>
          <w:rtl/>
          <w:lang w:bidi="fa-IR"/>
        </w:rPr>
        <w:t xml:space="preserve"> طراحی شده اند.</w:t>
      </w:r>
      <w:r w:rsidRPr="00A461A3">
        <w:rPr>
          <w:rFonts w:ascii="XB Zar" w:eastAsia="Times New Roman" w:hAnsi="XB Zar" w:cs="XB Zar"/>
          <w:color w:val="3B3628" w:themeColor="text1" w:themeTint="F2"/>
          <w:sz w:val="32"/>
          <w:szCs w:val="32"/>
          <w:shd w:val="clear" w:color="auto" w:fill="FFFFFF"/>
          <w:lang w:bidi="fa-IR"/>
        </w:rPr>
        <w:t xml:space="preserve">  </w:t>
      </w:r>
      <w:r w:rsidRPr="00A461A3">
        <w:rPr>
          <w:rFonts w:ascii="XB Zar" w:eastAsia="Times New Roman" w:hAnsi="XB Zar" w:cs="XB Zar"/>
          <w:color w:val="0D0D0D"/>
          <w:sz w:val="32"/>
          <w:szCs w:val="32"/>
          <w:shd w:val="clear" w:color="auto" w:fill="FFFFFF"/>
          <w:rtl/>
          <w:lang w:bidi="fa-IR"/>
        </w:rPr>
        <w:t xml:space="preserve">لازم به ذکر است که در این الگوریتم، نیاز به  حافظه ی اضافی نیست. اردر حافظه </w:t>
      </w:r>
      <w:r w:rsidRPr="00A461A3">
        <w:rPr>
          <w:rFonts w:ascii="XB Zar" w:eastAsia="Times New Roman" w:hAnsi="XB Zar" w:cs="XB Zar"/>
          <w:color w:val="0D0D0D"/>
          <w:sz w:val="32"/>
          <w:szCs w:val="32"/>
          <w:shd w:val="clear" w:color="auto" w:fill="FFFFFF"/>
          <w:lang w:bidi="fa-IR"/>
        </w:rPr>
        <w:t>mn</w:t>
      </w:r>
      <w:r w:rsidRPr="00A461A3">
        <w:rPr>
          <w:rFonts w:ascii="XB Zar" w:eastAsia="Times New Roman" w:hAnsi="XB Zar" w:cs="XB Zar"/>
          <w:color w:val="0D0D0D"/>
          <w:sz w:val="32"/>
          <w:szCs w:val="32"/>
          <w:shd w:val="clear" w:color="auto" w:fill="FFFFFF"/>
          <w:rtl/>
          <w:lang w:bidi="fa-IR"/>
        </w:rPr>
        <w:t xml:space="preserve"> خواهد بود و پیچیدگی زمانی  این محاسبه </w:t>
      </w:r>
      <w:r w:rsidRPr="00A461A3">
        <w:rPr>
          <w:rFonts w:ascii="XB Zar" w:eastAsia="Times New Roman" w:hAnsi="XB Zar" w:cs="XB Zar"/>
          <w:color w:val="0D0D0D"/>
          <w:sz w:val="32"/>
          <w:szCs w:val="32"/>
          <w:shd w:val="clear" w:color="auto" w:fill="FFFFFF"/>
          <w:lang w:bidi="fa-IR"/>
        </w:rPr>
        <w:t>O(nmp)</w:t>
      </w:r>
      <w:r w:rsidRPr="00A461A3">
        <w:rPr>
          <w:rFonts w:ascii="XB Zar" w:eastAsia="Times New Roman" w:hAnsi="XB Zar" w:cs="XB Zar"/>
          <w:color w:val="0D0D0D"/>
          <w:sz w:val="32"/>
          <w:szCs w:val="32"/>
          <w:shd w:val="clear" w:color="auto" w:fill="FFFFFF"/>
          <w:rtl/>
          <w:lang w:bidi="fa-IR"/>
        </w:rPr>
        <w:t xml:space="preserve"> است.</w:t>
      </w:r>
    </w:p>
    <w:p w:rsidR="00995300" w:rsidRDefault="00995300" w:rsidP="002424C0">
      <w:pPr>
        <w:bidi/>
        <w:spacing w:before="240" w:after="240" w:line="240" w:lineRule="auto"/>
        <w:rPr>
          <w:rFonts w:ascii="XB Zar" w:eastAsia="Times New Roman" w:hAnsi="XB Zar" w:cs="XB Zar"/>
          <w:color w:val="3B3628" w:themeColor="text1" w:themeTint="F2"/>
          <w:sz w:val="32"/>
          <w:szCs w:val="32"/>
          <w:shd w:val="clear" w:color="auto" w:fill="FFFFFF"/>
          <w:lang w:bidi="fa-IR"/>
        </w:rPr>
      </w:pPr>
      <w:r w:rsidRPr="00A461A3">
        <w:rPr>
          <w:rFonts w:ascii="XB Zar" w:eastAsia="Times New Roman" w:hAnsi="XB Zar" w:cs="XB Zar"/>
          <w:color w:val="3B3628" w:themeColor="text1" w:themeTint="F2"/>
          <w:sz w:val="32"/>
          <w:szCs w:val="32"/>
          <w:shd w:val="clear" w:color="auto" w:fill="FFFFFF"/>
          <w:rtl/>
          <w:lang w:bidi="fa-IR"/>
        </w:rPr>
        <w:t xml:space="preserve">در این روش، </w:t>
      </w:r>
      <w:r w:rsidRPr="00A461A3">
        <w:rPr>
          <w:rFonts w:ascii="XB Zar" w:eastAsia="Times New Roman" w:hAnsi="XB Zar" w:cs="XB Zar"/>
          <w:color w:val="3B3628" w:themeColor="text1" w:themeTint="F2"/>
          <w:sz w:val="32"/>
          <w:szCs w:val="32"/>
          <w:shd w:val="clear" w:color="auto" w:fill="FFFFFF"/>
          <w:lang w:bidi="fa-IR"/>
        </w:rPr>
        <w:t>AB</w:t>
      </w:r>
      <w:r w:rsidRPr="00A461A3">
        <w:rPr>
          <w:rFonts w:ascii="XB Zar" w:eastAsia="Times New Roman" w:hAnsi="XB Zar" w:cs="XB Zar"/>
          <w:color w:val="3B3628" w:themeColor="text1" w:themeTint="F2"/>
          <w:sz w:val="32"/>
          <w:szCs w:val="32"/>
          <w:shd w:val="clear" w:color="auto" w:fill="FFFFFF"/>
          <w:rtl/>
          <w:lang w:bidi="fa-IR"/>
        </w:rPr>
        <w:t xml:space="preserve"> را به عنوان مجموعه ای از ضرب های نقطه در نظر می گیریم که یکبار به ترتیب از چپ به راست، بالا به پایین محاسبه می شود.</w:t>
      </w:r>
    </w:p>
    <w:p w:rsidR="002E4B13" w:rsidRDefault="002E4B13" w:rsidP="002E4B13">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2E4B13" w:rsidRPr="002E4B13" w:rsidRDefault="002E4B13" w:rsidP="002E4B13">
      <w:pPr>
        <w:bidi/>
        <w:spacing w:before="240" w:after="240"/>
        <w:rPr>
          <w:rFonts w:ascii="XB Zar" w:hAnsi="XB Zar" w:cs="XB Zar"/>
          <w:color w:val="3B3628" w:themeColor="text1" w:themeTint="F2"/>
          <w:sz w:val="32"/>
          <w:szCs w:val="32"/>
          <w:shd w:val="clear" w:color="auto" w:fill="FFFFFF"/>
          <w:lang w:bidi="fa-IR"/>
        </w:rPr>
      </w:pPr>
      <w:r w:rsidRPr="00C10C23">
        <w:rPr>
          <w:rFonts w:ascii="XB Zar" w:eastAsia="Times New Roman" w:hAnsi="XB Zar" w:cs="XB Zar" w:hint="cs"/>
          <w:b/>
          <w:bCs/>
          <w:color w:val="3B3628" w:themeColor="text1" w:themeTint="F2"/>
          <w:sz w:val="32"/>
          <w:szCs w:val="32"/>
          <w:shd w:val="clear" w:color="auto" w:fill="FFFFFF"/>
          <w:rtl/>
          <w:lang w:bidi="fa-IR"/>
        </w:rPr>
        <w:lastRenderedPageBreak/>
        <w:t>بررسی حافظه ی نهان در این الگوریتم:</w:t>
      </w:r>
      <w:r>
        <w:rPr>
          <w:rFonts w:ascii="XB Zar" w:eastAsia="Times New Roman" w:hAnsi="XB Zar" w:cs="XB Zar" w:hint="cs"/>
          <w:color w:val="3B3628" w:themeColor="text1" w:themeTint="F2"/>
          <w:sz w:val="32"/>
          <w:szCs w:val="32"/>
          <w:shd w:val="clear" w:color="auto" w:fill="FFFFFF"/>
          <w:rtl/>
          <w:lang w:bidi="fa-IR"/>
        </w:rPr>
        <w:br/>
      </w:r>
      <w:r w:rsidRPr="002E4B13">
        <w:rPr>
          <w:rFonts w:ascii="XB Zar" w:hAnsi="XB Zar" w:cs="XB Zar"/>
          <w:color w:val="3B3628" w:themeColor="text1" w:themeTint="F2"/>
          <w:sz w:val="32"/>
          <w:szCs w:val="32"/>
          <w:shd w:val="clear" w:color="auto" w:fill="FFFFFF"/>
          <w:rtl/>
          <w:lang w:bidi="ar-SA"/>
        </w:rPr>
        <w:t>در الگوریتم بالا ترتیب حلقه‌ها را می‌توانیم جابه‌جا کنیم. اگر چه این جابه‌جایی در مدت زمان اجرای الگوریتم تأثیری نخواهد داشت اما این ترتیب در بحث‌های مربوط به دسترسی حافظه</w:t>
      </w:r>
      <w:r w:rsidRPr="002E4B13">
        <w:rPr>
          <w:rFonts w:ascii="XB Zar" w:hAnsi="XB Zar" w:cs="XB Zar"/>
          <w:color w:val="3B3628" w:themeColor="text1" w:themeTint="F2"/>
          <w:sz w:val="32"/>
          <w:szCs w:val="32"/>
          <w:shd w:val="clear" w:color="auto" w:fill="FFFFFF"/>
          <w:lang w:bidi="fa-IR"/>
        </w:rPr>
        <w:t xml:space="preserve"> (access pattern) </w:t>
      </w:r>
      <w:r w:rsidRPr="002E4B13">
        <w:rPr>
          <w:rFonts w:ascii="XB Zar" w:hAnsi="XB Zar" w:cs="XB Zar"/>
          <w:color w:val="3B3628" w:themeColor="text1" w:themeTint="F2"/>
          <w:sz w:val="32"/>
          <w:szCs w:val="32"/>
          <w:shd w:val="clear" w:color="auto" w:fill="FFFFFF"/>
          <w:rtl/>
          <w:lang w:bidi="ar-SA"/>
        </w:rPr>
        <w:t>و مسائل مربوط به استفاده از</w:t>
      </w:r>
      <w:r w:rsidRPr="002E4B13">
        <w:rPr>
          <w:rFonts w:ascii="XB Zar" w:hAnsi="XB Zar" w:cs="XB Zar"/>
          <w:color w:val="3B3628" w:themeColor="text1" w:themeTint="F2"/>
          <w:sz w:val="32"/>
          <w:szCs w:val="32"/>
          <w:shd w:val="clear" w:color="auto" w:fill="FFFFFF"/>
          <w:lang w:bidi="fa-IR"/>
        </w:rPr>
        <w:t> </w:t>
      </w:r>
      <w:r w:rsidRPr="002E4B13">
        <w:rPr>
          <w:rFonts w:ascii="XB Zar" w:hAnsi="XB Zar" w:cs="XB Zar"/>
          <w:color w:val="3B3628" w:themeColor="text1" w:themeTint="F2"/>
          <w:sz w:val="32"/>
          <w:szCs w:val="32"/>
          <w:shd w:val="clear" w:color="auto" w:fill="FFFFFF"/>
          <w:rtl/>
          <w:lang w:bidi="ar-SA"/>
        </w:rPr>
        <w:t>حافظه نهان</w:t>
      </w:r>
      <w:r w:rsidRPr="002E4B13">
        <w:rPr>
          <w:rFonts w:ascii="XB Zar" w:hAnsi="XB Zar" w:cs="XB Zar"/>
          <w:color w:val="3B3628" w:themeColor="text1" w:themeTint="F2"/>
          <w:sz w:val="32"/>
          <w:szCs w:val="32"/>
          <w:shd w:val="clear" w:color="auto" w:fill="FFFFFF"/>
          <w:lang w:bidi="fa-IR"/>
        </w:rPr>
        <w:t> </w:t>
      </w:r>
      <w:r w:rsidRPr="002E4B13">
        <w:rPr>
          <w:rFonts w:ascii="XB Zar" w:hAnsi="XB Zar" w:cs="XB Zar"/>
          <w:color w:val="3B3628" w:themeColor="text1" w:themeTint="F2"/>
          <w:sz w:val="32"/>
          <w:szCs w:val="32"/>
          <w:shd w:val="clear" w:color="auto" w:fill="FFFFFF"/>
          <w:rtl/>
          <w:lang w:bidi="ar-SA"/>
        </w:rPr>
        <w:t>پردازنده مهم است. مثلاً اینکه ماتریس‌ها به ترتیب سطری یا ستونی (یا ترکیبی از این دو) ذخیره شوند در زمان حافظهٔ نهان پردازنده تأثیر گذار خواهد بود</w:t>
      </w:r>
      <w:r w:rsidRPr="002E4B13">
        <w:rPr>
          <w:rFonts w:ascii="XB Zar" w:hAnsi="XB Zar" w:cs="XB Zar"/>
          <w:color w:val="3B3628" w:themeColor="text1" w:themeTint="F2"/>
          <w:sz w:val="32"/>
          <w:szCs w:val="32"/>
          <w:shd w:val="clear" w:color="auto" w:fill="FFFFFF"/>
          <w:lang w:bidi="fa-IR"/>
        </w:rPr>
        <w:t>.</w:t>
      </w:r>
    </w:p>
    <w:p w:rsidR="002E4B13" w:rsidRPr="002E4B13" w:rsidRDefault="002E4B13" w:rsidP="002E4B13">
      <w:pPr>
        <w:bidi/>
        <w:spacing w:before="240" w:after="240" w:line="240" w:lineRule="auto"/>
        <w:rPr>
          <w:rFonts w:ascii="XB Zar" w:eastAsia="Times New Roman" w:hAnsi="XB Zar" w:cs="XB Zar"/>
          <w:color w:val="3B3628" w:themeColor="text1" w:themeTint="F2"/>
          <w:sz w:val="32"/>
          <w:szCs w:val="32"/>
          <w:shd w:val="clear" w:color="auto" w:fill="FFFFFF"/>
          <w:lang w:bidi="fa-IR"/>
        </w:rPr>
      </w:pPr>
      <w:r w:rsidRPr="002E4B13">
        <w:rPr>
          <w:rFonts w:ascii="XB Zar" w:eastAsia="Times New Roman" w:hAnsi="XB Zar" w:cs="XB Zar"/>
          <w:color w:val="3B3628" w:themeColor="text1" w:themeTint="F2"/>
          <w:sz w:val="32"/>
          <w:szCs w:val="32"/>
          <w:shd w:val="clear" w:color="auto" w:fill="FFFFFF"/>
          <w:rtl/>
          <w:lang w:bidi="ar-SA"/>
        </w:rPr>
        <w:t>حتی اگر حالت بهینه را در نظر بگیریم که حافظهٔ کش</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شرکت پذیر کامل</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با</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vanish/>
          <w:color w:val="3B3628" w:themeColor="text1" w:themeTint="F2"/>
          <w:sz w:val="32"/>
          <w:szCs w:val="32"/>
          <w:shd w:val="clear" w:color="auto" w:fill="FFFFFF"/>
          <w:lang w:bidi="fa-IR"/>
        </w:rPr>
        <w:t>{\displaystyle M}</w:t>
      </w:r>
      <w:r>
        <w:rPr>
          <w:rFonts w:ascii="XB Zar" w:eastAsia="Times New Roman" w:hAnsi="XB Zar" w:cs="XB Zar"/>
          <w:color w:val="3B3628" w:themeColor="text1" w:themeTint="F2"/>
          <w:sz w:val="32"/>
          <w:szCs w:val="32"/>
          <w:shd w:val="clear" w:color="auto" w:fill="FFFFFF"/>
          <w:lang w:bidi="fa-IR"/>
        </w:rPr>
        <w:t>M</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سطر حافظهٔ</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vanish/>
          <w:color w:val="3B3628" w:themeColor="text1" w:themeTint="F2"/>
          <w:sz w:val="32"/>
          <w:szCs w:val="32"/>
          <w:shd w:val="clear" w:color="auto" w:fill="FFFFFF"/>
          <w:lang w:bidi="fa-IR"/>
        </w:rPr>
        <w:t>{\displaystyle b}</w:t>
      </w:r>
      <w:r>
        <w:rPr>
          <w:rFonts w:ascii="XB Zar" w:eastAsia="Times New Roman" w:hAnsi="XB Zar" w:cs="XB Zar"/>
          <w:color w:val="3B3628" w:themeColor="text1" w:themeTint="F2"/>
          <w:sz w:val="32"/>
          <w:szCs w:val="32"/>
          <w:shd w:val="clear" w:color="auto" w:fill="FFFFFF"/>
          <w:lang w:bidi="fa-IR"/>
        </w:rPr>
        <w:t>b</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بیتی باشد و ماتریس‌های</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vanish/>
          <w:color w:val="3B3628" w:themeColor="text1" w:themeTint="F2"/>
          <w:sz w:val="32"/>
          <w:szCs w:val="32"/>
          <w:shd w:val="clear" w:color="auto" w:fill="FFFFFF"/>
          <w:lang w:bidi="fa-IR"/>
        </w:rPr>
        <w:t>{\displaystyle A}</w:t>
      </w:r>
      <w:r>
        <w:rPr>
          <w:rFonts w:ascii="XB Zar" w:eastAsia="Times New Roman" w:hAnsi="XB Zar" w:cs="XB Zar"/>
          <w:color w:val="3B3628" w:themeColor="text1" w:themeTint="F2"/>
          <w:sz w:val="32"/>
          <w:szCs w:val="32"/>
          <w:shd w:val="clear" w:color="auto" w:fill="FFFFFF"/>
          <w:lang w:bidi="fa-IR"/>
        </w:rPr>
        <w:t>A</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و</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vanish/>
          <w:color w:val="3B3628" w:themeColor="text1" w:themeTint="F2"/>
          <w:sz w:val="32"/>
          <w:szCs w:val="32"/>
          <w:shd w:val="clear" w:color="auto" w:fill="FFFFFF"/>
          <w:lang w:bidi="fa-IR"/>
        </w:rPr>
        <w:t>{\displaystyle B}</w:t>
      </w:r>
      <w:r>
        <w:rPr>
          <w:rFonts w:ascii="XB Zar" w:eastAsia="Times New Roman" w:hAnsi="XB Zar" w:cs="XB Zar"/>
          <w:color w:val="3B3628" w:themeColor="text1" w:themeTint="F2"/>
          <w:sz w:val="32"/>
          <w:szCs w:val="32"/>
          <w:shd w:val="clear" w:color="auto" w:fill="FFFFFF"/>
          <w:lang w:bidi="fa-IR"/>
        </w:rPr>
        <w:t>B</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به صورت سطری ذخیره شده‌باشند، این الگوریتم بهینه نخواهد بود. هنگامی که</w:t>
      </w:r>
      <w:r w:rsidRPr="002E4B13">
        <w:rPr>
          <w:rFonts w:ascii="XB Zar" w:eastAsia="Times New Roman" w:hAnsi="XB Zar" w:cs="XB Zar"/>
          <w:color w:val="3B3628" w:themeColor="text1" w:themeTint="F2"/>
          <w:sz w:val="32"/>
          <w:szCs w:val="32"/>
          <w:shd w:val="clear" w:color="auto" w:fill="FFFFFF"/>
          <w:lang w:bidi="fa-IR"/>
        </w:rPr>
        <w:t> </w:t>
      </w:r>
      <w:r>
        <w:rPr>
          <w:rFonts w:ascii="XB Zar" w:eastAsia="Times New Roman" w:hAnsi="XB Zar" w:cs="XB Zar"/>
          <w:color w:val="3B3628" w:themeColor="text1" w:themeTint="F2"/>
          <w:sz w:val="32"/>
          <w:szCs w:val="32"/>
          <w:shd w:val="clear" w:color="auto" w:fill="FFFFFF"/>
          <w:lang w:bidi="fa-IR"/>
        </w:rPr>
        <w:t>n&gt;</w:t>
      </w:r>
      <w:r w:rsidRPr="002E4B13">
        <w:rPr>
          <w:rFonts w:ascii="XB Zar" w:eastAsia="Times New Roman" w:hAnsi="XB Zar" w:cs="XB Zar"/>
          <w:vanish/>
          <w:color w:val="3B3628" w:themeColor="text1" w:themeTint="F2"/>
          <w:sz w:val="32"/>
          <w:szCs w:val="32"/>
          <w:shd w:val="clear" w:color="auto" w:fill="FFFFFF"/>
          <w:lang w:bidi="fa-IR"/>
        </w:rPr>
        <w:t>{\displaystyle n&gt;{\frac {M}{b}}}</w:t>
      </w:r>
      <m:oMath>
        <m:r>
          <w:rPr>
            <w:rFonts w:ascii="Cambria Math" w:eastAsia="Times New Roman" w:hAnsi="Cambria Math" w:cs="XB Zar"/>
            <w:vanish/>
            <w:color w:val="3B3628" w:themeColor="text1" w:themeTint="F2"/>
            <w:sz w:val="32"/>
            <w:szCs w:val="32"/>
            <w:shd w:val="clear" w:color="auto" w:fill="FFFFFF"/>
            <w:lang w:bidi="fa-IR"/>
          </w:rPr>
          <m:t>n &gt;</m:t>
        </m:r>
        <m:f>
          <m:fPr>
            <m:ctrlPr>
              <w:rPr>
                <w:rFonts w:ascii="Cambria Math" w:eastAsia="Times New Roman" w:hAnsi="Cambria Math" w:cs="XB Zar"/>
                <w:i/>
                <w:color w:val="3B3628" w:themeColor="text1" w:themeTint="F2"/>
                <w:sz w:val="32"/>
                <w:szCs w:val="32"/>
                <w:shd w:val="clear" w:color="auto" w:fill="FFFFFF"/>
                <w:lang w:bidi="fa-IR"/>
              </w:rPr>
            </m:ctrlPr>
          </m:fPr>
          <m:num>
            <m:r>
              <w:rPr>
                <w:rFonts w:ascii="Cambria Math" w:eastAsia="Times New Roman" w:hAnsi="Cambria Math" w:cs="XB Zar"/>
                <w:color w:val="3B3628" w:themeColor="text1" w:themeTint="F2"/>
                <w:sz w:val="32"/>
                <w:szCs w:val="32"/>
                <w:shd w:val="clear" w:color="auto" w:fill="FFFFFF"/>
                <w:lang w:bidi="fa-IR"/>
              </w:rPr>
              <m:t>M</m:t>
            </m:r>
          </m:num>
          <m:den>
            <m:r>
              <w:rPr>
                <w:rFonts w:ascii="Cambria Math" w:eastAsia="Times New Roman" w:hAnsi="Cambria Math" w:cs="XB Zar"/>
                <w:color w:val="3B3628" w:themeColor="text1" w:themeTint="F2"/>
                <w:sz w:val="32"/>
                <w:szCs w:val="32"/>
                <w:shd w:val="clear" w:color="auto" w:fill="FFFFFF"/>
                <w:lang w:bidi="fa-IR"/>
              </w:rPr>
              <m:t>b</m:t>
            </m:r>
          </m:den>
        </m:f>
      </m:oMath>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از آنجایی که ماتریس‌ها به صورت سطری ذخیره شده‌اند هر پیمایش حلقهٔ داخلی در الگوریتم (یک پیمایش روی سطر ماتریس اول و ستون ماتریس دوم) یک</w:t>
      </w:r>
      <w:r w:rsidRPr="002E4B1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color w:val="3B3628" w:themeColor="text1" w:themeTint="F2"/>
          <w:sz w:val="32"/>
          <w:szCs w:val="32"/>
          <w:shd w:val="clear" w:color="auto" w:fill="FFFFFF"/>
          <w:rtl/>
          <w:lang w:bidi="ar-SA"/>
        </w:rPr>
        <w:t>خطای کش</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به هنگام دسترسی به خانه‌ی‌های ماتریس دوم به همراه خواهد داشت؛ و این به این معناست که الگوریتم در بدترین حالت حاوی</w:t>
      </w:r>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vanish/>
          <w:color w:val="3B3628" w:themeColor="text1" w:themeTint="F2"/>
          <w:sz w:val="32"/>
          <w:szCs w:val="32"/>
          <w:shd w:val="clear" w:color="auto" w:fill="FFFFFF"/>
          <w:lang w:bidi="fa-IR"/>
        </w:rPr>
        <w:t>{\displaystyle \Theta (n^{3})}</w:t>
      </w:r>
      <w:r w:rsidR="00C10C23">
        <w:rPr>
          <w:rFonts w:ascii="XB Zar" w:eastAsia="Times New Roman" w:hAnsi="XB Zar" w:cs="XB Zar"/>
          <w:color w:val="3B3628" w:themeColor="text1" w:themeTint="F2"/>
          <w:sz w:val="32"/>
          <w:szCs w:val="32"/>
          <w:shd w:val="clear" w:color="auto" w:fill="FFFFFF"/>
          <w:lang w:bidi="fa-IR"/>
        </w:rPr>
        <w:t>O(</w:t>
      </w:r>
      <m:oMath>
        <m:sSup>
          <m:sSupPr>
            <m:ctrlPr>
              <w:rPr>
                <w:rFonts w:ascii="Cambria Math" w:eastAsia="Times New Roman" w:hAnsi="Cambria Math" w:cs="XB Zar"/>
                <w:i/>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n</m:t>
            </m:r>
          </m:e>
          <m:sup>
            <m:r>
              <w:rPr>
                <w:rFonts w:ascii="Cambria Math" w:eastAsia="Times New Roman" w:hAnsi="Cambria Math" w:cs="XB Zar"/>
                <w:color w:val="3B3628" w:themeColor="text1" w:themeTint="F2"/>
                <w:sz w:val="32"/>
                <w:szCs w:val="32"/>
                <w:shd w:val="clear" w:color="auto" w:fill="FFFFFF"/>
                <w:lang w:bidi="fa-IR"/>
              </w:rPr>
              <m:t>3</m:t>
            </m:r>
          </m:sup>
        </m:sSup>
        <m:r>
          <w:rPr>
            <w:rFonts w:ascii="Cambria Math" w:eastAsia="Times New Roman" w:hAnsi="Cambria Math" w:cs="XB Zar"/>
            <w:color w:val="3B3628" w:themeColor="text1" w:themeTint="F2"/>
            <w:sz w:val="32"/>
            <w:szCs w:val="32"/>
            <w:shd w:val="clear" w:color="auto" w:fill="FFFFFF"/>
            <w:lang w:bidi="fa-IR"/>
          </w:rPr>
          <m:t>)</m:t>
        </m:r>
      </m:oMath>
      <w:r w:rsidRPr="002E4B13">
        <w:rPr>
          <w:rFonts w:ascii="XB Zar" w:eastAsia="Times New Roman" w:hAnsi="XB Zar" w:cs="XB Zar"/>
          <w:color w:val="3B3628" w:themeColor="text1" w:themeTint="F2"/>
          <w:sz w:val="32"/>
          <w:szCs w:val="32"/>
          <w:shd w:val="clear" w:color="auto" w:fill="FFFFFF"/>
          <w:lang w:bidi="fa-IR"/>
        </w:rPr>
        <w:t> </w:t>
      </w:r>
      <w:r w:rsidRPr="002E4B13">
        <w:rPr>
          <w:rFonts w:ascii="XB Zar" w:eastAsia="Times New Roman" w:hAnsi="XB Zar" w:cs="XB Zar"/>
          <w:color w:val="3B3628" w:themeColor="text1" w:themeTint="F2"/>
          <w:sz w:val="32"/>
          <w:szCs w:val="32"/>
          <w:shd w:val="clear" w:color="auto" w:fill="FFFFFF"/>
          <w:rtl/>
          <w:lang w:bidi="ar-SA"/>
        </w:rPr>
        <w:t xml:space="preserve">خطای کش خواهد بود. امروزه -یعنی از سال </w:t>
      </w:r>
      <w:r w:rsidRPr="002E4B13">
        <w:rPr>
          <w:rFonts w:ascii="XB Zar" w:eastAsia="Times New Roman" w:hAnsi="XB Zar" w:cs="XB Zar"/>
          <w:color w:val="3B3628" w:themeColor="text1" w:themeTint="F2"/>
          <w:sz w:val="32"/>
          <w:szCs w:val="32"/>
          <w:shd w:val="clear" w:color="auto" w:fill="FFFFFF"/>
          <w:rtl/>
          <w:lang w:bidi="fa-IR"/>
        </w:rPr>
        <w:t xml:space="preserve">۲۰۱۰- </w:t>
      </w:r>
      <w:r w:rsidRPr="002E4B13">
        <w:rPr>
          <w:rFonts w:ascii="XB Zar" w:eastAsia="Times New Roman" w:hAnsi="XB Zar" w:cs="XB Zar"/>
          <w:color w:val="3B3628" w:themeColor="text1" w:themeTint="F2"/>
          <w:sz w:val="32"/>
          <w:szCs w:val="32"/>
          <w:shd w:val="clear" w:color="auto" w:fill="FFFFFF"/>
          <w:rtl/>
          <w:lang w:bidi="ar-SA"/>
        </w:rPr>
        <w:t>خطای کش‌ها به نسبت اعمال پردازنده تأثیر بیشتری روی زمان اجرا می‌گذارند بنابراین بهتر است با روشی این خطای کش‌ها را کاهش دهیم</w:t>
      </w:r>
      <w:r w:rsidRPr="002E4B13">
        <w:rPr>
          <w:rFonts w:ascii="XB Zar" w:eastAsia="Times New Roman" w:hAnsi="XB Zar" w:cs="XB Zar"/>
          <w:color w:val="3B3628" w:themeColor="text1" w:themeTint="F2"/>
          <w:sz w:val="32"/>
          <w:szCs w:val="32"/>
          <w:shd w:val="clear" w:color="auto" w:fill="FFFFFF"/>
          <w:lang w:bidi="fa-IR"/>
        </w:rPr>
        <w:t>.</w:t>
      </w:r>
    </w:p>
    <w:p w:rsidR="002E4B13" w:rsidRPr="00A461A3" w:rsidRDefault="00C10C23" w:rsidP="00C10C23">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Pr>
          <w:rFonts w:ascii="XB Zar" w:eastAsia="Times New Roman" w:hAnsi="XB Zar" w:cs="XB Zar" w:hint="cs"/>
          <w:noProof/>
          <w:color w:val="3B3628" w:themeColor="text1" w:themeTint="F2"/>
          <w:sz w:val="32"/>
          <w:szCs w:val="32"/>
          <w:shd w:val="clear" w:color="auto" w:fill="FFFFFF"/>
          <w:rtl/>
          <w:lang w:bidi="ar-SA"/>
        </w:rPr>
        <w:drawing>
          <wp:inline distT="0" distB="0" distL="0" distR="0" wp14:anchorId="044DEDE2" wp14:editId="3CAB991F">
            <wp:extent cx="1943100" cy="2590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5px-Row_and_column_major_order.svg.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2590800"/>
                    </a:xfrm>
                    <a:prstGeom prst="rect">
                      <a:avLst/>
                    </a:prstGeom>
                  </pic:spPr>
                </pic:pic>
              </a:graphicData>
            </a:graphic>
          </wp:inline>
        </w:drawing>
      </w:r>
    </w:p>
    <w:p w:rsidR="00A461A3" w:rsidRPr="00A461A3" w:rsidRDefault="00A461A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995300" w:rsidRPr="00A461A3" w:rsidRDefault="00995300" w:rsidP="002424C0">
      <w:pPr>
        <w:bidi/>
        <w:spacing w:before="240" w:after="240" w:line="240" w:lineRule="auto"/>
        <w:rPr>
          <w:rFonts w:ascii="XB Zar" w:eastAsia="Times New Roman" w:hAnsi="XB Zar" w:cs="XB Zar"/>
          <w:b/>
          <w:bCs/>
          <w:color w:val="C00000"/>
          <w:sz w:val="36"/>
          <w:szCs w:val="36"/>
          <w:shd w:val="clear" w:color="auto" w:fill="FFFFFF"/>
          <w:lang w:bidi="fa-IR"/>
        </w:rPr>
      </w:pPr>
      <w:r w:rsidRPr="00A461A3">
        <w:rPr>
          <w:rFonts w:ascii="XB Zar" w:eastAsia="Times New Roman" w:hAnsi="XB Zar" w:cs="XB Zar"/>
          <w:b/>
          <w:bCs/>
          <w:color w:val="C00000"/>
          <w:sz w:val="36"/>
          <w:szCs w:val="36"/>
          <w:shd w:val="clear" w:color="auto" w:fill="FFFFFF"/>
          <w:rtl/>
          <w:lang w:bidi="fa-IR"/>
        </w:rPr>
        <w:t xml:space="preserve">الگوریتم 2- </w:t>
      </w:r>
      <w:r w:rsidRPr="00A461A3">
        <w:rPr>
          <w:rFonts w:ascii="XB Zar" w:eastAsia="Times New Roman" w:hAnsi="XB Zar" w:cs="XB Zar"/>
          <w:b/>
          <w:bCs/>
          <w:color w:val="C00000"/>
          <w:sz w:val="36"/>
          <w:szCs w:val="36"/>
          <w:shd w:val="clear" w:color="auto" w:fill="FFFFFF"/>
        </w:rPr>
        <w:t>Dot Product Matrix Multiplication</w:t>
      </w:r>
    </w:p>
    <w:p w:rsidR="00995300" w:rsidRPr="00A461A3" w:rsidRDefault="00442A5A"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lastRenderedPageBreak/>
        <w:t xml:space="preserve">با داده شدن ماتریس های </w:t>
      </w:r>
      <w:r w:rsidRPr="00A461A3">
        <w:rPr>
          <w:rFonts w:ascii="XB Zar" w:eastAsia="Times New Roman" w:hAnsi="XB Zar" w:cs="XB Zar"/>
          <w:color w:val="3B3628" w:themeColor="text1" w:themeTint="F2"/>
          <w:sz w:val="32"/>
          <w:szCs w:val="32"/>
          <w:shd w:val="clear" w:color="auto" w:fill="FFFFFF"/>
          <w:lang w:bidi="fa-IR"/>
        </w:rPr>
        <w:t>A</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B</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به روزرسانی عبارت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را میتوان به فرم زیر نوشت:</w:t>
      </w:r>
    </w:p>
    <w:p w:rsidR="00442A5A" w:rsidRPr="00A461A3" w:rsidRDefault="00442A5A"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1E1DFF93" wp14:editId="7FE25E8D">
            <wp:extent cx="4765896" cy="1498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4719" cy="1495085"/>
                    </a:xfrm>
                    <a:prstGeom prst="rect">
                      <a:avLst/>
                    </a:prstGeom>
                  </pic:spPr>
                </pic:pic>
              </a:graphicData>
            </a:graphic>
          </wp:inline>
        </w:drawing>
      </w:r>
    </w:p>
    <w:p w:rsidR="00442A5A" w:rsidRDefault="00442A5A" w:rsidP="00864FDC">
      <w:pPr>
        <w:bidi/>
        <w:spacing w:before="240" w:after="240" w:line="240" w:lineRule="auto"/>
        <w:rPr>
          <w:rFonts w:ascii="XB Zar" w:eastAsia="Times New Roman" w:hAnsi="XB Zar" w:cs="XB Zar"/>
          <w:color w:val="3B3628" w:themeColor="text1" w:themeTint="F2"/>
          <w:sz w:val="32"/>
          <w:szCs w:val="32"/>
          <w:shd w:val="clear" w:color="auto" w:fill="FFFFFF"/>
          <w:lang w:bidi="fa-IR"/>
        </w:rPr>
      </w:pPr>
      <w:r w:rsidRPr="00A461A3">
        <w:rPr>
          <w:rFonts w:ascii="XB Zar" w:eastAsia="Times New Roman" w:hAnsi="XB Zar" w:cs="XB Zar"/>
          <w:color w:val="3B3628" w:themeColor="text1" w:themeTint="F2"/>
          <w:sz w:val="32"/>
          <w:szCs w:val="32"/>
          <w:shd w:val="clear" w:color="auto" w:fill="FFFFFF"/>
          <w:rtl/>
          <w:lang w:bidi="fa-IR"/>
        </w:rPr>
        <w:t>در بالا مشاهده می کنیم که دو حلقه داخلی، درواقع نوع الگوریتم 1 عه  یک</w:t>
      </w:r>
      <w:r w:rsidRPr="00A461A3">
        <w:rPr>
          <w:rFonts w:ascii="XB Zar" w:eastAsia="Times New Roman" w:hAnsi="XB Zar" w:cs="XB Zar"/>
          <w:color w:val="3B3628" w:themeColor="text1" w:themeTint="F2"/>
          <w:sz w:val="32"/>
          <w:szCs w:val="32"/>
          <w:shd w:val="clear" w:color="auto" w:fill="FFFFFF"/>
          <w:lang w:bidi="fa-IR"/>
        </w:rPr>
        <w:t xml:space="preserve"> gaxpy</w:t>
      </w:r>
      <w:r w:rsidRPr="00A461A3">
        <w:rPr>
          <w:rFonts w:ascii="XB Zar" w:eastAsia="Times New Roman" w:hAnsi="XB Zar" w:cs="XB Zar"/>
          <w:color w:val="3B3628" w:themeColor="text1" w:themeTint="F2"/>
          <w:sz w:val="32"/>
          <w:szCs w:val="32"/>
          <w:shd w:val="clear" w:color="auto" w:fill="FFFFFF"/>
          <w:rtl/>
          <w:lang w:bidi="fa-IR"/>
        </w:rPr>
        <w:t xml:space="preserve"> (</w:t>
      </w:r>
      <w:r w:rsidR="00EC3F24" w:rsidRPr="00A461A3">
        <w:rPr>
          <w:rFonts w:ascii="XB Zar" w:eastAsia="Times New Roman" w:hAnsi="XB Zar" w:cs="XB Zar"/>
          <w:color w:val="3B3628" w:themeColor="text1" w:themeTint="F2"/>
          <w:sz w:val="32"/>
          <w:szCs w:val="32"/>
          <w:shd w:val="clear" w:color="auto" w:fill="FFFFFF"/>
          <w:rtl/>
          <w:lang w:bidi="fa-IR"/>
        </w:rPr>
        <w:t xml:space="preserve">که </w:t>
      </w:r>
      <w:r w:rsidR="00EC3F24" w:rsidRPr="00A461A3">
        <w:rPr>
          <w:rFonts w:ascii="XB Zar" w:eastAsia="Times New Roman" w:hAnsi="XB Zar" w:cs="XB Zar"/>
          <w:color w:val="3B3628" w:themeColor="text1" w:themeTint="F2"/>
          <w:sz w:val="32"/>
          <w:szCs w:val="32"/>
          <w:shd w:val="clear" w:color="auto" w:fill="FFFFFF"/>
          <w:lang w:bidi="fa-IR"/>
        </w:rPr>
        <w:t xml:space="preserve">generalize </w:t>
      </w:r>
      <w:r w:rsidR="00EC3F24" w:rsidRPr="00A461A3">
        <w:rPr>
          <w:rFonts w:ascii="XB Zar" w:eastAsia="Times New Roman" w:hAnsi="XB Zar" w:cs="XB Zar"/>
          <w:color w:val="3B3628" w:themeColor="text1" w:themeTint="F2"/>
          <w:sz w:val="32"/>
          <w:szCs w:val="32"/>
          <w:shd w:val="clear" w:color="auto" w:fill="FFFFFF"/>
          <w:rtl/>
          <w:lang w:bidi="fa-IR"/>
        </w:rPr>
        <w:t xml:space="preserve">شده ی فرم نمایش ضرب ماتریس </w:t>
      </w:r>
      <w:r w:rsidR="00EC3F24" w:rsidRPr="00A461A3">
        <w:rPr>
          <w:rFonts w:ascii="XB Zar" w:eastAsia="Times New Roman" w:hAnsi="XB Zar" w:cs="XB Zar"/>
          <w:color w:val="3B3628" w:themeColor="text1" w:themeTint="F2"/>
          <w:sz w:val="32"/>
          <w:szCs w:val="32"/>
          <w:shd w:val="clear" w:color="auto" w:fill="FFFFFF"/>
          <w:lang w:bidi="fa-IR"/>
        </w:rPr>
        <w:t>saxpy</w:t>
      </w:r>
      <w:r w:rsidR="00EC3F24" w:rsidRPr="00A461A3">
        <w:rPr>
          <w:rFonts w:ascii="XB Zar" w:eastAsia="Times New Roman" w:hAnsi="XB Zar" w:cs="XB Zar"/>
          <w:color w:val="3B3628" w:themeColor="text1" w:themeTint="F2"/>
          <w:sz w:val="32"/>
          <w:szCs w:val="32"/>
          <w:shd w:val="clear" w:color="auto" w:fill="FFFFFF"/>
          <w:rtl/>
          <w:lang w:bidi="fa-IR"/>
        </w:rPr>
        <w:t xml:space="preserve"> که بالاتر توضیح داده شده بود) </w:t>
      </w:r>
      <w:r w:rsidRPr="00A461A3">
        <w:rPr>
          <w:rFonts w:ascii="XB Zar" w:eastAsia="Times New Roman" w:hAnsi="XB Zar" w:cs="XB Zar"/>
          <w:color w:val="3B3628" w:themeColor="text1" w:themeTint="F2"/>
          <w:sz w:val="32"/>
          <w:szCs w:val="32"/>
          <w:shd w:val="clear" w:color="auto" w:fill="FFFFFF"/>
          <w:rtl/>
          <w:lang w:bidi="fa-IR"/>
        </w:rPr>
        <w:t>جابجا شده را در عمل نشان می دهد.</w:t>
      </w:r>
    </w:p>
    <w:p w:rsidR="00864FDC" w:rsidRPr="00A461A3" w:rsidRDefault="00864FDC" w:rsidP="00864FDC">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EC3F24" w:rsidRPr="00A461A3" w:rsidRDefault="00EC3F24" w:rsidP="002424C0">
      <w:pPr>
        <w:bidi/>
        <w:spacing w:before="240" w:after="240" w:line="240" w:lineRule="auto"/>
        <w:rPr>
          <w:rFonts w:ascii="XB Zar" w:eastAsia="Times New Roman" w:hAnsi="XB Zar" w:cs="XB Zar"/>
          <w:b/>
          <w:bCs/>
          <w:color w:val="C00000"/>
          <w:sz w:val="36"/>
          <w:szCs w:val="36"/>
          <w:shd w:val="clear" w:color="auto" w:fill="FFFFFF"/>
          <w:rtl/>
          <w:lang w:bidi="fa-IR"/>
        </w:rPr>
      </w:pPr>
      <w:r w:rsidRPr="00A461A3">
        <w:rPr>
          <w:rFonts w:ascii="XB Zar" w:eastAsia="Times New Roman" w:hAnsi="XB Zar" w:cs="XB Zar"/>
          <w:b/>
          <w:bCs/>
          <w:color w:val="C00000"/>
          <w:sz w:val="36"/>
          <w:szCs w:val="36"/>
          <w:shd w:val="clear" w:color="auto" w:fill="FFFFFF"/>
          <w:rtl/>
          <w:lang w:bidi="fa-IR"/>
        </w:rPr>
        <w:t xml:space="preserve">الگوریتم 3- </w:t>
      </w:r>
      <w:r w:rsidRPr="00A461A3">
        <w:rPr>
          <w:rFonts w:ascii="XB Zar" w:eastAsia="Times New Roman" w:hAnsi="XB Zar" w:cs="XB Zar"/>
          <w:b/>
          <w:bCs/>
          <w:color w:val="C00000"/>
          <w:sz w:val="36"/>
          <w:szCs w:val="36"/>
          <w:shd w:val="clear" w:color="auto" w:fill="FFFFFF"/>
        </w:rPr>
        <w:t>Saxpy Matrix Multiplication</w:t>
      </w:r>
    </w:p>
    <w:p w:rsidR="00FB2193" w:rsidRPr="00A461A3" w:rsidRDefault="00FB219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با داده شدن ماتریس های </w:t>
      </w:r>
      <w:r w:rsidRPr="00A461A3">
        <w:rPr>
          <w:rFonts w:ascii="XB Zar" w:eastAsia="Times New Roman" w:hAnsi="XB Zar" w:cs="XB Zar"/>
          <w:color w:val="3B3628" w:themeColor="text1" w:themeTint="F2"/>
          <w:sz w:val="32"/>
          <w:szCs w:val="32"/>
          <w:shd w:val="clear" w:color="auto" w:fill="FFFFFF"/>
          <w:lang w:bidi="fa-IR"/>
        </w:rPr>
        <w:t>A</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B</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به روزرسانی عبارت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را میتوان به فرم زیر نوشت:</w:t>
      </w:r>
    </w:p>
    <w:p w:rsidR="00EC3F24" w:rsidRPr="00A461A3" w:rsidRDefault="00FB2193"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2A52313F" wp14:editId="2E3818A0">
            <wp:extent cx="4790812" cy="1460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04040.jpg"/>
                    <pic:cNvPicPr/>
                  </pic:nvPicPr>
                  <pic:blipFill>
                    <a:blip r:embed="rId21">
                      <a:extLst>
                        <a:ext uri="{28A0092B-C50C-407E-A947-70E740481C1C}">
                          <a14:useLocalDpi xmlns:a14="http://schemas.microsoft.com/office/drawing/2010/main" val="0"/>
                        </a:ext>
                      </a:extLst>
                    </a:blip>
                    <a:stretch>
                      <a:fillRect/>
                    </a:stretch>
                  </pic:blipFill>
                  <pic:spPr>
                    <a:xfrm>
                      <a:off x="0" y="0"/>
                      <a:ext cx="4790812" cy="1460500"/>
                    </a:xfrm>
                    <a:prstGeom prst="rect">
                      <a:avLst/>
                    </a:prstGeom>
                  </pic:spPr>
                </pic:pic>
              </a:graphicData>
            </a:graphic>
          </wp:inline>
        </w:drawing>
      </w:r>
    </w:p>
    <w:p w:rsidR="00A461A3" w:rsidRDefault="00FB2193" w:rsidP="00864FDC">
      <w:pPr>
        <w:bidi/>
        <w:spacing w:before="240" w:after="240" w:line="240" w:lineRule="auto"/>
        <w:rPr>
          <w:rFonts w:ascii="XB Zar" w:eastAsia="Times New Roman" w:hAnsi="XB Zar" w:cs="XB Zar"/>
          <w:color w:val="3B3628" w:themeColor="text1" w:themeTint="F2"/>
          <w:sz w:val="32"/>
          <w:szCs w:val="32"/>
          <w:shd w:val="clear" w:color="auto" w:fill="FFFFFF"/>
          <w:lang w:bidi="fa-IR"/>
        </w:rPr>
      </w:pPr>
      <w:r w:rsidRPr="00A461A3">
        <w:rPr>
          <w:rFonts w:ascii="XB Zar" w:eastAsia="Times New Roman" w:hAnsi="XB Zar" w:cs="XB Zar"/>
          <w:color w:val="3B3628" w:themeColor="text1" w:themeTint="F2"/>
          <w:sz w:val="32"/>
          <w:szCs w:val="32"/>
          <w:shd w:val="clear" w:color="auto" w:fill="FFFFFF"/>
          <w:rtl/>
          <w:lang w:bidi="fa-IR"/>
        </w:rPr>
        <w:t xml:space="preserve">توجه داشته باشید که پیش از توضیح الگوریتم ها، </w:t>
      </w:r>
      <w:r w:rsidRPr="00A461A3">
        <w:rPr>
          <w:rFonts w:ascii="XB Zar" w:eastAsia="Times New Roman" w:hAnsi="XB Zar" w:cs="XB Zar"/>
          <w:color w:val="3B3628" w:themeColor="text1" w:themeTint="F2"/>
          <w:sz w:val="32"/>
          <w:szCs w:val="32"/>
          <w:u w:val="single"/>
          <w:shd w:val="clear" w:color="auto" w:fill="FFFFFF"/>
          <w:rtl/>
          <w:lang w:bidi="fa-IR"/>
        </w:rPr>
        <w:t>روش دوم</w:t>
      </w:r>
      <w:r w:rsidRPr="00A461A3">
        <w:rPr>
          <w:rFonts w:ascii="XB Zar" w:eastAsia="Times New Roman" w:hAnsi="XB Zar" w:cs="XB Zar"/>
          <w:color w:val="3B3628" w:themeColor="text1" w:themeTint="F2"/>
          <w:sz w:val="32"/>
          <w:szCs w:val="32"/>
          <w:shd w:val="clear" w:color="auto" w:fill="FFFFFF"/>
          <w:rtl/>
          <w:lang w:bidi="fa-IR"/>
        </w:rPr>
        <w:t xml:space="preserve"> نمایش ضرب دو ماتریس همان نمایش </w:t>
      </w:r>
      <w:r w:rsidRPr="00A461A3">
        <w:rPr>
          <w:rFonts w:ascii="XB Zar" w:eastAsia="Times New Roman" w:hAnsi="XB Zar" w:cs="XB Zar"/>
          <w:color w:val="3B3628" w:themeColor="text1" w:themeTint="F2"/>
          <w:sz w:val="32"/>
          <w:szCs w:val="32"/>
          <w:shd w:val="clear" w:color="auto" w:fill="FFFFFF"/>
          <w:lang w:bidi="fa-IR"/>
        </w:rPr>
        <w:t>saxpy</w:t>
      </w:r>
      <w:r w:rsidR="00382EFD" w:rsidRPr="00A461A3">
        <w:rPr>
          <w:rFonts w:ascii="XB Zar" w:eastAsia="Times New Roman" w:hAnsi="XB Zar" w:cs="XB Zar"/>
          <w:color w:val="3B3628" w:themeColor="text1" w:themeTint="F2"/>
          <w:sz w:val="32"/>
          <w:szCs w:val="32"/>
          <w:shd w:val="clear" w:color="auto" w:fill="FFFFFF"/>
          <w:rtl/>
          <w:lang w:bidi="fa-IR"/>
        </w:rPr>
        <w:t xml:space="preserve"> بود و در اینجا کد مربوط به ضرب با ان نمایش</w:t>
      </w:r>
      <w:r w:rsidRPr="00A461A3">
        <w:rPr>
          <w:rFonts w:ascii="XB Zar" w:eastAsia="Times New Roman" w:hAnsi="XB Zar" w:cs="XB Zar"/>
          <w:color w:val="3B3628" w:themeColor="text1" w:themeTint="F2"/>
          <w:sz w:val="32"/>
          <w:szCs w:val="32"/>
          <w:shd w:val="clear" w:color="auto" w:fill="FFFFFF"/>
          <w:rtl/>
          <w:lang w:bidi="fa-IR"/>
        </w:rPr>
        <w:t xml:space="preserve"> پیاده سازی شده است.</w:t>
      </w:r>
    </w:p>
    <w:p w:rsidR="00864FDC" w:rsidRPr="00A461A3" w:rsidRDefault="00864FDC" w:rsidP="00864FDC">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FB2193" w:rsidRPr="00A461A3" w:rsidRDefault="00382EFD" w:rsidP="002424C0">
      <w:pPr>
        <w:bidi/>
        <w:spacing w:before="240" w:after="240" w:line="240" w:lineRule="auto"/>
        <w:rPr>
          <w:rFonts w:ascii="XB Zar" w:eastAsia="Times New Roman" w:hAnsi="XB Zar" w:cs="XB Zar"/>
          <w:b/>
          <w:bCs/>
          <w:color w:val="C00000"/>
          <w:sz w:val="36"/>
          <w:szCs w:val="36"/>
          <w:shd w:val="clear" w:color="auto" w:fill="FFFFFF"/>
          <w:rtl/>
          <w:lang w:bidi="fa-IR"/>
        </w:rPr>
      </w:pPr>
      <w:r w:rsidRPr="00A461A3">
        <w:rPr>
          <w:rFonts w:ascii="XB Zar" w:eastAsia="Times New Roman" w:hAnsi="XB Zar" w:cs="XB Zar"/>
          <w:b/>
          <w:bCs/>
          <w:color w:val="C00000"/>
          <w:sz w:val="36"/>
          <w:szCs w:val="36"/>
          <w:shd w:val="clear" w:color="auto" w:fill="FFFFFF"/>
          <w:rtl/>
          <w:lang w:bidi="fa-IR"/>
        </w:rPr>
        <w:t xml:space="preserve">الگوریتم 4- </w:t>
      </w:r>
      <w:r w:rsidRPr="00A461A3">
        <w:rPr>
          <w:rFonts w:ascii="XB Zar" w:eastAsia="Times New Roman" w:hAnsi="XB Zar" w:cs="XB Zar"/>
          <w:b/>
          <w:bCs/>
          <w:color w:val="C00000"/>
          <w:sz w:val="36"/>
          <w:szCs w:val="36"/>
          <w:shd w:val="clear" w:color="auto" w:fill="FFFFFF"/>
          <w:lang w:bidi="fa-IR"/>
        </w:rPr>
        <w:t>Outer Product Matrix Multiplication</w:t>
      </w:r>
    </w:p>
    <w:p w:rsidR="00382EFD" w:rsidRPr="00A461A3" w:rsidRDefault="00382EF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با داده شدن ماتریس های </w:t>
      </w:r>
      <w:r w:rsidRPr="00A461A3">
        <w:rPr>
          <w:rFonts w:ascii="XB Zar" w:eastAsia="Times New Roman" w:hAnsi="XB Zar" w:cs="XB Zar"/>
          <w:color w:val="3B3628" w:themeColor="text1" w:themeTint="F2"/>
          <w:sz w:val="32"/>
          <w:szCs w:val="32"/>
          <w:shd w:val="clear" w:color="auto" w:fill="FFFFFF"/>
          <w:lang w:bidi="fa-IR"/>
        </w:rPr>
        <w:t>A</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B</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C</w:t>
      </w:r>
      <w:r w:rsidRPr="00A461A3">
        <w:rPr>
          <w:rFonts w:ascii="XB Zar" w:eastAsia="Times New Roman" w:hAnsi="XB Zar" w:cs="XB Zar"/>
          <w:color w:val="3B3628" w:themeColor="text1" w:themeTint="F2"/>
          <w:sz w:val="32"/>
          <w:szCs w:val="32"/>
          <w:shd w:val="clear" w:color="auto" w:fill="FFFFFF"/>
          <w:rtl/>
          <w:lang w:bidi="fa-IR"/>
        </w:rPr>
        <w:t xml:space="preserve">، به روزرسانی عبارت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را میتوان به فرم زیر نوشت:</w:t>
      </w:r>
    </w:p>
    <w:p w:rsidR="00382EFD" w:rsidRPr="00A461A3" w:rsidRDefault="00382EFD"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lastRenderedPageBreak/>
        <w:drawing>
          <wp:inline distT="0" distB="0" distL="0" distR="0" wp14:anchorId="39158AB1" wp14:editId="0A76769B">
            <wp:extent cx="2590800" cy="784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04602.jpg"/>
                    <pic:cNvPicPr/>
                  </pic:nvPicPr>
                  <pic:blipFill>
                    <a:blip r:embed="rId22">
                      <a:extLst>
                        <a:ext uri="{28A0092B-C50C-407E-A947-70E740481C1C}">
                          <a14:useLocalDpi xmlns:a14="http://schemas.microsoft.com/office/drawing/2010/main" val="0"/>
                        </a:ext>
                      </a:extLst>
                    </a:blip>
                    <a:stretch>
                      <a:fillRect/>
                    </a:stretch>
                  </pic:blipFill>
                  <pic:spPr>
                    <a:xfrm>
                      <a:off x="0" y="0"/>
                      <a:ext cx="2590800" cy="784860"/>
                    </a:xfrm>
                    <a:prstGeom prst="rect">
                      <a:avLst/>
                    </a:prstGeom>
                  </pic:spPr>
                </pic:pic>
              </a:graphicData>
            </a:graphic>
          </wp:inline>
        </w:drawing>
      </w:r>
    </w:p>
    <w:p w:rsidR="00FB2193" w:rsidRPr="00A461A3" w:rsidRDefault="00382EF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همانطور که مشاهده می شود، ضرب توضیح داده شده در این الگوریتم مربوط به </w:t>
      </w:r>
      <w:r w:rsidRPr="00A461A3">
        <w:rPr>
          <w:rFonts w:ascii="XB Zar" w:eastAsia="Times New Roman" w:hAnsi="XB Zar" w:cs="XB Zar"/>
          <w:color w:val="3B3628" w:themeColor="text1" w:themeTint="F2"/>
          <w:sz w:val="32"/>
          <w:szCs w:val="32"/>
          <w:u w:val="single"/>
          <w:shd w:val="clear" w:color="auto" w:fill="FFFFFF"/>
          <w:rtl/>
          <w:lang w:bidi="fa-IR"/>
        </w:rPr>
        <w:t xml:space="preserve">روش سوم </w:t>
      </w:r>
      <w:r w:rsidRPr="00A461A3">
        <w:rPr>
          <w:rFonts w:ascii="XB Zar" w:eastAsia="Times New Roman" w:hAnsi="XB Zar" w:cs="XB Zar"/>
          <w:color w:val="3B3628" w:themeColor="text1" w:themeTint="F2"/>
          <w:sz w:val="32"/>
          <w:szCs w:val="32"/>
          <w:shd w:val="clear" w:color="auto" w:fill="FFFFFF"/>
          <w:rtl/>
          <w:lang w:bidi="fa-IR"/>
        </w:rPr>
        <w:t>نمایش ضرب دو ماتریس است که همانطور که آنجا هم گفتیم، حاصل، به صورت جمع ضرب های خارجی تر محاسبه می شود.</w:t>
      </w:r>
    </w:p>
    <w:p w:rsidR="00B803B4" w:rsidRPr="00A461A3" w:rsidRDefault="00C3286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در ادامه ، الگوریتم های مطرح میشود که رویکردی کاملا متفاوت تر نسبت به الگوریتم های گفته شده برای حل مسئله ی ضرب دو ماتریس دارند</w:t>
      </w:r>
    </w:p>
    <w:p w:rsidR="00162DF3" w:rsidRPr="00A461A3" w:rsidRDefault="00162DF3" w:rsidP="002424C0">
      <w:pPr>
        <w:bidi/>
        <w:spacing w:before="240" w:after="240" w:line="240" w:lineRule="auto"/>
        <w:rPr>
          <w:rFonts w:ascii="XB Zar" w:eastAsia="Times New Roman" w:hAnsi="XB Zar" w:cs="XB Zar"/>
          <w:b/>
          <w:bCs/>
          <w:color w:val="FF0000"/>
          <w:sz w:val="36"/>
          <w:szCs w:val="36"/>
          <w:shd w:val="clear" w:color="auto" w:fill="FFFFFF"/>
          <w:rtl/>
          <w:lang w:bidi="fa-IR"/>
        </w:rPr>
      </w:pPr>
    </w:p>
    <w:p w:rsidR="004023C0" w:rsidRPr="00A461A3" w:rsidRDefault="004023C0" w:rsidP="002424C0">
      <w:pPr>
        <w:bidi/>
        <w:spacing w:before="240" w:after="240" w:line="240" w:lineRule="auto"/>
        <w:rPr>
          <w:rFonts w:ascii="XB Zar" w:eastAsia="Times New Roman" w:hAnsi="XB Zar" w:cs="XB Zar"/>
          <w:b/>
          <w:bCs/>
          <w:color w:val="C00000"/>
          <w:sz w:val="36"/>
          <w:szCs w:val="36"/>
          <w:shd w:val="clear" w:color="auto" w:fill="FFFFFF"/>
          <w:lang w:bidi="fa-IR"/>
        </w:rPr>
      </w:pPr>
      <w:r w:rsidRPr="00A461A3">
        <w:rPr>
          <w:rFonts w:ascii="XB Zar" w:eastAsia="Times New Roman" w:hAnsi="XB Zar" w:cs="XB Zar"/>
          <w:b/>
          <w:bCs/>
          <w:color w:val="C00000"/>
          <w:sz w:val="36"/>
          <w:szCs w:val="36"/>
          <w:shd w:val="clear" w:color="auto" w:fill="FFFFFF"/>
          <w:rtl/>
          <w:lang w:bidi="fa-IR"/>
        </w:rPr>
        <w:t xml:space="preserve">الگوریتم </w:t>
      </w:r>
      <w:r w:rsidR="00607C30" w:rsidRPr="00A461A3">
        <w:rPr>
          <w:rFonts w:ascii="XB Zar" w:eastAsia="Times New Roman" w:hAnsi="XB Zar" w:cs="XB Zar"/>
          <w:b/>
          <w:bCs/>
          <w:color w:val="C00000"/>
          <w:sz w:val="36"/>
          <w:szCs w:val="36"/>
          <w:shd w:val="clear" w:color="auto" w:fill="FFFFFF"/>
          <w:rtl/>
          <w:lang w:bidi="fa-IR"/>
        </w:rPr>
        <w:t>5</w:t>
      </w:r>
      <w:r w:rsidRPr="00A461A3">
        <w:rPr>
          <w:rFonts w:ascii="XB Zar" w:eastAsia="Times New Roman" w:hAnsi="XB Zar" w:cs="XB Zar"/>
          <w:b/>
          <w:bCs/>
          <w:color w:val="C00000"/>
          <w:sz w:val="36"/>
          <w:szCs w:val="36"/>
          <w:shd w:val="clear" w:color="auto" w:fill="FFFFFF"/>
          <w:rtl/>
          <w:lang w:bidi="fa-IR"/>
        </w:rPr>
        <w:t xml:space="preserve">- </w:t>
      </w:r>
      <w:r w:rsidRPr="00A461A3">
        <w:rPr>
          <w:rFonts w:ascii="XB Zar" w:eastAsia="Times New Roman" w:hAnsi="XB Zar" w:cs="XB Zar"/>
          <w:b/>
          <w:bCs/>
          <w:color w:val="C00000"/>
          <w:sz w:val="36"/>
          <w:szCs w:val="36"/>
          <w:shd w:val="clear" w:color="auto" w:fill="FFFFFF"/>
          <w:lang w:bidi="fa-IR"/>
        </w:rPr>
        <w:t>divide and conquer</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rtl/>
          <w:lang w:bidi="fa-IR"/>
        </w:rPr>
        <w:t xml:space="preserve">ابتدا به هریک از ماتریس های ورودی،به دید یک ماتریس ۲ × ۲ نگاه میکنیم بدین صورت که اگر ماتریس ما  </w:t>
      </w:r>
      <m:oMath>
        <m:r>
          <w:rPr>
            <w:rFonts w:ascii="Cambria Math" w:eastAsia="Times New Roman" w:hAnsi="Cambria Math" w:cs="XB Zar"/>
            <w:color w:val="2F2B20" w:themeColor="text1"/>
            <w:sz w:val="32"/>
            <w:szCs w:val="32"/>
            <w:shd w:val="clear" w:color="auto" w:fill="FFFFFF"/>
            <w:lang w:bidi="fa-IR"/>
          </w:rPr>
          <m:t>n×n</m:t>
        </m:r>
      </m:oMath>
      <w:r w:rsidRPr="00A461A3">
        <w:rPr>
          <w:rFonts w:ascii="XB Zar" w:eastAsia="Times New Roman" w:hAnsi="XB Zar" w:cs="XB Zar"/>
          <w:color w:val="2F2B20" w:themeColor="text1"/>
          <w:sz w:val="32"/>
          <w:szCs w:val="32"/>
          <w:shd w:val="clear" w:color="auto" w:fill="FFFFFF"/>
          <w:rtl/>
          <w:lang w:bidi="fa-IR"/>
        </w:rPr>
        <w:t xml:space="preserve"> باشد، آن را ماتریسی ۲ × ۲ ای درنظر میگیریم که درایه های آن ماتریس ها (یا درواقع بلوک هایی) به ابعاد </w:t>
      </w:r>
      <w:r w:rsidRPr="00A461A3">
        <w:rPr>
          <w:rFonts w:ascii="XB Zar" w:eastAsia="Times New Roman" w:hAnsi="XB Zar" w:cs="XB Zar"/>
          <w:color w:val="2F2B20" w:themeColor="text1"/>
          <w:sz w:val="32"/>
          <w:szCs w:val="32"/>
          <w:shd w:val="clear" w:color="auto" w:fill="FFFFFF"/>
          <w:lang w:bidi="fa-IR"/>
        </w:rPr>
        <w:t>n/2</w:t>
      </w:r>
      <w:r w:rsidRPr="00A461A3">
        <w:rPr>
          <w:rFonts w:ascii="XB Zar" w:eastAsia="Times New Roman" w:hAnsi="XB Zar" w:cs="XB Zar"/>
          <w:color w:val="2F2B20" w:themeColor="text1"/>
          <w:sz w:val="32"/>
          <w:szCs w:val="32"/>
          <w:shd w:val="clear" w:color="auto" w:fill="FFFFFF"/>
          <w:rtl/>
          <w:lang w:bidi="fa-IR"/>
        </w:rPr>
        <w:t xml:space="preserve"> × </w:t>
      </w:r>
      <w:r w:rsidRPr="00A461A3">
        <w:rPr>
          <w:rFonts w:ascii="XB Zar" w:eastAsia="Times New Roman" w:hAnsi="XB Zar" w:cs="XB Zar"/>
          <w:color w:val="2F2B20" w:themeColor="text1"/>
          <w:sz w:val="32"/>
          <w:szCs w:val="32"/>
          <w:shd w:val="clear" w:color="auto" w:fill="FFFFFF"/>
          <w:lang w:bidi="fa-IR"/>
        </w:rPr>
        <w:t>n/2</w:t>
      </w:r>
      <w:r w:rsidRPr="00A461A3">
        <w:rPr>
          <w:rFonts w:ascii="XB Zar" w:eastAsia="Times New Roman" w:hAnsi="XB Zar" w:cs="XB Zar"/>
          <w:color w:val="2F2B20" w:themeColor="text1"/>
          <w:sz w:val="32"/>
          <w:szCs w:val="32"/>
          <w:shd w:val="clear" w:color="auto" w:fill="FFFFFF"/>
          <w:rtl/>
          <w:lang w:bidi="fa-IR"/>
        </w:rPr>
        <w:t xml:space="preserve"> باشد.</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vertAlign w:val="subscript"/>
          <w:lang w:bidi="fa-IR"/>
        </w:rPr>
      </w:pPr>
      <w:r w:rsidRPr="00A461A3">
        <w:rPr>
          <w:rFonts w:ascii="XB Zar" w:eastAsia="Times New Roman" w:hAnsi="XB Zar" w:cs="XB Zar"/>
          <w:color w:val="2F2B20" w:themeColor="text1"/>
          <w:sz w:val="32"/>
          <w:szCs w:val="32"/>
          <w:shd w:val="clear" w:color="auto" w:fill="FFFFFF"/>
          <w:lang w:bidi="fa-IR"/>
        </w:rPr>
        <w:t xml:space="preserve">A = </w:t>
      </w:r>
      <m:oMath>
        <m:d>
          <m:dPr>
            <m:begChr m:val="["/>
            <m:endChr m:val="]"/>
            <m:ctrlPr>
              <w:rPr>
                <w:rFonts w:ascii="Cambria Math" w:eastAsia="Times New Roman" w:hAnsi="Cambria Math" w:cs="XB Zar"/>
                <w:i/>
                <w:color w:val="2F2B20" w:themeColor="text1"/>
                <w:sz w:val="32"/>
                <w:szCs w:val="32"/>
                <w:shd w:val="clear" w:color="auto" w:fill="FFFFFF"/>
                <w:lang w:bidi="fa-IR"/>
              </w:rPr>
            </m:ctrlPr>
          </m:dPr>
          <m:e>
            <m:m>
              <m:mPr>
                <m:mcs>
                  <m:mc>
                    <m:mcPr>
                      <m:count m:val="2"/>
                      <m:mcJc m:val="center"/>
                    </m:mcPr>
                  </m:mc>
                </m:mcs>
                <m:ctrlPr>
                  <w:rPr>
                    <w:rFonts w:ascii="Cambria Math" w:eastAsia="Times New Roman" w:hAnsi="Cambria Math" w:cs="XB Zar"/>
                    <w:i/>
                    <w:color w:val="2F2B20" w:themeColor="text1"/>
                    <w:sz w:val="32"/>
                    <w:szCs w:val="32"/>
                    <w:shd w:val="clear" w:color="auto" w:fill="FFFFFF"/>
                    <w:lang w:bidi="fa-IR"/>
                  </w:rPr>
                </m:ctrlPr>
              </m:mPr>
              <m:mr>
                <m:e>
                  <m:r>
                    <w:rPr>
                      <w:rFonts w:ascii="Cambria Math" w:eastAsia="Times New Roman" w:hAnsi="Cambria Math" w:cs="XB Zar"/>
                      <w:color w:val="2F2B20" w:themeColor="text1"/>
                      <w:sz w:val="32"/>
                      <w:szCs w:val="32"/>
                      <w:shd w:val="clear" w:color="auto" w:fill="FFFFFF"/>
                      <w:lang w:bidi="fa-IR"/>
                    </w:rPr>
                    <m:t>a</m:t>
                  </m:r>
                </m:e>
                <m:e>
                  <m:r>
                    <w:rPr>
                      <w:rFonts w:ascii="Cambria Math" w:eastAsia="Times New Roman" w:hAnsi="Cambria Math" w:cs="XB Zar"/>
                      <w:color w:val="2F2B20" w:themeColor="text1"/>
                      <w:sz w:val="32"/>
                      <w:szCs w:val="32"/>
                      <w:shd w:val="clear" w:color="auto" w:fill="FFFFFF"/>
                      <w:lang w:bidi="fa-IR"/>
                    </w:rPr>
                    <m:t>b</m:t>
                  </m:r>
                </m:e>
              </m:mr>
              <m:mr>
                <m:e>
                  <m:r>
                    <w:rPr>
                      <w:rFonts w:ascii="Cambria Math" w:eastAsia="Times New Roman" w:hAnsi="Cambria Math" w:cs="XB Zar"/>
                      <w:color w:val="2F2B20" w:themeColor="text1"/>
                      <w:sz w:val="32"/>
                      <w:szCs w:val="32"/>
                      <w:shd w:val="clear" w:color="auto" w:fill="FFFFFF"/>
                      <w:lang w:bidi="fa-IR"/>
                    </w:rPr>
                    <m:t>c</m:t>
                  </m:r>
                </m:e>
                <m:e>
                  <m:r>
                    <w:rPr>
                      <w:rFonts w:ascii="Cambria Math" w:eastAsia="Times New Roman" w:hAnsi="Cambria Math" w:cs="XB Zar"/>
                      <w:color w:val="2F2B20" w:themeColor="text1"/>
                      <w:sz w:val="32"/>
                      <w:szCs w:val="32"/>
                      <w:shd w:val="clear" w:color="auto" w:fill="FFFFFF"/>
                      <w:lang w:bidi="fa-IR"/>
                    </w:rPr>
                    <m:t>d</m:t>
                  </m:r>
                </m:e>
              </m:mr>
            </m:m>
          </m:e>
        </m:d>
      </m:oMath>
      <w:r w:rsidRPr="00A461A3">
        <w:rPr>
          <w:rFonts w:ascii="XB Zar" w:eastAsia="Times New Roman" w:hAnsi="XB Zar" w:cs="XB Zar"/>
          <w:color w:val="2F2B20" w:themeColor="text1"/>
          <w:sz w:val="32"/>
          <w:szCs w:val="32"/>
          <w:shd w:val="clear" w:color="auto" w:fill="FFFFFF"/>
          <w:lang w:bidi="fa-IR"/>
        </w:rPr>
        <w:t xml:space="preserve">  </w:t>
      </w:r>
      <w:r w:rsidRPr="00A461A3">
        <w:rPr>
          <w:rFonts w:ascii="XB Zar" w:eastAsia="Times New Roman" w:hAnsi="XB Zar" w:cs="XB Zar"/>
          <w:color w:val="2F2B20" w:themeColor="text1"/>
          <w:sz w:val="32"/>
          <w:szCs w:val="32"/>
          <w:shd w:val="clear" w:color="auto" w:fill="FFFFFF"/>
          <w:lang w:bidi="fa-IR"/>
        </w:rPr>
        <w:tab/>
      </w:r>
      <w:r w:rsidRPr="00A461A3">
        <w:rPr>
          <w:rFonts w:ascii="XB Zar" w:eastAsia="Times New Roman" w:hAnsi="XB Zar" w:cs="XB Zar"/>
          <w:color w:val="2F2B20" w:themeColor="text1"/>
          <w:sz w:val="32"/>
          <w:szCs w:val="32"/>
          <w:shd w:val="clear" w:color="auto" w:fill="FFFFFF"/>
          <w:lang w:bidi="fa-IR"/>
        </w:rPr>
        <w:tab/>
      </w:r>
      <w:r w:rsidRPr="00A461A3">
        <w:rPr>
          <w:rFonts w:ascii="XB Zar" w:eastAsia="Times New Roman" w:hAnsi="XB Zar" w:cs="XB Zar"/>
          <w:color w:val="2F2B20" w:themeColor="text1"/>
          <w:sz w:val="32"/>
          <w:szCs w:val="32"/>
          <w:shd w:val="clear" w:color="auto" w:fill="FFFFFF"/>
          <w:lang w:bidi="fa-IR"/>
        </w:rPr>
        <w:tab/>
        <w:t xml:space="preserve">B = </w:t>
      </w:r>
      <m:oMath>
        <m:d>
          <m:dPr>
            <m:begChr m:val="["/>
            <m:endChr m:val="]"/>
            <m:ctrlPr>
              <w:rPr>
                <w:rFonts w:ascii="Cambria Math" w:eastAsia="Times New Roman" w:hAnsi="Cambria Math" w:cs="XB Zar"/>
                <w:i/>
                <w:color w:val="2F2B20" w:themeColor="text1"/>
                <w:sz w:val="32"/>
                <w:szCs w:val="32"/>
                <w:shd w:val="clear" w:color="auto" w:fill="FFFFFF"/>
                <w:lang w:bidi="fa-IR"/>
              </w:rPr>
            </m:ctrlPr>
          </m:dPr>
          <m:e>
            <m:m>
              <m:mPr>
                <m:mcs>
                  <m:mc>
                    <m:mcPr>
                      <m:count m:val="2"/>
                      <m:mcJc m:val="center"/>
                    </m:mcPr>
                  </m:mc>
                </m:mcs>
                <m:ctrlPr>
                  <w:rPr>
                    <w:rFonts w:ascii="Cambria Math" w:eastAsia="Times New Roman" w:hAnsi="Cambria Math" w:cs="XB Zar"/>
                    <w:i/>
                    <w:color w:val="2F2B20" w:themeColor="text1"/>
                    <w:sz w:val="32"/>
                    <w:szCs w:val="32"/>
                    <w:shd w:val="clear" w:color="auto" w:fill="FFFFFF"/>
                    <w:lang w:bidi="fa-IR"/>
                  </w:rPr>
                </m:ctrlPr>
              </m:mPr>
              <m:mr>
                <m:e>
                  <m:r>
                    <w:rPr>
                      <w:rFonts w:ascii="Cambria Math" w:eastAsia="Times New Roman" w:hAnsi="Cambria Math" w:cs="XB Zar"/>
                      <w:color w:val="2F2B20" w:themeColor="text1"/>
                      <w:sz w:val="32"/>
                      <w:szCs w:val="32"/>
                      <w:shd w:val="clear" w:color="auto" w:fill="FFFFFF"/>
                      <w:lang w:bidi="fa-IR"/>
                    </w:rPr>
                    <m:t>e</m:t>
                  </m:r>
                </m:e>
                <m:e>
                  <m:r>
                    <w:rPr>
                      <w:rFonts w:ascii="Cambria Math" w:eastAsia="Times New Roman" w:hAnsi="Cambria Math" w:cs="XB Zar"/>
                      <w:color w:val="2F2B20" w:themeColor="text1"/>
                      <w:sz w:val="32"/>
                      <w:szCs w:val="32"/>
                      <w:shd w:val="clear" w:color="auto" w:fill="FFFFFF"/>
                      <w:lang w:bidi="fa-IR"/>
                    </w:rPr>
                    <m:t>f</m:t>
                  </m:r>
                </m:e>
              </m:mr>
              <m:mr>
                <m:e>
                  <m:r>
                    <w:rPr>
                      <w:rFonts w:ascii="Cambria Math" w:eastAsia="Times New Roman" w:hAnsi="Cambria Math" w:cs="XB Zar"/>
                      <w:color w:val="2F2B20" w:themeColor="text1"/>
                      <w:sz w:val="32"/>
                      <w:szCs w:val="32"/>
                      <w:shd w:val="clear" w:color="auto" w:fill="FFFFFF"/>
                      <w:lang w:bidi="fa-IR"/>
                    </w:rPr>
                    <m:t>g</m:t>
                  </m:r>
                </m:e>
                <m:e>
                  <m:r>
                    <w:rPr>
                      <w:rFonts w:ascii="Cambria Math" w:eastAsia="Times New Roman" w:hAnsi="Cambria Math" w:cs="XB Zar"/>
                      <w:color w:val="2F2B20" w:themeColor="text1"/>
                      <w:sz w:val="32"/>
                      <w:szCs w:val="32"/>
                      <w:shd w:val="clear" w:color="auto" w:fill="FFFFFF"/>
                      <w:lang w:bidi="fa-IR"/>
                    </w:rPr>
                    <m:t>h</m:t>
                  </m:r>
                </m:e>
              </m:mr>
            </m:m>
          </m:e>
        </m:d>
      </m:oMath>
      <w:r w:rsidRPr="00A461A3">
        <w:rPr>
          <w:rFonts w:ascii="XB Zar" w:eastAsia="Times New Roman" w:hAnsi="XB Zar" w:cs="XB Zar"/>
          <w:color w:val="2F2B20" w:themeColor="text1"/>
          <w:sz w:val="32"/>
          <w:szCs w:val="32"/>
          <w:shd w:val="clear" w:color="auto" w:fill="FFFFFF"/>
          <w:lang w:bidi="fa-IR"/>
        </w:rPr>
        <w:t xml:space="preserve">    </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vertAlign w:val="subscript"/>
          <w:lang w:bidi="fa-IR"/>
        </w:rPr>
      </w:pP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 xml:space="preserve">بنابراین ماتریس </w:t>
      </w:r>
      <w:r w:rsidRPr="00A461A3">
        <w:rPr>
          <w:rFonts w:ascii="XB Zar" w:eastAsia="Times New Roman" w:hAnsi="XB Zar" w:cs="XB Zar"/>
          <w:color w:val="2F2B20" w:themeColor="text1"/>
          <w:sz w:val="32"/>
          <w:szCs w:val="32"/>
          <w:shd w:val="clear" w:color="auto" w:fill="FFFFFF"/>
          <w:lang w:bidi="fa-IR"/>
        </w:rPr>
        <w:t>C = AB</w:t>
      </w:r>
      <w:r w:rsidRPr="00A461A3">
        <w:rPr>
          <w:rFonts w:ascii="XB Zar" w:eastAsia="Times New Roman" w:hAnsi="XB Zar" w:cs="XB Zar"/>
          <w:color w:val="2F2B20" w:themeColor="text1"/>
          <w:sz w:val="32"/>
          <w:szCs w:val="32"/>
          <w:shd w:val="clear" w:color="auto" w:fill="FFFFFF"/>
          <w:rtl/>
          <w:lang w:bidi="fa-IR"/>
        </w:rPr>
        <w:t xml:space="preserve"> به صورت زیر نوشته می شود:</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C = </w:t>
      </w:r>
      <m:oMath>
        <m:d>
          <m:dPr>
            <m:begChr m:val="["/>
            <m:endChr m:val="]"/>
            <m:ctrlPr>
              <w:rPr>
                <w:rFonts w:ascii="Cambria Math" w:eastAsia="Times New Roman" w:hAnsi="Cambria Math" w:cs="XB Zar"/>
                <w:i/>
                <w:color w:val="2F2B20" w:themeColor="text1"/>
                <w:sz w:val="32"/>
                <w:szCs w:val="32"/>
                <w:shd w:val="clear" w:color="auto" w:fill="FFFFFF"/>
                <w:lang w:bidi="fa-IR"/>
              </w:rPr>
            </m:ctrlPr>
          </m:dPr>
          <m:e>
            <m:m>
              <m:mPr>
                <m:mcs>
                  <m:mc>
                    <m:mcPr>
                      <m:count m:val="2"/>
                      <m:mcJc m:val="center"/>
                    </m:mcPr>
                  </m:mc>
                </m:mcs>
                <m:ctrlPr>
                  <w:rPr>
                    <w:rFonts w:ascii="Cambria Math" w:eastAsia="Times New Roman" w:hAnsi="Cambria Math" w:cs="XB Zar"/>
                    <w:i/>
                    <w:color w:val="2F2B20" w:themeColor="text1"/>
                    <w:sz w:val="32"/>
                    <w:szCs w:val="32"/>
                    <w:shd w:val="clear" w:color="auto" w:fill="FFFFFF"/>
                    <w:lang w:bidi="fa-IR"/>
                  </w:rPr>
                </m:ctrlPr>
              </m:mPr>
              <m:mr>
                <m:e>
                  <m:r>
                    <m:rPr>
                      <m:sty m:val="p"/>
                    </m:rPr>
                    <w:rPr>
                      <w:rFonts w:ascii="Cambria Math" w:eastAsia="Times New Roman" w:hAnsi="Cambria Math" w:cs="XB Zar"/>
                      <w:color w:val="2F2B20" w:themeColor="text1"/>
                      <w:sz w:val="32"/>
                      <w:szCs w:val="32"/>
                      <w:shd w:val="clear" w:color="auto" w:fill="FFFFFF"/>
                      <w:lang w:bidi="fa-IR"/>
                    </w:rPr>
                    <m:t>a×e</m:t>
                  </m:r>
                  <m:r>
                    <m:rPr>
                      <m:sty m:val="p"/>
                    </m:rPr>
                    <w:rPr>
                      <w:rFonts w:ascii="Cambria Math" w:eastAsia="Times New Roman" w:hAnsi="Cambria Math" w:cs="XB Zar"/>
                      <w:color w:val="2F2B20" w:themeColor="text1"/>
                      <w:sz w:val="32"/>
                      <w:szCs w:val="32"/>
                      <w:shd w:val="clear" w:color="auto" w:fill="FFFFFF"/>
                      <w:vertAlign w:val="subscript"/>
                      <w:lang w:bidi="fa-IR"/>
                    </w:rPr>
                    <m:t>+b</m:t>
                  </m:r>
                  <m:r>
                    <m:rPr>
                      <m:sty m:val="p"/>
                    </m:rPr>
                    <w:rPr>
                      <w:rFonts w:ascii="Cambria Math" w:eastAsia="Times New Roman" w:hAnsi="Cambria Math" w:cs="XB Zar"/>
                      <w:color w:val="2F2B20" w:themeColor="text1"/>
                      <w:sz w:val="32"/>
                      <w:szCs w:val="32"/>
                      <w:shd w:val="clear" w:color="auto" w:fill="FFFFFF"/>
                      <w:lang w:bidi="fa-IR"/>
                    </w:rPr>
                    <m:t>×</m:t>
                  </m:r>
                  <m:r>
                    <m:rPr>
                      <m:sty m:val="p"/>
                    </m:rPr>
                    <w:rPr>
                      <w:rFonts w:ascii="Cambria Math" w:eastAsia="Times New Roman" w:hAnsi="Cambria Math" w:cs="XB Zar"/>
                      <w:color w:val="2F2B20" w:themeColor="text1"/>
                      <w:sz w:val="32"/>
                      <w:szCs w:val="32"/>
                      <w:shd w:val="clear" w:color="auto" w:fill="FFFFFF"/>
                      <w:vertAlign w:val="subscript"/>
                      <w:lang w:bidi="fa-IR"/>
                    </w:rPr>
                    <m:t>g</m:t>
                  </m:r>
                </m:e>
                <m:e>
                  <m:r>
                    <m:rPr>
                      <m:sty m:val="p"/>
                    </m:rPr>
                    <w:rPr>
                      <w:rFonts w:ascii="Cambria Math" w:eastAsia="Times New Roman" w:hAnsi="Cambria Math" w:cs="XB Zar"/>
                      <w:color w:val="2F2B20" w:themeColor="text1"/>
                      <w:sz w:val="32"/>
                      <w:szCs w:val="32"/>
                      <w:shd w:val="clear" w:color="auto" w:fill="FFFFFF"/>
                      <w:lang w:bidi="fa-IR"/>
                    </w:rPr>
                    <m:t>a×f</m:t>
                  </m:r>
                  <m:r>
                    <m:rPr>
                      <m:sty m:val="p"/>
                    </m:rPr>
                    <w:rPr>
                      <w:rFonts w:ascii="Cambria Math" w:eastAsia="Times New Roman" w:hAnsi="Cambria Math" w:cs="XB Zar"/>
                      <w:color w:val="2F2B20" w:themeColor="text1"/>
                      <w:sz w:val="32"/>
                      <w:szCs w:val="32"/>
                      <w:shd w:val="clear" w:color="auto" w:fill="FFFFFF"/>
                      <w:vertAlign w:val="subscript"/>
                      <w:lang w:bidi="fa-IR"/>
                    </w:rPr>
                    <m:t>+b</m:t>
                  </m:r>
                  <m:r>
                    <m:rPr>
                      <m:sty m:val="p"/>
                    </m:rPr>
                    <w:rPr>
                      <w:rFonts w:ascii="Cambria Math" w:eastAsia="Times New Roman" w:hAnsi="Cambria Math" w:cs="XB Zar"/>
                      <w:color w:val="2F2B20" w:themeColor="text1"/>
                      <w:sz w:val="32"/>
                      <w:szCs w:val="32"/>
                      <w:shd w:val="clear" w:color="auto" w:fill="FFFFFF"/>
                      <w:lang w:bidi="fa-IR"/>
                    </w:rPr>
                    <m:t>×</m:t>
                  </m:r>
                  <m:r>
                    <m:rPr>
                      <m:sty m:val="p"/>
                    </m:rPr>
                    <w:rPr>
                      <w:rFonts w:ascii="Cambria Math" w:eastAsia="Times New Roman" w:hAnsi="Cambria Math" w:cs="XB Zar"/>
                      <w:color w:val="2F2B20" w:themeColor="text1"/>
                      <w:sz w:val="32"/>
                      <w:szCs w:val="32"/>
                      <w:shd w:val="clear" w:color="auto" w:fill="FFFFFF"/>
                      <w:vertAlign w:val="subscript"/>
                      <w:lang w:bidi="fa-IR"/>
                    </w:rPr>
                    <m:t>h</m:t>
                  </m:r>
                </m:e>
              </m:mr>
              <m:mr>
                <m:e>
                  <m:r>
                    <m:rPr>
                      <m:sty m:val="p"/>
                    </m:rPr>
                    <w:rPr>
                      <w:rFonts w:ascii="Cambria Math" w:eastAsia="Times New Roman" w:hAnsi="Cambria Math" w:cs="XB Zar"/>
                      <w:color w:val="2F2B20" w:themeColor="text1"/>
                      <w:sz w:val="32"/>
                      <w:szCs w:val="32"/>
                      <w:shd w:val="clear" w:color="auto" w:fill="FFFFFF"/>
                      <w:lang w:bidi="fa-IR"/>
                    </w:rPr>
                    <m:t>c×e</m:t>
                  </m:r>
                  <m:r>
                    <m:rPr>
                      <m:sty m:val="p"/>
                    </m:rPr>
                    <w:rPr>
                      <w:rFonts w:ascii="Cambria Math" w:eastAsia="Times New Roman" w:hAnsi="Cambria Math" w:cs="XB Zar"/>
                      <w:color w:val="2F2B20" w:themeColor="text1"/>
                      <w:sz w:val="32"/>
                      <w:szCs w:val="32"/>
                      <w:shd w:val="clear" w:color="auto" w:fill="FFFFFF"/>
                      <w:vertAlign w:val="subscript"/>
                      <w:lang w:bidi="fa-IR"/>
                    </w:rPr>
                    <m:t>+d</m:t>
                  </m:r>
                  <m:r>
                    <m:rPr>
                      <m:sty m:val="p"/>
                    </m:rPr>
                    <w:rPr>
                      <w:rFonts w:ascii="Cambria Math" w:eastAsia="Times New Roman" w:hAnsi="Cambria Math" w:cs="XB Zar"/>
                      <w:color w:val="2F2B20" w:themeColor="text1"/>
                      <w:sz w:val="32"/>
                      <w:szCs w:val="32"/>
                      <w:shd w:val="clear" w:color="auto" w:fill="FFFFFF"/>
                      <w:lang w:bidi="fa-IR"/>
                    </w:rPr>
                    <m:t>×</m:t>
                  </m:r>
                  <m:r>
                    <m:rPr>
                      <m:sty m:val="p"/>
                    </m:rPr>
                    <w:rPr>
                      <w:rFonts w:ascii="Cambria Math" w:eastAsia="Times New Roman" w:hAnsi="Cambria Math" w:cs="XB Zar"/>
                      <w:color w:val="2F2B20" w:themeColor="text1"/>
                      <w:sz w:val="32"/>
                      <w:szCs w:val="32"/>
                      <w:shd w:val="clear" w:color="auto" w:fill="FFFFFF"/>
                      <w:vertAlign w:val="subscript"/>
                      <w:lang w:bidi="fa-IR"/>
                    </w:rPr>
                    <m:t>g</m:t>
                  </m:r>
                </m:e>
                <m:e>
                  <m:r>
                    <m:rPr>
                      <m:sty m:val="p"/>
                    </m:rPr>
                    <w:rPr>
                      <w:rFonts w:ascii="Cambria Math" w:eastAsia="Times New Roman" w:hAnsi="Cambria Math" w:cs="XB Zar"/>
                      <w:color w:val="2F2B20" w:themeColor="text1"/>
                      <w:sz w:val="32"/>
                      <w:szCs w:val="32"/>
                      <w:shd w:val="clear" w:color="auto" w:fill="FFFFFF"/>
                      <w:lang w:bidi="fa-IR"/>
                    </w:rPr>
                    <m:t>c×f</m:t>
                  </m:r>
                  <m:r>
                    <m:rPr>
                      <m:sty m:val="p"/>
                    </m:rPr>
                    <w:rPr>
                      <w:rFonts w:ascii="Cambria Math" w:eastAsia="Times New Roman" w:hAnsi="Cambria Math" w:cs="XB Zar"/>
                      <w:color w:val="2F2B20" w:themeColor="text1"/>
                      <w:sz w:val="32"/>
                      <w:szCs w:val="32"/>
                      <w:shd w:val="clear" w:color="auto" w:fill="FFFFFF"/>
                      <w:vertAlign w:val="subscript"/>
                      <w:lang w:bidi="fa-IR"/>
                    </w:rPr>
                    <m:t>+d</m:t>
                  </m:r>
                  <m:r>
                    <m:rPr>
                      <m:sty m:val="p"/>
                    </m:rPr>
                    <w:rPr>
                      <w:rFonts w:ascii="Cambria Math" w:eastAsia="Times New Roman" w:hAnsi="Cambria Math" w:cs="XB Zar"/>
                      <w:color w:val="2F2B20" w:themeColor="text1"/>
                      <w:sz w:val="32"/>
                      <w:szCs w:val="32"/>
                      <w:shd w:val="clear" w:color="auto" w:fill="FFFFFF"/>
                      <w:lang w:bidi="fa-IR"/>
                    </w:rPr>
                    <m:t>×</m:t>
                  </m:r>
                  <m:r>
                    <m:rPr>
                      <m:sty m:val="p"/>
                    </m:rPr>
                    <w:rPr>
                      <w:rFonts w:ascii="Cambria Math" w:eastAsia="Times New Roman" w:hAnsi="Cambria Math" w:cs="XB Zar"/>
                      <w:color w:val="2F2B20" w:themeColor="text1"/>
                      <w:sz w:val="32"/>
                      <w:szCs w:val="32"/>
                      <w:shd w:val="clear" w:color="auto" w:fill="FFFFFF"/>
                      <w:vertAlign w:val="subscript"/>
                      <w:lang w:bidi="fa-IR"/>
                    </w:rPr>
                    <m:t>h</m:t>
                  </m:r>
                </m:e>
              </m:mr>
            </m:m>
          </m:e>
        </m:d>
      </m:oMath>
      <w:r w:rsidRPr="00A461A3">
        <w:rPr>
          <w:rFonts w:ascii="XB Zar" w:eastAsia="Times New Roman" w:hAnsi="XB Zar" w:cs="XB Zar"/>
          <w:color w:val="2F2B20" w:themeColor="text1"/>
          <w:sz w:val="32"/>
          <w:szCs w:val="32"/>
          <w:shd w:val="clear" w:color="auto" w:fill="FFFFFF"/>
          <w:lang w:bidi="fa-IR"/>
        </w:rPr>
        <w:t xml:space="preserve">    </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vertAlign w:val="subscript"/>
          <w:lang w:bidi="fa-IR"/>
        </w:rPr>
      </w:pP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همانطور که مشاهده می شود، مراحل زیر به ترتیب باید طی شود:</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 xml:space="preserve">1) </w:t>
      </w:r>
      <w:r w:rsidRPr="00A461A3">
        <w:rPr>
          <w:rFonts w:ascii="XB Zar" w:eastAsia="Times New Roman" w:hAnsi="XB Zar" w:cs="XB Zar"/>
          <w:color w:val="2F2B20" w:themeColor="text1"/>
          <w:sz w:val="32"/>
          <w:szCs w:val="32"/>
          <w:shd w:val="clear" w:color="auto" w:fill="FFFFFF"/>
          <w:lang w:bidi="fa-IR"/>
        </w:rPr>
        <w:t>A</w:t>
      </w:r>
      <w:r w:rsidRPr="00A461A3">
        <w:rPr>
          <w:rFonts w:ascii="XB Zar" w:eastAsia="Times New Roman" w:hAnsi="XB Zar" w:cs="XB Zar"/>
          <w:color w:val="2F2B20" w:themeColor="text1"/>
          <w:sz w:val="32"/>
          <w:szCs w:val="32"/>
          <w:shd w:val="clear" w:color="auto" w:fill="FFFFFF"/>
          <w:rtl/>
          <w:lang w:bidi="fa-IR"/>
        </w:rPr>
        <w:t xml:space="preserve"> و </w:t>
      </w:r>
      <w:r w:rsidRPr="00A461A3">
        <w:rPr>
          <w:rFonts w:ascii="XB Zar" w:eastAsia="Times New Roman" w:hAnsi="XB Zar" w:cs="XB Zar"/>
          <w:color w:val="2F2B20" w:themeColor="text1"/>
          <w:sz w:val="32"/>
          <w:szCs w:val="32"/>
          <w:shd w:val="clear" w:color="auto" w:fill="FFFFFF"/>
          <w:lang w:bidi="fa-IR"/>
        </w:rPr>
        <w:t>B</w:t>
      </w:r>
      <w:r w:rsidRPr="00A461A3">
        <w:rPr>
          <w:rFonts w:ascii="XB Zar" w:eastAsia="Times New Roman" w:hAnsi="XB Zar" w:cs="XB Zar"/>
          <w:color w:val="2F2B20" w:themeColor="text1"/>
          <w:sz w:val="32"/>
          <w:szCs w:val="32"/>
          <w:shd w:val="clear" w:color="auto" w:fill="FFFFFF"/>
          <w:rtl/>
          <w:lang w:bidi="fa-IR"/>
        </w:rPr>
        <w:t xml:space="preserve"> را به 4 زیر ماتریس تقسیم میکنیم -&gt; </w:t>
      </w:r>
      <w:r w:rsidRPr="00A461A3">
        <w:rPr>
          <w:rFonts w:ascii="XB Zar" w:eastAsia="Times New Roman" w:hAnsi="XB Zar" w:cs="XB Zar"/>
          <w:color w:val="2F2B20" w:themeColor="text1"/>
          <w:sz w:val="32"/>
          <w:szCs w:val="32"/>
          <w:shd w:val="clear" w:color="auto" w:fill="FFFFFF"/>
          <w:lang w:bidi="fa-IR"/>
        </w:rPr>
        <w:t>divide</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lastRenderedPageBreak/>
        <w:t xml:space="preserve">2) 8 ضرب مشخص شده را محاسبه میکنیم -&gt; </w:t>
      </w:r>
      <w:r w:rsidRPr="00A461A3">
        <w:rPr>
          <w:rFonts w:ascii="XB Zar" w:eastAsia="Times New Roman" w:hAnsi="XB Zar" w:cs="XB Zar"/>
          <w:color w:val="2F2B20" w:themeColor="text1"/>
          <w:sz w:val="32"/>
          <w:szCs w:val="32"/>
          <w:shd w:val="clear" w:color="auto" w:fill="FFFFFF"/>
          <w:lang w:bidi="fa-IR"/>
        </w:rPr>
        <w:t>conquer</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 xml:space="preserve">3) با استفاده از عبارات ضرب بالا، مقادیر </w:t>
      </w:r>
      <w:r w:rsidRPr="00A461A3">
        <w:rPr>
          <w:rFonts w:ascii="XB Zar" w:eastAsia="Times New Roman" w:hAnsi="XB Zar" w:cs="XB Zar"/>
          <w:color w:val="2F2B20" w:themeColor="text1"/>
          <w:sz w:val="32"/>
          <w:szCs w:val="32"/>
          <w:shd w:val="clear" w:color="auto" w:fill="FFFFFF"/>
          <w:lang w:bidi="fa-IR"/>
        </w:rPr>
        <w:t>C11 , C12, C21, C22</w:t>
      </w:r>
      <w:r w:rsidRPr="00A461A3">
        <w:rPr>
          <w:rFonts w:ascii="XB Zar" w:eastAsia="Times New Roman" w:hAnsi="XB Zar" w:cs="XB Zar"/>
          <w:color w:val="2F2B20" w:themeColor="text1"/>
          <w:sz w:val="32"/>
          <w:szCs w:val="32"/>
          <w:shd w:val="clear" w:color="auto" w:fill="FFFFFF"/>
          <w:rtl/>
          <w:lang w:bidi="fa-IR"/>
        </w:rPr>
        <w:t xml:space="preserve"> را حساب میکنیم</w:t>
      </w:r>
    </w:p>
    <w:p w:rsidR="00607C3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 xml:space="preserve">بنابراین </w:t>
      </w:r>
      <w:r w:rsidRPr="00A461A3">
        <w:rPr>
          <w:rFonts w:ascii="XB Zar" w:eastAsia="Times New Roman" w:hAnsi="XB Zar" w:cs="XB Zar"/>
          <w:color w:val="2F2B20" w:themeColor="text1"/>
          <w:sz w:val="32"/>
          <w:szCs w:val="32"/>
          <w:shd w:val="clear" w:color="auto" w:fill="FFFFFF"/>
          <w:lang w:bidi="fa-IR"/>
        </w:rPr>
        <w:t>order</w:t>
      </w:r>
      <w:r w:rsidRPr="00A461A3">
        <w:rPr>
          <w:rFonts w:ascii="XB Zar" w:eastAsia="Times New Roman" w:hAnsi="XB Zar" w:cs="XB Zar"/>
          <w:color w:val="2F2B20" w:themeColor="text1"/>
          <w:sz w:val="32"/>
          <w:szCs w:val="32"/>
          <w:shd w:val="clear" w:color="auto" w:fill="FFFFFF"/>
          <w:rtl/>
          <w:lang w:bidi="fa-IR"/>
        </w:rPr>
        <w:t xml:space="preserve"> زمانی این الگوریتم را می توان به شکل زیر محاسبه کرد:</w:t>
      </w:r>
    </w:p>
    <w:p w:rsidR="00607C30" w:rsidRPr="00A461A3" w:rsidRDefault="00607C30" w:rsidP="002424C0">
      <w:pPr>
        <w:spacing w:before="240" w:after="240" w:line="240" w:lineRule="auto"/>
        <w:rPr>
          <w:rFonts w:ascii="Arial" w:eastAsia="Times New Roman" w:hAnsi="Arial" w:cs="Arial"/>
          <w:color w:val="2F2B20" w:themeColor="text1"/>
          <w:sz w:val="32"/>
          <w:szCs w:val="32"/>
          <w:shd w:val="clear" w:color="auto" w:fill="FFFFFF"/>
          <w:rtl/>
          <w:lang w:bidi="fa-IR"/>
        </w:rPr>
      </w:pPr>
      <w:proofErr w:type="gramStart"/>
      <w:r w:rsidRPr="00A461A3">
        <w:rPr>
          <w:rFonts w:ascii="Arial" w:eastAsia="Calibri" w:hAnsi="Arial" w:cs="Arial"/>
          <w:sz w:val="32"/>
          <w:szCs w:val="32"/>
          <w:lang w:bidi="fa-IR"/>
        </w:rPr>
        <w:t>T</w:t>
      </w:r>
      <w:r w:rsidRPr="00A461A3">
        <w:rPr>
          <w:rFonts w:ascii="Arial" w:eastAsia="Calibri" w:hAnsi="Arial" w:cs="Arial"/>
          <w:sz w:val="32"/>
          <w:szCs w:val="32"/>
          <w:vertAlign w:val="subscript"/>
          <w:lang w:bidi="fa-IR"/>
        </w:rPr>
        <w:t>(</w:t>
      </w:r>
      <w:proofErr w:type="gramEnd"/>
      <w:r w:rsidRPr="00A461A3">
        <w:rPr>
          <w:rFonts w:ascii="Arial" w:eastAsia="Calibri" w:hAnsi="Arial" w:cs="Arial"/>
          <w:sz w:val="32"/>
          <w:szCs w:val="32"/>
          <w:vertAlign w:val="subscript"/>
          <w:lang w:bidi="fa-IR"/>
        </w:rPr>
        <w:t>n)</w:t>
      </w:r>
      <w:r w:rsidRPr="00A461A3">
        <w:rPr>
          <w:rFonts w:ascii="Arial" w:eastAsia="Calibri" w:hAnsi="Arial" w:cs="Arial"/>
          <w:sz w:val="32"/>
          <w:szCs w:val="32"/>
          <w:lang w:bidi="fa-IR"/>
        </w:rPr>
        <w:t xml:space="preserve"> = 8</w:t>
      </w:r>
      <w:r w:rsidRPr="00A461A3">
        <w:rPr>
          <w:rFonts w:ascii="Arial" w:eastAsia="Calibri" w:hAnsi="Arial" w:cs="Arial"/>
          <w:sz w:val="32"/>
          <w:szCs w:val="32"/>
          <w:rtl/>
          <w:lang w:bidi="fa-IR"/>
        </w:rPr>
        <w:t>×</w:t>
      </w:r>
      <w:r w:rsidRPr="00A461A3">
        <w:rPr>
          <w:rFonts w:ascii="Arial" w:eastAsia="Calibri" w:hAnsi="Arial" w:cs="Arial"/>
          <w:sz w:val="32"/>
          <w:szCs w:val="32"/>
          <w:lang w:bidi="fa-IR"/>
        </w:rPr>
        <w:t>T</w:t>
      </w:r>
      <w:r w:rsidRPr="00A461A3">
        <w:rPr>
          <w:rFonts w:ascii="Arial" w:eastAsia="Calibri" w:hAnsi="Arial" w:cs="Arial"/>
          <w:sz w:val="32"/>
          <w:szCs w:val="32"/>
          <w:vertAlign w:val="subscript"/>
          <w:lang w:bidi="fa-IR"/>
        </w:rPr>
        <w:t>(n/2)</w:t>
      </w:r>
      <w:r w:rsidRPr="00A461A3">
        <w:rPr>
          <w:rFonts w:ascii="Arial" w:eastAsia="Calibri" w:hAnsi="Arial" w:cs="Arial"/>
          <w:sz w:val="32"/>
          <w:szCs w:val="32"/>
          <w:lang w:bidi="fa-IR"/>
        </w:rPr>
        <w:t xml:space="preserve"> + O</w:t>
      </w:r>
      <w:r w:rsidRPr="00A461A3">
        <w:rPr>
          <w:rFonts w:ascii="Arial" w:eastAsia="Calibri" w:hAnsi="Arial" w:cs="Arial"/>
          <w:sz w:val="32"/>
          <w:szCs w:val="32"/>
          <w:vertAlign w:val="subscript"/>
          <w:lang w:bidi="fa-IR"/>
        </w:rPr>
        <w:t>(n</w:t>
      </w:r>
      <w:r w:rsidRPr="00A461A3">
        <w:rPr>
          <w:rFonts w:ascii="Arial" w:eastAsia="Calibri" w:hAnsi="Arial" w:cs="Arial"/>
          <w:sz w:val="32"/>
          <w:szCs w:val="32"/>
          <w:vertAlign w:val="superscript"/>
          <w:lang w:bidi="fa-IR"/>
        </w:rPr>
        <w:t>2</w:t>
      </w:r>
      <w:r w:rsidRPr="00A461A3">
        <w:rPr>
          <w:rFonts w:ascii="Arial" w:eastAsia="Calibri" w:hAnsi="Arial" w:cs="Arial"/>
          <w:sz w:val="32"/>
          <w:szCs w:val="32"/>
          <w:vertAlign w:val="subscript"/>
          <w:lang w:bidi="fa-IR"/>
        </w:rPr>
        <w:t>)</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مطابق قضیه اصلی در حالت اول که :</w:t>
      </w:r>
    </w:p>
    <w:p w:rsidR="004023C0" w:rsidRPr="00A461A3" w:rsidRDefault="004023C0" w:rsidP="002424C0">
      <w:pPr>
        <w:bidi/>
        <w:spacing w:before="240" w:after="240" w:line="240" w:lineRule="auto"/>
        <w:jc w:val="center"/>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If </w:t>
      </w:r>
      <w:proofErr w:type="gramStart"/>
      <w:r w:rsidRPr="00A461A3">
        <w:rPr>
          <w:rFonts w:ascii="XB Zar" w:eastAsia="Times New Roman" w:hAnsi="XB Zar" w:cs="XB Zar"/>
          <w:color w:val="2F2B20" w:themeColor="text1"/>
          <w:sz w:val="32"/>
          <w:szCs w:val="32"/>
          <w:shd w:val="clear" w:color="auto" w:fill="FFFFFF"/>
          <w:lang w:bidi="fa-IR"/>
        </w:rPr>
        <w:t>f(</w:t>
      </w:r>
      <w:proofErr w:type="gramEnd"/>
      <w:r w:rsidRPr="00A461A3">
        <w:rPr>
          <w:rFonts w:ascii="XB Zar" w:eastAsia="Times New Roman" w:hAnsi="XB Zar" w:cs="XB Zar"/>
          <w:color w:val="2F2B20" w:themeColor="text1"/>
          <w:sz w:val="32"/>
          <w:szCs w:val="32"/>
          <w:shd w:val="clear" w:color="auto" w:fill="FFFFFF"/>
          <w:lang w:bidi="fa-IR"/>
        </w:rPr>
        <w:t>n) = O(</w:t>
      </w:r>
      <m:oMath>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func>
              <m:funcPr>
                <m:ctrlPr>
                  <w:rPr>
                    <w:rFonts w:ascii="Cambria Math" w:eastAsia="Times New Roman" w:hAnsi="Cambria Math" w:cs="XB Zar"/>
                    <w:i/>
                    <w:color w:val="2F2B20" w:themeColor="text1"/>
                    <w:sz w:val="32"/>
                    <w:szCs w:val="32"/>
                    <w:shd w:val="clear" w:color="auto" w:fill="FFFFFF"/>
                    <w:lang w:bidi="fa-IR"/>
                  </w:rPr>
                </m:ctrlPr>
              </m:funcPr>
              <m:fName>
                <m:sSub>
                  <m:sSubPr>
                    <m:ctrlPr>
                      <w:rPr>
                        <w:rFonts w:ascii="Cambria Math" w:eastAsia="Times New Roman" w:hAnsi="Cambria Math" w:cs="XB Zar"/>
                        <w:i/>
                        <w:color w:val="2F2B20" w:themeColor="text1"/>
                        <w:sz w:val="32"/>
                        <w:szCs w:val="32"/>
                        <w:shd w:val="clear" w:color="auto" w:fill="FFFFFF"/>
                        <w:lang w:bidi="fa-IR"/>
                      </w:rPr>
                    </m:ctrlPr>
                  </m:sSubPr>
                  <m:e>
                    <m:r>
                      <m:rPr>
                        <m:sty m:val="p"/>
                      </m:rPr>
                      <w:rPr>
                        <w:rFonts w:ascii="Cambria Math" w:eastAsia="Times New Roman" w:hAnsi="Cambria Math" w:cs="XB Zar"/>
                        <w:color w:val="2F2B20" w:themeColor="text1"/>
                        <w:sz w:val="32"/>
                        <w:szCs w:val="32"/>
                        <w:shd w:val="clear" w:color="auto" w:fill="FFFFFF"/>
                        <w:lang w:bidi="fa-IR"/>
                      </w:rPr>
                      <m:t>log</m:t>
                    </m:r>
                  </m:e>
                  <m:sub>
                    <m:r>
                      <w:rPr>
                        <w:rFonts w:ascii="Cambria Math" w:eastAsia="Times New Roman" w:hAnsi="Cambria Math" w:cs="XB Zar"/>
                        <w:color w:val="2F2B20" w:themeColor="text1"/>
                        <w:sz w:val="32"/>
                        <w:szCs w:val="32"/>
                        <w:shd w:val="clear" w:color="auto" w:fill="FFFFFF"/>
                        <w:lang w:bidi="fa-IR"/>
                      </w:rPr>
                      <m:t>b</m:t>
                    </m:r>
                  </m:sub>
                </m:sSub>
              </m:fName>
              <m:e>
                <m:r>
                  <w:rPr>
                    <w:rFonts w:ascii="Cambria Math" w:eastAsia="Times New Roman" w:hAnsi="Cambria Math" w:cs="XB Zar"/>
                    <w:color w:val="2F2B20" w:themeColor="text1"/>
                    <w:sz w:val="32"/>
                    <w:szCs w:val="32"/>
                    <w:shd w:val="clear" w:color="auto" w:fill="FFFFFF"/>
                    <w:lang w:bidi="fa-IR"/>
                  </w:rPr>
                  <m:t>a</m:t>
                </m:r>
              </m:e>
            </m:func>
            <m:r>
              <w:rPr>
                <w:rFonts w:ascii="Cambria Math" w:eastAsia="Times New Roman" w:hAnsi="Cambria Math" w:cs="XB Zar"/>
                <w:color w:val="2F2B20" w:themeColor="text1"/>
                <w:sz w:val="32"/>
                <w:szCs w:val="32"/>
                <w:shd w:val="clear" w:color="auto" w:fill="FFFFFF"/>
                <w:lang w:bidi="fa-IR"/>
              </w:rPr>
              <m:t>- ε</m:t>
            </m:r>
          </m:sup>
        </m:sSup>
      </m:oMath>
      <w:r w:rsidRPr="00A461A3">
        <w:rPr>
          <w:rFonts w:ascii="XB Zar" w:eastAsia="Times New Roman" w:hAnsi="XB Zar" w:cs="XB Zar"/>
          <w:color w:val="2F2B20" w:themeColor="text1"/>
          <w:sz w:val="32"/>
          <w:szCs w:val="32"/>
          <w:shd w:val="clear" w:color="auto" w:fill="FFFFFF"/>
          <w:lang w:bidi="fa-IR"/>
        </w:rPr>
        <w:t xml:space="preserve">) for </w:t>
      </w:r>
      <m:oMath>
        <m:r>
          <w:rPr>
            <w:rFonts w:ascii="Cambria Math" w:eastAsia="Times New Roman" w:hAnsi="Cambria Math" w:cs="XB Zar"/>
            <w:color w:val="2F2B20" w:themeColor="text1"/>
            <w:sz w:val="32"/>
            <w:szCs w:val="32"/>
            <w:shd w:val="clear" w:color="auto" w:fill="FFFFFF"/>
            <w:lang w:bidi="fa-IR"/>
          </w:rPr>
          <m:t>ε</m:t>
        </m:r>
      </m:oMath>
      <w:r w:rsidRPr="00A461A3">
        <w:rPr>
          <w:rFonts w:ascii="XB Zar" w:eastAsia="Times New Roman" w:hAnsi="XB Zar" w:cs="XB Zar"/>
          <w:color w:val="2F2B20" w:themeColor="text1"/>
          <w:sz w:val="32"/>
          <w:szCs w:val="32"/>
          <w:shd w:val="clear" w:color="auto" w:fill="FFFFFF"/>
          <w:lang w:bidi="fa-IR"/>
        </w:rPr>
        <w:t xml:space="preserve"> &gt; 0 then: T(n) = </w:t>
      </w:r>
      <m:oMath>
        <m:r>
          <w:rPr>
            <w:rFonts w:ascii="Cambria Math" w:eastAsia="Times New Roman" w:hAnsi="Cambria Math" w:cs="XB Zar"/>
            <w:color w:val="2F2B20" w:themeColor="text1"/>
            <w:sz w:val="32"/>
            <w:szCs w:val="32"/>
            <w:shd w:val="clear" w:color="auto" w:fill="FFFFFF"/>
            <w:lang w:bidi="fa-IR"/>
          </w:rPr>
          <m:t>θ</m:t>
        </m:r>
      </m:oMath>
      <w:r w:rsidRPr="00A461A3">
        <w:rPr>
          <w:rFonts w:ascii="XB Zar" w:eastAsia="Times New Roman" w:hAnsi="XB Zar" w:cs="XB Zar"/>
          <w:color w:val="2F2B20" w:themeColor="text1"/>
          <w:sz w:val="32"/>
          <w:szCs w:val="32"/>
          <w:shd w:val="clear" w:color="auto" w:fill="FFFFFF"/>
          <w:lang w:bidi="fa-IR"/>
        </w:rPr>
        <w:t>(</w:t>
      </w:r>
      <m:oMath>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func>
              <m:funcPr>
                <m:ctrlPr>
                  <w:rPr>
                    <w:rFonts w:ascii="Cambria Math" w:eastAsia="Times New Roman" w:hAnsi="Cambria Math" w:cs="XB Zar"/>
                    <w:i/>
                    <w:color w:val="2F2B20" w:themeColor="text1"/>
                    <w:sz w:val="32"/>
                    <w:szCs w:val="32"/>
                    <w:shd w:val="clear" w:color="auto" w:fill="FFFFFF"/>
                    <w:lang w:bidi="fa-IR"/>
                  </w:rPr>
                </m:ctrlPr>
              </m:funcPr>
              <m:fName>
                <m:sSub>
                  <m:sSubPr>
                    <m:ctrlPr>
                      <w:rPr>
                        <w:rFonts w:ascii="Cambria Math" w:eastAsia="Times New Roman" w:hAnsi="Cambria Math" w:cs="XB Zar"/>
                        <w:i/>
                        <w:color w:val="2F2B20" w:themeColor="text1"/>
                        <w:sz w:val="32"/>
                        <w:szCs w:val="32"/>
                        <w:shd w:val="clear" w:color="auto" w:fill="FFFFFF"/>
                        <w:lang w:bidi="fa-IR"/>
                      </w:rPr>
                    </m:ctrlPr>
                  </m:sSubPr>
                  <m:e>
                    <m:r>
                      <m:rPr>
                        <m:sty m:val="p"/>
                      </m:rPr>
                      <w:rPr>
                        <w:rFonts w:ascii="Cambria Math" w:eastAsia="Times New Roman" w:hAnsi="Cambria Math" w:cs="XB Zar"/>
                        <w:color w:val="2F2B20" w:themeColor="text1"/>
                        <w:sz w:val="32"/>
                        <w:szCs w:val="32"/>
                        <w:shd w:val="clear" w:color="auto" w:fill="FFFFFF"/>
                        <w:lang w:bidi="fa-IR"/>
                      </w:rPr>
                      <m:t>log</m:t>
                    </m:r>
                  </m:e>
                  <m:sub>
                    <m:r>
                      <w:rPr>
                        <w:rFonts w:ascii="Cambria Math" w:eastAsia="Times New Roman" w:hAnsi="Cambria Math" w:cs="XB Zar"/>
                        <w:color w:val="2F2B20" w:themeColor="text1"/>
                        <w:sz w:val="32"/>
                        <w:szCs w:val="32"/>
                        <w:shd w:val="clear" w:color="auto" w:fill="FFFFFF"/>
                        <w:lang w:bidi="fa-IR"/>
                      </w:rPr>
                      <m:t>b</m:t>
                    </m:r>
                  </m:sub>
                </m:sSub>
              </m:fName>
              <m:e>
                <m:r>
                  <w:rPr>
                    <w:rFonts w:ascii="Cambria Math" w:eastAsia="Times New Roman" w:hAnsi="Cambria Math" w:cs="XB Zar"/>
                    <w:color w:val="2F2B20" w:themeColor="text1"/>
                    <w:sz w:val="32"/>
                    <w:szCs w:val="32"/>
                    <w:shd w:val="clear" w:color="auto" w:fill="FFFFFF"/>
                    <w:lang w:bidi="fa-IR"/>
                  </w:rPr>
                  <m:t>a</m:t>
                </m:r>
              </m:e>
            </m:func>
          </m:sup>
        </m:sSup>
      </m:oMath>
      <w:r w:rsidR="00607C30" w:rsidRPr="00A461A3">
        <w:rPr>
          <w:rFonts w:ascii="XB Zar" w:eastAsia="Times New Roman" w:hAnsi="XB Zar" w:cs="XB Zar"/>
          <w:color w:val="2F2B20" w:themeColor="text1"/>
          <w:sz w:val="32"/>
          <w:szCs w:val="32"/>
          <w:shd w:val="clear" w:color="auto" w:fill="FFFFFF"/>
          <w:lang w:bidi="fa-IR"/>
        </w:rPr>
        <w:t>)</w:t>
      </w:r>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rtl/>
          <w:lang w:bidi="fa-IR"/>
        </w:rPr>
        <w:t>بنابراین خواهیم داشت</w:t>
      </w:r>
      <w:r w:rsidR="00607C30" w:rsidRPr="00A461A3">
        <w:rPr>
          <w:rFonts w:ascii="XB Zar" w:eastAsia="Times New Roman" w:hAnsi="XB Zar" w:cs="XB Zar"/>
          <w:color w:val="2F2B20" w:themeColor="text1"/>
          <w:sz w:val="32"/>
          <w:szCs w:val="32"/>
          <w:shd w:val="clear" w:color="auto" w:fill="FFFFFF"/>
          <w:rtl/>
          <w:lang w:bidi="fa-IR"/>
        </w:rPr>
        <w:t xml:space="preserve"> </w:t>
      </w:r>
      <w:r w:rsidR="00607C30" w:rsidRPr="00A461A3">
        <w:rPr>
          <w:rFonts w:ascii="XB Zar" w:eastAsia="Times New Roman" w:hAnsi="XB Zar" w:cs="XB Zar"/>
          <w:color w:val="2F2B20" w:themeColor="text1"/>
          <w:sz w:val="32"/>
          <w:szCs w:val="32"/>
          <w:shd w:val="clear" w:color="auto" w:fill="FFFFFF"/>
          <w:lang w:bidi="fa-IR"/>
        </w:rPr>
        <w:t xml:space="preserve"> a = 8, b = 2</w:t>
      </w:r>
      <w:r w:rsidR="00607C30" w:rsidRPr="00A461A3">
        <w:rPr>
          <w:rFonts w:ascii="XB Zar" w:eastAsia="Times New Roman" w:hAnsi="XB Zar" w:cs="XB Zar"/>
          <w:color w:val="2F2B20" w:themeColor="text1"/>
          <w:sz w:val="32"/>
          <w:szCs w:val="32"/>
          <w:shd w:val="clear" w:color="auto" w:fill="FFFFFF"/>
          <w:rtl/>
          <w:lang w:bidi="fa-IR"/>
        </w:rPr>
        <w:t>و بنابراین:</w:t>
      </w:r>
    </w:p>
    <w:p w:rsidR="004023C0" w:rsidRPr="00A461A3" w:rsidRDefault="004023C0" w:rsidP="002424C0">
      <w:pPr>
        <w:bidi/>
        <w:spacing w:before="240" w:after="240" w:line="240" w:lineRule="auto"/>
        <w:jc w:val="center"/>
        <w:rPr>
          <w:rFonts w:ascii="XB Zar" w:eastAsia="Times New Roman" w:hAnsi="XB Zar" w:cs="XB Zar"/>
          <w:color w:val="2F2B20" w:themeColor="text1"/>
          <w:sz w:val="32"/>
          <w:szCs w:val="32"/>
          <w:shd w:val="clear" w:color="auto" w:fill="FFFFFF"/>
          <w:lang w:bidi="fa-IR"/>
        </w:rPr>
      </w:pPr>
      <w:proofErr w:type="gramStart"/>
      <w:r w:rsidRPr="00A461A3">
        <w:rPr>
          <w:rFonts w:ascii="XB Zar" w:eastAsia="Times New Roman" w:hAnsi="XB Zar" w:cs="XB Zar"/>
          <w:color w:val="2F2B20" w:themeColor="text1"/>
          <w:sz w:val="32"/>
          <w:szCs w:val="32"/>
          <w:shd w:val="clear" w:color="auto" w:fill="FFFFFF"/>
          <w:lang w:bidi="fa-IR"/>
        </w:rPr>
        <w:t>T(</w:t>
      </w:r>
      <w:proofErr w:type="gramEnd"/>
      <w:r w:rsidRPr="00A461A3">
        <w:rPr>
          <w:rFonts w:ascii="XB Zar" w:eastAsia="Times New Roman" w:hAnsi="XB Zar" w:cs="XB Zar"/>
          <w:color w:val="2F2B20" w:themeColor="text1"/>
          <w:sz w:val="32"/>
          <w:szCs w:val="32"/>
          <w:shd w:val="clear" w:color="auto" w:fill="FFFFFF"/>
          <w:lang w:bidi="fa-IR"/>
        </w:rPr>
        <w:t>n) = O(n</w:t>
      </w:r>
      <w:r w:rsidRPr="00A461A3">
        <w:rPr>
          <w:rFonts w:ascii="XB Zar" w:eastAsia="Times New Roman" w:hAnsi="XB Zar" w:cs="XB Zar"/>
          <w:color w:val="2F2B20" w:themeColor="text1"/>
          <w:sz w:val="32"/>
          <w:szCs w:val="32"/>
          <w:shd w:val="clear" w:color="auto" w:fill="FFFFFF"/>
          <w:vertAlign w:val="superscript"/>
          <w:lang w:bidi="fa-IR"/>
        </w:rPr>
        <w:t>3</w:t>
      </w:r>
      <w:r w:rsidRPr="00A461A3">
        <w:rPr>
          <w:rFonts w:ascii="XB Zar" w:eastAsia="Times New Roman" w:hAnsi="XB Zar" w:cs="XB Zar"/>
          <w:color w:val="2F2B20" w:themeColor="text1"/>
          <w:sz w:val="32"/>
          <w:szCs w:val="32"/>
          <w:shd w:val="clear" w:color="auto" w:fill="FFFFFF"/>
          <w:lang w:bidi="fa-IR"/>
        </w:rPr>
        <w:t>)</w:t>
      </w:r>
    </w:p>
    <w:p w:rsidR="00607C3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حال حافظه اشغالی را بررسی میکنیم :</w:t>
      </w:r>
    </w:p>
    <w:p w:rsidR="00607C30" w:rsidRPr="00A461A3" w:rsidRDefault="00607C30" w:rsidP="002424C0">
      <w:pPr>
        <w:spacing w:before="240" w:after="240" w:line="240" w:lineRule="auto"/>
        <w:jc w:val="center"/>
        <w:rPr>
          <w:rFonts w:ascii="Arial" w:eastAsia="Times New Roman" w:hAnsi="Arial" w:cs="Arial"/>
          <w:color w:val="2F2B20" w:themeColor="text1"/>
          <w:sz w:val="32"/>
          <w:szCs w:val="32"/>
          <w:shd w:val="clear" w:color="auto" w:fill="FFFFFF"/>
          <w:lang w:bidi="fa-IR"/>
        </w:rPr>
      </w:pPr>
      <w:proofErr w:type="gramStart"/>
      <w:r w:rsidRPr="00A461A3">
        <w:rPr>
          <w:rFonts w:ascii="Arial" w:hAnsi="Arial" w:cs="Arial"/>
          <w:sz w:val="32"/>
          <w:szCs w:val="32"/>
          <w:lang w:bidi="fa-IR"/>
        </w:rPr>
        <w:t>M</w:t>
      </w:r>
      <w:r w:rsidRPr="00A461A3">
        <w:rPr>
          <w:rFonts w:ascii="Arial" w:hAnsi="Arial" w:cs="Arial"/>
          <w:sz w:val="32"/>
          <w:szCs w:val="32"/>
          <w:vertAlign w:val="subscript"/>
          <w:lang w:bidi="fa-IR"/>
        </w:rPr>
        <w:t>(</w:t>
      </w:r>
      <w:proofErr w:type="gramEnd"/>
      <w:r w:rsidRPr="00A461A3">
        <w:rPr>
          <w:rFonts w:ascii="Arial" w:hAnsi="Arial" w:cs="Arial"/>
          <w:sz w:val="32"/>
          <w:szCs w:val="32"/>
          <w:vertAlign w:val="subscript"/>
          <w:lang w:bidi="fa-IR"/>
        </w:rPr>
        <w:t>n)</w:t>
      </w:r>
      <w:r w:rsidRPr="00A461A3">
        <w:rPr>
          <w:rFonts w:ascii="Arial" w:hAnsi="Arial" w:cs="Arial"/>
          <w:sz w:val="32"/>
          <w:szCs w:val="32"/>
          <w:lang w:bidi="fa-IR"/>
        </w:rPr>
        <w:t xml:space="preserve"> = 4M</w:t>
      </w:r>
      <w:r w:rsidRPr="00A461A3">
        <w:rPr>
          <w:rFonts w:ascii="Arial" w:hAnsi="Arial" w:cs="Arial"/>
          <w:sz w:val="32"/>
          <w:szCs w:val="32"/>
          <w:vertAlign w:val="subscript"/>
          <w:lang w:bidi="fa-IR"/>
        </w:rPr>
        <w:t>(n/2)</w:t>
      </w:r>
      <w:r w:rsidRPr="00A461A3">
        <w:rPr>
          <w:rFonts w:ascii="Arial" w:hAnsi="Arial" w:cs="Arial"/>
          <w:sz w:val="32"/>
          <w:szCs w:val="32"/>
          <w:lang w:bidi="fa-IR"/>
        </w:rPr>
        <w:t xml:space="preserve">  so there for : M</w:t>
      </w:r>
      <w:r w:rsidRPr="00A461A3">
        <w:rPr>
          <w:rFonts w:ascii="Arial" w:hAnsi="Arial" w:cs="Arial"/>
          <w:sz w:val="32"/>
          <w:szCs w:val="32"/>
          <w:vertAlign w:val="subscript"/>
          <w:lang w:bidi="fa-IR"/>
        </w:rPr>
        <w:t>(n)</w:t>
      </w:r>
      <w:r w:rsidRPr="00A461A3">
        <w:rPr>
          <w:rFonts w:ascii="Arial" w:hAnsi="Arial" w:cs="Arial"/>
          <w:sz w:val="32"/>
          <w:szCs w:val="32"/>
          <w:lang w:bidi="fa-IR"/>
        </w:rPr>
        <w:t xml:space="preserve"> = c</w:t>
      </w:r>
      <w:r w:rsidRPr="00A461A3">
        <w:rPr>
          <w:rFonts w:ascii="Arial" w:hAnsi="Arial" w:cs="Arial"/>
          <w:sz w:val="32"/>
          <w:szCs w:val="32"/>
          <w:rtl/>
          <w:lang w:bidi="fa-IR"/>
        </w:rPr>
        <w:t>×</w:t>
      </w:r>
      <m:oMath>
        <m:sSup>
          <m:sSupPr>
            <m:ctrlPr>
              <w:rPr>
                <w:rFonts w:ascii="Cambria Math" w:hAnsi="Cambria Math" w:cs="Arial"/>
                <w:i/>
                <w:sz w:val="32"/>
                <w:szCs w:val="32"/>
                <w:lang w:bidi="fa-IR"/>
              </w:rPr>
            </m:ctrlPr>
          </m:sSupPr>
          <m:e>
            <m:r>
              <w:rPr>
                <w:rFonts w:ascii="Cambria Math" w:hAnsi="Cambria Math" w:cs="Arial"/>
                <w:sz w:val="32"/>
                <w:szCs w:val="32"/>
                <w:lang w:bidi="fa-IR"/>
              </w:rPr>
              <m:t>4</m:t>
            </m:r>
          </m:e>
          <m:sup>
            <m:func>
              <m:funcPr>
                <m:ctrlPr>
                  <w:rPr>
                    <w:rFonts w:ascii="Cambria Math" w:hAnsi="Cambria Math" w:cs="Arial"/>
                    <w:i/>
                    <w:sz w:val="32"/>
                    <w:szCs w:val="32"/>
                    <w:lang w:bidi="fa-IR"/>
                  </w:rPr>
                </m:ctrlPr>
              </m:funcPr>
              <m:fName>
                <m:sSub>
                  <m:sSubPr>
                    <m:ctrlPr>
                      <w:rPr>
                        <w:rFonts w:ascii="Cambria Math" w:hAnsi="Cambria Math" w:cs="Arial"/>
                        <w:i/>
                        <w:sz w:val="32"/>
                        <w:szCs w:val="32"/>
                        <w:lang w:bidi="fa-IR"/>
                      </w:rPr>
                    </m:ctrlPr>
                  </m:sSubPr>
                  <m:e>
                    <m:r>
                      <m:rPr>
                        <m:sty m:val="p"/>
                      </m:rPr>
                      <w:rPr>
                        <w:rFonts w:ascii="Cambria Math" w:hAnsi="Cambria Math" w:cs="Arial"/>
                        <w:sz w:val="32"/>
                        <w:szCs w:val="32"/>
                        <w:lang w:bidi="fa-IR"/>
                      </w:rPr>
                      <m:t>log</m:t>
                    </m:r>
                  </m:e>
                  <m:sub>
                    <m:r>
                      <w:rPr>
                        <w:rFonts w:ascii="Cambria Math" w:hAnsi="Cambria Math" w:cs="Arial"/>
                        <w:sz w:val="32"/>
                        <w:szCs w:val="32"/>
                        <w:lang w:bidi="fa-IR"/>
                      </w:rPr>
                      <m:t>2</m:t>
                    </m:r>
                  </m:sub>
                </m:sSub>
              </m:fName>
              <m:e>
                <m:r>
                  <w:rPr>
                    <w:rFonts w:ascii="Cambria Math" w:hAnsi="Cambria Math" w:cs="Arial"/>
                    <w:sz w:val="32"/>
                    <w:szCs w:val="32"/>
                    <w:lang w:bidi="fa-IR"/>
                  </w:rPr>
                  <m:t>n-1</m:t>
                </m:r>
              </m:e>
            </m:func>
          </m:sup>
        </m:sSup>
      </m:oMath>
    </w:p>
    <w:p w:rsidR="004023C0" w:rsidRPr="00A461A3" w:rsidRDefault="004023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rtl/>
          <w:lang w:bidi="fa-IR"/>
        </w:rPr>
        <w:t xml:space="preserve">در نتیجه : </w:t>
      </w:r>
      <w:r w:rsidRPr="00A461A3">
        <w:rPr>
          <w:rFonts w:ascii="XB Zar" w:eastAsia="Times New Roman" w:hAnsi="XB Zar" w:cs="XB Zar"/>
          <w:color w:val="2F2B20" w:themeColor="text1"/>
          <w:sz w:val="32"/>
          <w:szCs w:val="32"/>
          <w:shd w:val="clear" w:color="auto" w:fill="FFFFFF"/>
          <w:lang w:bidi="fa-IR"/>
        </w:rPr>
        <w:t>M</w:t>
      </w:r>
      <w:r w:rsidRPr="00A461A3">
        <w:rPr>
          <w:rFonts w:ascii="XB Zar" w:eastAsia="Times New Roman" w:hAnsi="XB Zar" w:cs="XB Zar"/>
          <w:color w:val="2F2B20" w:themeColor="text1"/>
          <w:sz w:val="32"/>
          <w:szCs w:val="32"/>
          <w:shd w:val="clear" w:color="auto" w:fill="FFFFFF"/>
          <w:vertAlign w:val="subscript"/>
          <w:lang w:bidi="fa-IR"/>
        </w:rPr>
        <w:t>(n)</w:t>
      </w:r>
      <w:r w:rsidRPr="00A461A3">
        <w:rPr>
          <w:rFonts w:ascii="XB Zar" w:eastAsia="Times New Roman" w:hAnsi="XB Zar" w:cs="XB Zar"/>
          <w:color w:val="2F2B20" w:themeColor="text1"/>
          <w:sz w:val="32"/>
          <w:szCs w:val="32"/>
          <w:shd w:val="clear" w:color="auto" w:fill="FFFFFF"/>
          <w:lang w:bidi="fa-IR"/>
        </w:rPr>
        <w:t xml:space="preserve"> = O(n</w:t>
      </w:r>
      <w:r w:rsidRPr="00A461A3">
        <w:rPr>
          <w:rFonts w:ascii="XB Zar" w:eastAsia="Times New Roman" w:hAnsi="XB Zar" w:cs="XB Zar"/>
          <w:color w:val="2F2B20" w:themeColor="text1"/>
          <w:sz w:val="32"/>
          <w:szCs w:val="32"/>
          <w:shd w:val="clear" w:color="auto" w:fill="FFFFFF"/>
          <w:vertAlign w:val="superscript"/>
          <w:lang w:bidi="fa-IR"/>
        </w:rPr>
        <w:t>2</w:t>
      </w:r>
      <w:r w:rsidRPr="00A461A3">
        <w:rPr>
          <w:rFonts w:ascii="XB Zar" w:eastAsia="Times New Roman" w:hAnsi="XB Zar" w:cs="XB Zar"/>
          <w:color w:val="2F2B20" w:themeColor="text1"/>
          <w:sz w:val="32"/>
          <w:szCs w:val="32"/>
          <w:shd w:val="clear" w:color="auto" w:fill="FFFFFF"/>
          <w:lang w:bidi="fa-IR"/>
        </w:rPr>
        <w:t>)</w:t>
      </w:r>
      <w:r w:rsidR="00607C30" w:rsidRPr="00A461A3">
        <w:rPr>
          <w:rFonts w:ascii="XB Zar" w:eastAsia="Times New Roman" w:hAnsi="XB Zar" w:cs="XB Zar"/>
          <w:color w:val="2F2B20" w:themeColor="text1"/>
          <w:sz w:val="32"/>
          <w:szCs w:val="32"/>
          <w:shd w:val="clear" w:color="auto" w:fill="FFFFFF"/>
          <w:rtl/>
          <w:lang w:bidi="fa-IR"/>
        </w:rPr>
        <w:t xml:space="preserve"> </w:t>
      </w:r>
    </w:p>
    <w:p w:rsidR="00A461A3" w:rsidRDefault="00A461A3" w:rsidP="002424C0">
      <w:pPr>
        <w:bidi/>
        <w:spacing w:before="0" w:after="0" w:line="240" w:lineRule="auto"/>
        <w:rPr>
          <w:rFonts w:ascii="XB Zar" w:eastAsia="Times New Roman" w:hAnsi="XB Zar" w:cs="XB Zar"/>
          <w:b/>
          <w:bCs/>
          <w:color w:val="2F2B20" w:themeColor="text1"/>
          <w:sz w:val="32"/>
          <w:szCs w:val="32"/>
          <w:shd w:val="clear" w:color="auto" w:fill="FFFFFF"/>
          <w:lang w:bidi="fa-IR"/>
        </w:rPr>
      </w:pPr>
    </w:p>
    <w:p w:rsidR="00162DF3" w:rsidRPr="00A461A3" w:rsidRDefault="00162DF3" w:rsidP="002424C0">
      <w:pPr>
        <w:bidi/>
        <w:spacing w:before="0" w:after="0" w:line="240" w:lineRule="auto"/>
        <w:rPr>
          <w:rFonts w:ascii="XB Zar" w:eastAsia="Times New Roman" w:hAnsi="XB Zar" w:cs="XB Zar"/>
          <w:b/>
          <w:bCs/>
          <w:color w:val="2F2B20" w:themeColor="text1"/>
          <w:sz w:val="32"/>
          <w:szCs w:val="32"/>
          <w:shd w:val="clear" w:color="auto" w:fill="FFFFFF"/>
          <w:rtl/>
          <w:lang w:bidi="fa-IR"/>
        </w:rPr>
      </w:pPr>
      <w:r w:rsidRPr="00A461A3">
        <w:rPr>
          <w:rFonts w:ascii="XB Zar" w:eastAsia="Times New Roman" w:hAnsi="XB Zar" w:cs="XB Zar"/>
          <w:b/>
          <w:bCs/>
          <w:color w:val="2F2B20" w:themeColor="text1"/>
          <w:sz w:val="32"/>
          <w:szCs w:val="32"/>
          <w:shd w:val="clear" w:color="auto" w:fill="FFFFFF"/>
          <w:rtl/>
          <w:lang w:bidi="fa-IR"/>
        </w:rPr>
        <w:t>شبهه کد این الگوریتم:</w:t>
      </w:r>
    </w:p>
    <w:p w:rsidR="00162DF3" w:rsidRPr="00A461A3" w:rsidRDefault="00162DF3" w:rsidP="002424C0">
      <w:pPr>
        <w:spacing w:before="0" w:after="0" w:line="240" w:lineRule="auto"/>
        <w:rPr>
          <w:rFonts w:ascii="XB Zar" w:eastAsia="Times New Roman" w:hAnsi="XB Zar" w:cs="XB Zar"/>
          <w:b/>
          <w:bCs/>
          <w:color w:val="2F2B20" w:themeColor="text1"/>
          <w:sz w:val="32"/>
          <w:szCs w:val="32"/>
          <w:shd w:val="clear" w:color="auto" w:fill="FFFFFF"/>
          <w:rtl/>
          <w:lang w:bidi="fa-IR"/>
        </w:rPr>
      </w:pP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Mult (A, B, n)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If n=1 Output A×B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Else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Compute A11, B11</w:t>
      </w:r>
      <w:proofErr w:type="gramStart"/>
      <w:r w:rsidRPr="00A461A3">
        <w:rPr>
          <w:rFonts w:ascii="XB Zar" w:eastAsia="Times New Roman" w:hAnsi="XB Zar" w:cs="XB Zar"/>
          <w:color w:val="2F2B20" w:themeColor="text1"/>
          <w:sz w:val="32"/>
          <w:szCs w:val="32"/>
          <w:shd w:val="clear" w:color="auto" w:fill="FFFFFF"/>
          <w:lang w:bidi="fa-IR"/>
        </w:rPr>
        <w:t>, . . .,</w:t>
      </w:r>
      <w:proofErr w:type="gramEnd"/>
      <w:r w:rsidRPr="00A461A3">
        <w:rPr>
          <w:rFonts w:ascii="XB Zar" w:eastAsia="Times New Roman" w:hAnsi="XB Zar" w:cs="XB Zar"/>
          <w:color w:val="2F2B20" w:themeColor="text1"/>
          <w:sz w:val="32"/>
          <w:szCs w:val="32"/>
          <w:shd w:val="clear" w:color="auto" w:fill="FFFFFF"/>
          <w:lang w:bidi="fa-IR"/>
        </w:rPr>
        <w:t xml:space="preserve"> A22, B22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X1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(A11, B11,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X2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(A12, B21,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X3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(A11, B12,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X4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(A12, B22,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lastRenderedPageBreak/>
        <w:t xml:space="preserve">X5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(A21, B11,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X6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(A22, B21,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X7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(A21, B12,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X8 </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 Mult (A22, B22, n/2)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C11</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X1+X2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C12</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X3+X4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C21</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X5+X6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C22</w:t>
      </w:r>
      <w:r w:rsidRPr="00A461A3">
        <w:rPr>
          <w:rFonts w:ascii="Times New Roman" w:eastAsia="Times New Roman" w:hAnsi="Times New Roman" w:cs="Times New Roman"/>
          <w:color w:val="2F2B20" w:themeColor="text1"/>
          <w:sz w:val="32"/>
          <w:szCs w:val="32"/>
          <w:shd w:val="clear" w:color="auto" w:fill="FFFFFF"/>
          <w:lang w:bidi="fa-IR"/>
        </w:rPr>
        <w:t>←</w:t>
      </w:r>
      <w:r w:rsidRPr="00A461A3">
        <w:rPr>
          <w:rFonts w:ascii="XB Zar" w:eastAsia="Times New Roman" w:hAnsi="XB Zar" w:cs="XB Zar"/>
          <w:color w:val="2F2B20" w:themeColor="text1"/>
          <w:sz w:val="32"/>
          <w:szCs w:val="32"/>
          <w:shd w:val="clear" w:color="auto" w:fill="FFFFFF"/>
          <w:lang w:bidi="fa-IR"/>
        </w:rPr>
        <w:t xml:space="preserve">X7+X8 </w:t>
      </w:r>
    </w:p>
    <w:p w:rsidR="00162DF3" w:rsidRPr="00A461A3" w:rsidRDefault="00162DF3" w:rsidP="002424C0">
      <w:pPr>
        <w:spacing w:before="0" w:after="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lang w:bidi="fa-IR"/>
        </w:rPr>
        <w:t xml:space="preserve">Output C </w:t>
      </w:r>
    </w:p>
    <w:p w:rsidR="00162DF3" w:rsidRPr="00A461A3" w:rsidRDefault="00162DF3" w:rsidP="002424C0">
      <w:pPr>
        <w:spacing w:before="0" w:after="0" w:line="240" w:lineRule="auto"/>
        <w:rPr>
          <w:rFonts w:ascii="XB Zar" w:eastAsia="Times New Roman" w:hAnsi="XB Zar" w:cs="XB Zar"/>
          <w:b/>
          <w:bCs/>
          <w:color w:val="2F2B20" w:themeColor="text1"/>
          <w:sz w:val="32"/>
          <w:szCs w:val="32"/>
          <w:shd w:val="clear" w:color="auto" w:fill="FFFFFF"/>
          <w:rtl/>
          <w:lang w:bidi="fa-IR"/>
        </w:rPr>
      </w:pPr>
      <w:r w:rsidRPr="00A461A3">
        <w:rPr>
          <w:rFonts w:ascii="XB Zar" w:eastAsia="Times New Roman" w:hAnsi="XB Zar" w:cs="XB Zar"/>
          <w:color w:val="2F2B20" w:themeColor="text1"/>
          <w:sz w:val="32"/>
          <w:szCs w:val="32"/>
          <w:shd w:val="clear" w:color="auto" w:fill="FFFFFF"/>
          <w:lang w:bidi="fa-IR"/>
        </w:rPr>
        <w:t>End If</w:t>
      </w:r>
    </w:p>
    <w:p w:rsidR="00607C30" w:rsidRPr="00A461A3" w:rsidRDefault="00607C30" w:rsidP="002424C0">
      <w:pPr>
        <w:bidi/>
        <w:spacing w:before="0" w:after="0" w:line="240" w:lineRule="auto"/>
        <w:rPr>
          <w:rFonts w:ascii="XB Zar" w:eastAsia="Times New Roman" w:hAnsi="XB Zar" w:cs="XB Zar"/>
          <w:b/>
          <w:bCs/>
          <w:color w:val="2F2B20" w:themeColor="text1"/>
          <w:sz w:val="32"/>
          <w:szCs w:val="32"/>
          <w:shd w:val="clear" w:color="auto" w:fill="FFFFFF"/>
          <w:rtl/>
          <w:lang w:bidi="fa-IR"/>
        </w:rPr>
      </w:pPr>
      <w:r w:rsidRPr="00A461A3">
        <w:rPr>
          <w:rFonts w:ascii="XB Zar" w:eastAsia="Times New Roman" w:hAnsi="XB Zar" w:cs="XB Zar"/>
          <w:b/>
          <w:bCs/>
          <w:color w:val="2F2B20" w:themeColor="text1"/>
          <w:sz w:val="32"/>
          <w:szCs w:val="32"/>
          <w:shd w:val="clear" w:color="auto" w:fill="FFFFFF"/>
          <w:rtl/>
          <w:lang w:bidi="fa-IR"/>
        </w:rPr>
        <w:t>کد پایتون این الگوریتم</w:t>
      </w:r>
    </w:p>
    <w:p w:rsidR="00607C30" w:rsidRPr="00A461A3" w:rsidRDefault="00607C30" w:rsidP="002424C0">
      <w:pPr>
        <w:spacing w:before="0" w:after="0" w:line="240" w:lineRule="auto"/>
        <w:rPr>
          <w:rFonts w:ascii="XB Zar" w:eastAsia="Times New Roman" w:hAnsi="XB Zar" w:cs="XB Zar"/>
          <w:color w:val="2F2B20" w:themeColor="text1"/>
          <w:sz w:val="32"/>
          <w:szCs w:val="32"/>
          <w:shd w:val="clear" w:color="auto" w:fill="FFFFFF"/>
          <w:rtl/>
          <w:lang w:bidi="fa-IR"/>
        </w:rPr>
      </w:pPr>
    </w:p>
    <w:p w:rsidR="00607C30" w:rsidRPr="00A461A3" w:rsidRDefault="00607C30" w:rsidP="002424C0">
      <w:pPr>
        <w:spacing w:before="0" w:after="0" w:line="240" w:lineRule="auto"/>
        <w:rPr>
          <w:rFonts w:ascii="XB Zar" w:eastAsia="Times New Roman" w:hAnsi="XB Zar" w:cs="XB Zar"/>
          <w:sz w:val="28"/>
          <w:szCs w:val="28"/>
          <w:lang w:bidi="fa-IR"/>
        </w:rPr>
      </w:pPr>
      <w:proofErr w:type="gramStart"/>
      <w:r w:rsidRPr="00A461A3">
        <w:rPr>
          <w:rFonts w:ascii="XB Zar" w:eastAsia="Times New Roman" w:hAnsi="XB Zar" w:cs="XB Zar"/>
          <w:sz w:val="28"/>
          <w:szCs w:val="28"/>
          <w:lang w:bidi="fa-IR"/>
        </w:rPr>
        <w:t>import</w:t>
      </w:r>
      <w:proofErr w:type="gramEnd"/>
      <w:r w:rsidRPr="00A461A3">
        <w:rPr>
          <w:rFonts w:ascii="XB Zar" w:eastAsia="Times New Roman" w:hAnsi="XB Zar" w:cs="XB Zar"/>
          <w:sz w:val="28"/>
          <w:szCs w:val="28"/>
          <w:lang w:bidi="fa-IR"/>
        </w:rPr>
        <w:t xml:space="preserve"> numpy as np</w:t>
      </w:r>
    </w:p>
    <w:p w:rsidR="00607C30" w:rsidRPr="00A461A3" w:rsidRDefault="00607C30" w:rsidP="002424C0">
      <w:pPr>
        <w:spacing w:before="0" w:after="0" w:line="240" w:lineRule="auto"/>
        <w:rPr>
          <w:rFonts w:ascii="XB Zar" w:eastAsia="Times New Roman" w:hAnsi="XB Zar" w:cs="XB Zar"/>
          <w:sz w:val="28"/>
          <w:szCs w:val="28"/>
          <w:lang w:bidi="fa-IR"/>
        </w:rPr>
      </w:pPr>
    </w:p>
    <w:p w:rsidR="00607C30" w:rsidRPr="00A461A3" w:rsidRDefault="00607C30" w:rsidP="002424C0">
      <w:pPr>
        <w:spacing w:before="0" w:after="0" w:line="240" w:lineRule="auto"/>
        <w:rPr>
          <w:rFonts w:ascii="XB Zar" w:eastAsia="Times New Roman" w:hAnsi="XB Zar" w:cs="XB Zar"/>
          <w:sz w:val="28"/>
          <w:szCs w:val="28"/>
          <w:lang w:bidi="fa-IR"/>
        </w:rPr>
      </w:pPr>
      <w:proofErr w:type="gramStart"/>
      <w:r w:rsidRPr="00A461A3">
        <w:rPr>
          <w:rFonts w:ascii="XB Zar" w:eastAsia="Times New Roman" w:hAnsi="XB Zar" w:cs="XB Zar"/>
          <w:sz w:val="28"/>
          <w:szCs w:val="28"/>
          <w:lang w:bidi="fa-IR"/>
        </w:rPr>
        <w:t>def</w:t>
      </w:r>
      <w:proofErr w:type="gramEnd"/>
      <w:r w:rsidRPr="00A461A3">
        <w:rPr>
          <w:rFonts w:ascii="XB Zar" w:eastAsia="Times New Roman" w:hAnsi="XB Zar" w:cs="XB Zar"/>
          <w:sz w:val="28"/>
          <w:szCs w:val="28"/>
          <w:lang w:bidi="fa-IR"/>
        </w:rPr>
        <w:t xml:space="preserve"> split(matrix):</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row</w:t>
      </w:r>
      <w:proofErr w:type="gramEnd"/>
      <w:r w:rsidRPr="00A461A3">
        <w:rPr>
          <w:rFonts w:ascii="XB Zar" w:eastAsia="Times New Roman" w:hAnsi="XB Zar" w:cs="XB Zar"/>
          <w:sz w:val="28"/>
          <w:szCs w:val="28"/>
          <w:lang w:bidi="fa-IR"/>
        </w:rPr>
        <w:t>, col = matrix.shape</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row2, col2 = row//2, col//2</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return matrix [:row2, :col2], matrix[:row2, col2:], matrix[row2:, :col2], matrix[row2:, col2:]</w:t>
      </w:r>
    </w:p>
    <w:p w:rsidR="00607C30" w:rsidRPr="00A461A3" w:rsidRDefault="00607C30" w:rsidP="002424C0">
      <w:pPr>
        <w:spacing w:before="0" w:after="0" w:line="240" w:lineRule="auto"/>
        <w:rPr>
          <w:rFonts w:ascii="XB Zar" w:eastAsia="Times New Roman" w:hAnsi="XB Zar" w:cs="XB Zar"/>
          <w:sz w:val="28"/>
          <w:szCs w:val="28"/>
          <w:lang w:bidi="fa-IR"/>
        </w:rPr>
      </w:pPr>
    </w:p>
    <w:p w:rsidR="00607C30" w:rsidRPr="00A461A3" w:rsidRDefault="00607C30" w:rsidP="002424C0">
      <w:pPr>
        <w:spacing w:before="0" w:after="0" w:line="240" w:lineRule="auto"/>
        <w:rPr>
          <w:rFonts w:ascii="XB Zar" w:eastAsia="Times New Roman" w:hAnsi="XB Zar" w:cs="XB Zar"/>
          <w:sz w:val="28"/>
          <w:szCs w:val="28"/>
          <w:lang w:bidi="fa-IR"/>
        </w:rPr>
      </w:pPr>
      <w:proofErr w:type="gramStart"/>
      <w:r w:rsidRPr="00A461A3">
        <w:rPr>
          <w:rFonts w:ascii="XB Zar" w:eastAsia="Times New Roman" w:hAnsi="XB Zar" w:cs="XB Zar"/>
          <w:sz w:val="28"/>
          <w:szCs w:val="28"/>
          <w:lang w:bidi="fa-IR"/>
        </w:rPr>
        <w:t>def</w:t>
      </w:r>
      <w:proofErr w:type="gramEnd"/>
      <w:r w:rsidRPr="00A461A3">
        <w:rPr>
          <w:rFonts w:ascii="XB Zar" w:eastAsia="Times New Roman" w:hAnsi="XB Zar" w:cs="XB Zar"/>
          <w:sz w:val="28"/>
          <w:szCs w:val="28"/>
          <w:lang w:bidi="fa-IR"/>
        </w:rPr>
        <w:t xml:space="preserve"> divideconquer (x, y):</w:t>
      </w:r>
    </w:p>
    <w:p w:rsidR="00607C30" w:rsidRPr="00A461A3" w:rsidRDefault="00607C30" w:rsidP="002424C0">
      <w:pPr>
        <w:pStyle w:val="Names"/>
        <w:spacing w:before="0" w:after="0" w:line="240" w:lineRule="auto"/>
        <w:rPr>
          <w:rFonts w:ascii="XB Zar" w:eastAsia="Times New Roman" w:hAnsi="XB Zar" w:cs="XB Zar"/>
          <w:kern w:val="0"/>
          <w:lang w:bidi="fa-IR"/>
        </w:rPr>
      </w:pP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if</w:t>
      </w:r>
      <w:proofErr w:type="gramEnd"/>
      <w:r w:rsidRPr="00A461A3">
        <w:rPr>
          <w:rFonts w:ascii="XB Zar" w:eastAsia="Times New Roman" w:hAnsi="XB Zar" w:cs="XB Zar"/>
          <w:sz w:val="28"/>
          <w:szCs w:val="28"/>
          <w:lang w:bidi="fa-IR"/>
        </w:rPr>
        <w:t xml:space="preserve"> len(x) == 1:</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return</w:t>
      </w:r>
      <w:proofErr w:type="gramEnd"/>
      <w:r w:rsidRPr="00A461A3">
        <w:rPr>
          <w:rFonts w:ascii="XB Zar" w:eastAsia="Times New Roman" w:hAnsi="XB Zar" w:cs="XB Zar"/>
          <w:sz w:val="28"/>
          <w:szCs w:val="28"/>
          <w:lang w:bidi="fa-IR"/>
        </w:rPr>
        <w:t xml:space="preserve"> x * y</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a</w:t>
      </w:r>
      <w:proofErr w:type="gramEnd"/>
      <w:r w:rsidRPr="00A461A3">
        <w:rPr>
          <w:rFonts w:ascii="XB Zar" w:eastAsia="Times New Roman" w:hAnsi="XB Zar" w:cs="XB Zar"/>
          <w:sz w:val="28"/>
          <w:szCs w:val="28"/>
          <w:lang w:bidi="fa-IR"/>
        </w:rPr>
        <w:t>, b, c, d = split(x)</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e</w:t>
      </w:r>
      <w:proofErr w:type="gramEnd"/>
      <w:r w:rsidRPr="00A461A3">
        <w:rPr>
          <w:rFonts w:ascii="XB Zar" w:eastAsia="Times New Roman" w:hAnsi="XB Zar" w:cs="XB Zar"/>
          <w:sz w:val="28"/>
          <w:szCs w:val="28"/>
          <w:lang w:bidi="fa-IR"/>
        </w:rPr>
        <w:t>, f, g, h = split(y)</w:t>
      </w:r>
    </w:p>
    <w:p w:rsidR="00607C30" w:rsidRPr="00A461A3" w:rsidRDefault="00607C30" w:rsidP="002424C0">
      <w:pPr>
        <w:spacing w:before="0" w:after="0" w:line="240" w:lineRule="auto"/>
        <w:rPr>
          <w:rFonts w:ascii="XB Zar" w:eastAsia="Times New Roman" w:hAnsi="XB Zar" w:cs="XB Zar"/>
          <w:sz w:val="28"/>
          <w:szCs w:val="28"/>
          <w:lang w:bidi="fa-IR"/>
        </w:rPr>
      </w:pP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c11 = a</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e + b</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g</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c12 = a</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f + b</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h</w:t>
      </w:r>
      <w:r w:rsidRPr="00A461A3">
        <w:rPr>
          <w:rFonts w:ascii="XB Zar" w:eastAsia="Times New Roman" w:hAnsi="XB Zar" w:cs="XB Zar"/>
          <w:sz w:val="28"/>
          <w:szCs w:val="28"/>
          <w:lang w:bidi="fa-IR"/>
        </w:rPr>
        <w:tab/>
      </w:r>
      <w:r w:rsidRPr="00A461A3">
        <w:rPr>
          <w:rFonts w:ascii="XB Zar" w:eastAsia="Times New Roman" w:hAnsi="XB Zar" w:cs="XB Zar"/>
          <w:sz w:val="28"/>
          <w:szCs w:val="28"/>
          <w:lang w:bidi="fa-IR"/>
        </w:rPr>
        <w:tab/>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c21 = c</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e + d</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g</w:t>
      </w:r>
      <w:r w:rsidRPr="00A461A3">
        <w:rPr>
          <w:rFonts w:ascii="XB Zar" w:eastAsia="Times New Roman" w:hAnsi="XB Zar" w:cs="XB Zar"/>
          <w:sz w:val="28"/>
          <w:szCs w:val="28"/>
          <w:lang w:bidi="fa-IR"/>
        </w:rPr>
        <w:tab/>
      </w:r>
      <w:r w:rsidRPr="00A461A3">
        <w:rPr>
          <w:rFonts w:ascii="XB Zar" w:eastAsia="Times New Roman" w:hAnsi="XB Zar" w:cs="XB Zar"/>
          <w:sz w:val="28"/>
          <w:szCs w:val="28"/>
          <w:lang w:bidi="fa-IR"/>
        </w:rPr>
        <w:tab/>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lastRenderedPageBreak/>
        <w:tab/>
        <w:t>c22 = c</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f + d</w:t>
      </w:r>
      <m:oMath>
        <m:r>
          <m:rPr>
            <m:sty m:val="p"/>
          </m:rPr>
          <w:rPr>
            <w:rFonts w:ascii="Cambria Math" w:eastAsia="Calibri" w:hAnsi="Cambria Math" w:cs="XB Zar"/>
            <w:sz w:val="28"/>
            <w:szCs w:val="28"/>
            <w:lang w:bidi="fa-IR"/>
          </w:rPr>
          <m:t>×</m:t>
        </m:r>
      </m:oMath>
      <w:r w:rsidRPr="00A461A3">
        <w:rPr>
          <w:rFonts w:ascii="XB Zar" w:eastAsia="Times New Roman" w:hAnsi="XB Zar" w:cs="XB Zar"/>
          <w:sz w:val="28"/>
          <w:szCs w:val="28"/>
          <w:lang w:bidi="fa-IR"/>
        </w:rPr>
        <w:t>h</w:t>
      </w:r>
    </w:p>
    <w:p w:rsidR="00607C30" w:rsidRPr="00A461A3" w:rsidRDefault="00607C30" w:rsidP="002424C0">
      <w:pPr>
        <w:spacing w:before="0" w:after="0" w:line="240" w:lineRule="auto"/>
        <w:rPr>
          <w:rFonts w:ascii="XB Zar" w:eastAsia="Times New Roman" w:hAnsi="XB Zar" w:cs="XB Zar"/>
          <w:sz w:val="28"/>
          <w:szCs w:val="28"/>
          <w:lang w:bidi="fa-IR"/>
        </w:rPr>
      </w:pPr>
      <w:r w:rsidRPr="00A461A3">
        <w:rPr>
          <w:rFonts w:ascii="XB Zar" w:eastAsia="Times New Roman" w:hAnsi="XB Zar" w:cs="XB Zar"/>
          <w:sz w:val="28"/>
          <w:szCs w:val="28"/>
          <w:lang w:bidi="fa-IR"/>
        </w:rPr>
        <w:tab/>
        <w:t xml:space="preserve">c = </w:t>
      </w:r>
      <w:proofErr w:type="gramStart"/>
      <w:r w:rsidRPr="00A461A3">
        <w:rPr>
          <w:rFonts w:ascii="XB Zar" w:eastAsia="Times New Roman" w:hAnsi="XB Zar" w:cs="XB Zar"/>
          <w:sz w:val="28"/>
          <w:szCs w:val="28"/>
          <w:lang w:bidi="fa-IR"/>
        </w:rPr>
        <w:t>np.vstack(</w:t>
      </w:r>
      <w:proofErr w:type="gramEnd"/>
      <w:r w:rsidRPr="00A461A3">
        <w:rPr>
          <w:rFonts w:ascii="XB Zar" w:eastAsia="Times New Roman" w:hAnsi="XB Zar" w:cs="XB Zar"/>
          <w:sz w:val="28"/>
          <w:szCs w:val="28"/>
          <w:lang w:bidi="fa-IR"/>
        </w:rPr>
        <w:t>(np.hstack((c11, c12)), np.hstack((c21, c22))))</w:t>
      </w:r>
    </w:p>
    <w:p w:rsidR="00607C30" w:rsidRPr="00A461A3" w:rsidRDefault="00607C30" w:rsidP="002424C0">
      <w:pPr>
        <w:spacing w:before="0" w:after="0" w:line="240" w:lineRule="auto"/>
        <w:rPr>
          <w:rFonts w:ascii="XB Zar" w:eastAsia="Times New Roman" w:hAnsi="XB Zar" w:cs="XB Zar"/>
          <w:sz w:val="28"/>
          <w:szCs w:val="28"/>
          <w:rtl/>
          <w:lang w:bidi="fa-IR"/>
        </w:rPr>
      </w:pPr>
      <w:r w:rsidRPr="00A461A3">
        <w:rPr>
          <w:rFonts w:ascii="XB Zar" w:eastAsia="Times New Roman" w:hAnsi="XB Zar" w:cs="XB Zar"/>
          <w:sz w:val="28"/>
          <w:szCs w:val="28"/>
          <w:lang w:bidi="fa-IR"/>
        </w:rPr>
        <w:tab/>
      </w:r>
      <w:proofErr w:type="gramStart"/>
      <w:r w:rsidRPr="00A461A3">
        <w:rPr>
          <w:rFonts w:ascii="XB Zar" w:eastAsia="Times New Roman" w:hAnsi="XB Zar" w:cs="XB Zar"/>
          <w:sz w:val="28"/>
          <w:szCs w:val="28"/>
          <w:lang w:bidi="fa-IR"/>
        </w:rPr>
        <w:t>return</w:t>
      </w:r>
      <w:proofErr w:type="gramEnd"/>
      <w:r w:rsidRPr="00A461A3">
        <w:rPr>
          <w:rFonts w:ascii="XB Zar" w:eastAsia="Times New Roman" w:hAnsi="XB Zar" w:cs="XB Zar"/>
          <w:sz w:val="28"/>
          <w:szCs w:val="28"/>
          <w:lang w:bidi="fa-IR"/>
        </w:rPr>
        <w:t xml:space="preserve"> c</w:t>
      </w:r>
    </w:p>
    <w:p w:rsidR="00C10C23" w:rsidRDefault="00C10C23" w:rsidP="00C10C23">
      <w:pPr>
        <w:bidi/>
        <w:spacing w:before="0" w:after="0" w:line="240" w:lineRule="auto"/>
        <w:rPr>
          <w:rFonts w:ascii="XB Zar" w:eastAsia="Times New Roman" w:hAnsi="XB Zar" w:cs="XB Zar"/>
          <w:sz w:val="32"/>
          <w:szCs w:val="32"/>
          <w:rtl/>
          <w:lang w:bidi="fa-IR"/>
        </w:rPr>
      </w:pPr>
    </w:p>
    <w:p w:rsidR="00C10C23" w:rsidRPr="00C10C23" w:rsidRDefault="00C10C23" w:rsidP="00C10C23">
      <w:pPr>
        <w:bidi/>
        <w:spacing w:before="0" w:after="0" w:line="240" w:lineRule="auto"/>
        <w:rPr>
          <w:rFonts w:ascii="XB Zar" w:eastAsia="Times New Roman" w:hAnsi="XB Zar" w:cs="XB Zar"/>
          <w:b/>
          <w:bCs/>
          <w:sz w:val="32"/>
          <w:szCs w:val="32"/>
          <w:rtl/>
          <w:lang w:bidi="fa-IR"/>
        </w:rPr>
      </w:pPr>
      <w:r w:rsidRPr="00C10C23">
        <w:rPr>
          <w:rFonts w:ascii="XB Zar" w:eastAsia="Times New Roman" w:hAnsi="XB Zar" w:cs="XB Zar" w:hint="cs"/>
          <w:b/>
          <w:bCs/>
          <w:sz w:val="32"/>
          <w:szCs w:val="32"/>
          <w:rtl/>
          <w:lang w:bidi="fa-IR"/>
        </w:rPr>
        <w:t>کارکرد این روش برای ماتریس های غیر مربعی:</w:t>
      </w:r>
    </w:p>
    <w:p w:rsidR="00C10C23" w:rsidRDefault="00C10C23" w:rsidP="00C10C23">
      <w:pPr>
        <w:bidi/>
        <w:spacing w:before="0" w:after="0" w:line="240" w:lineRule="auto"/>
        <w:rPr>
          <w:rFonts w:ascii="XB Zar" w:eastAsia="Times New Roman" w:hAnsi="XB Zar" w:cs="XB Zar"/>
          <w:sz w:val="32"/>
          <w:szCs w:val="32"/>
          <w:rtl/>
          <w:lang w:bidi="fa-IR"/>
        </w:rPr>
      </w:pPr>
      <w:r>
        <w:rPr>
          <w:rFonts w:ascii="XB Zar" w:eastAsia="Times New Roman" w:hAnsi="XB Zar" w:cs="XB Zar" w:hint="cs"/>
          <w:sz w:val="32"/>
          <w:szCs w:val="32"/>
          <w:rtl/>
          <w:lang w:bidi="fa-IR"/>
        </w:rPr>
        <w:t>این الگوریتم در عمل برای ماتریس های غیر مربعی سریع تر عمل میکند. کافیست به جای تقسیم کردن هردو ماتریس به چهار تکه یکی از ماتریس ها را به دو تکه ی برابر (یا تقریبا برابر) با تقسیم کردن سطرها یا ستون ها تقسیم کنیم. در زیر می توانید الگوریتم چنین کاری را ببینید:</w:t>
      </w:r>
    </w:p>
    <w:p w:rsidR="00C10C23" w:rsidRDefault="00C10C23" w:rsidP="00C10C23">
      <w:pPr>
        <w:bidi/>
        <w:spacing w:before="0" w:after="0" w:line="240" w:lineRule="auto"/>
        <w:rPr>
          <w:rFonts w:ascii="XB Zar" w:eastAsia="Times New Roman" w:hAnsi="XB Zar" w:cs="XB Zar"/>
          <w:sz w:val="32"/>
          <w:szCs w:val="32"/>
          <w:rtl/>
          <w:lang w:bidi="fa-IR"/>
        </w:rPr>
      </w:pPr>
    </w:p>
    <w:p w:rsidR="00C10C23" w:rsidRDefault="00C10C23" w:rsidP="00C10C23">
      <w:pPr>
        <w:bidi/>
        <w:spacing w:before="0" w:after="0" w:line="240" w:lineRule="auto"/>
        <w:rPr>
          <w:rFonts w:ascii="XB Zar" w:eastAsia="Times New Roman" w:hAnsi="XB Zar" w:cs="XB Zar"/>
          <w:sz w:val="32"/>
          <w:szCs w:val="32"/>
          <w:rtl/>
          <w:lang w:bidi="fa-IR"/>
        </w:rPr>
      </w:pPr>
      <w:r>
        <w:rPr>
          <w:rFonts w:ascii="XB Zar" w:eastAsia="Times New Roman" w:hAnsi="XB Zar" w:cs="XB Zar" w:hint="cs"/>
          <w:noProof/>
          <w:sz w:val="32"/>
          <w:szCs w:val="32"/>
          <w:rtl/>
          <w:lang w:bidi="ar-SA"/>
        </w:rPr>
        <w:drawing>
          <wp:inline distT="0" distB="0" distL="0" distR="0" wp14:anchorId="7DB0C4AA" wp14:editId="01759BFB">
            <wp:extent cx="6858000" cy="20015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4 095825.jpg"/>
                    <pic:cNvPicPr/>
                  </pic:nvPicPr>
                  <pic:blipFill>
                    <a:blip r:embed="rId23">
                      <a:extLst>
                        <a:ext uri="{28A0092B-C50C-407E-A947-70E740481C1C}">
                          <a14:useLocalDpi xmlns:a14="http://schemas.microsoft.com/office/drawing/2010/main" val="0"/>
                        </a:ext>
                      </a:extLst>
                    </a:blip>
                    <a:stretch>
                      <a:fillRect/>
                    </a:stretch>
                  </pic:blipFill>
                  <pic:spPr>
                    <a:xfrm>
                      <a:off x="0" y="0"/>
                      <a:ext cx="6858000" cy="2001520"/>
                    </a:xfrm>
                    <a:prstGeom prst="rect">
                      <a:avLst/>
                    </a:prstGeom>
                  </pic:spPr>
                </pic:pic>
              </a:graphicData>
            </a:graphic>
          </wp:inline>
        </w:drawing>
      </w:r>
    </w:p>
    <w:p w:rsidR="00C10C23" w:rsidRDefault="00C10C23" w:rsidP="00C10C23">
      <w:pPr>
        <w:bidi/>
        <w:spacing w:before="0" w:after="0" w:line="240" w:lineRule="auto"/>
        <w:rPr>
          <w:rFonts w:ascii="XB Zar" w:eastAsia="Times New Roman" w:hAnsi="XB Zar" w:cs="XB Zar"/>
          <w:sz w:val="32"/>
          <w:szCs w:val="32"/>
          <w:rtl/>
          <w:lang w:bidi="fa-IR"/>
        </w:rPr>
      </w:pPr>
    </w:p>
    <w:p w:rsidR="00C10C23" w:rsidRDefault="00C10C23" w:rsidP="00C10C23">
      <w:pPr>
        <w:bidi/>
        <w:spacing w:before="0" w:after="0" w:line="240" w:lineRule="auto"/>
        <w:rPr>
          <w:rFonts w:ascii="XB Zar" w:eastAsia="Times New Roman" w:hAnsi="XB Zar" w:cs="XB Zar"/>
          <w:b/>
          <w:bCs/>
          <w:color w:val="3B3628" w:themeColor="text1" w:themeTint="F2"/>
          <w:sz w:val="32"/>
          <w:szCs w:val="32"/>
          <w:shd w:val="clear" w:color="auto" w:fill="FFFFFF"/>
          <w:rtl/>
          <w:lang w:bidi="fa-IR"/>
        </w:rPr>
      </w:pPr>
      <w:r w:rsidRPr="00C10C23">
        <w:rPr>
          <w:rFonts w:ascii="XB Zar" w:eastAsia="Times New Roman" w:hAnsi="XB Zar" w:cs="XB Zar" w:hint="cs"/>
          <w:b/>
          <w:bCs/>
          <w:color w:val="3B3628" w:themeColor="text1" w:themeTint="F2"/>
          <w:sz w:val="32"/>
          <w:szCs w:val="32"/>
          <w:shd w:val="clear" w:color="auto" w:fill="FFFFFF"/>
          <w:rtl/>
          <w:lang w:bidi="fa-IR"/>
        </w:rPr>
        <w:t>بررسی حافظه ی نهان در این الگوریتم:</w:t>
      </w:r>
    </w:p>
    <w:p w:rsidR="00C10C23" w:rsidRPr="00C10C23" w:rsidRDefault="00C10C23" w:rsidP="00C10C23">
      <w:pPr>
        <w:bidi/>
        <w:spacing w:before="0" w:after="0" w:line="240" w:lineRule="auto"/>
        <w:rPr>
          <w:rFonts w:ascii="XB Zar" w:eastAsia="Times New Roman" w:hAnsi="XB Zar" w:cs="XB Zar"/>
          <w:color w:val="3B3628" w:themeColor="text1" w:themeTint="F2"/>
          <w:sz w:val="32"/>
          <w:szCs w:val="32"/>
          <w:shd w:val="clear" w:color="auto" w:fill="FFFFFF"/>
          <w:lang w:bidi="fa-IR"/>
        </w:rPr>
      </w:pPr>
      <w:r w:rsidRPr="00C10C23">
        <w:rPr>
          <w:rFonts w:ascii="XB Zar" w:eastAsia="Times New Roman" w:hAnsi="XB Zar" w:cs="XB Zar"/>
          <w:color w:val="3B3628" w:themeColor="text1" w:themeTint="F2"/>
          <w:sz w:val="32"/>
          <w:szCs w:val="32"/>
          <w:shd w:val="clear" w:color="auto" w:fill="FFFFFF"/>
          <w:rtl/>
          <w:lang w:bidi="ar-SA"/>
        </w:rPr>
        <w:t>الگوریتم گفته‌شده در این بخش تقسیم‌بندی را تا جایی می‌تواند ادامه دهد که کل ماتریس در حافظهٔ کش جا شوند و بنابراین از نظر تعداد خطاهای کش مانند روش تقسیم‌بندی بلوکی عمل می‌کند. با این تفاوت که در آن الگوریتم خود پیاده‌سازی الگوریتم با توجه به اندازهٔ کش پردازندهٔ هدف انجام می‌شود (پارامتر</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vanish/>
          <w:color w:val="3B3628" w:themeColor="text1" w:themeTint="F2"/>
          <w:sz w:val="32"/>
          <w:szCs w:val="32"/>
          <w:shd w:val="clear" w:color="auto" w:fill="FFFFFF"/>
          <w:lang w:bidi="fa-IR"/>
        </w:rPr>
        <w:t>{\displaystyle \Theta (sqrt{M})}</w:t>
      </w:r>
      <w:r w:rsidR="00BE479D">
        <w:rPr>
          <w:rFonts w:ascii="XB Zar" w:eastAsia="Times New Roman" w:hAnsi="XB Zar" w:cs="XB Zar"/>
          <w:color w:val="3B3628" w:themeColor="text1" w:themeTint="F2"/>
          <w:sz w:val="32"/>
          <w:szCs w:val="32"/>
          <w:shd w:val="clear" w:color="auto" w:fill="FFFFFF"/>
          <w:lang w:bidi="fa-IR"/>
        </w:rPr>
        <w:t>O(sqrtM)</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color w:val="3B3628" w:themeColor="text1" w:themeTint="F2"/>
          <w:sz w:val="32"/>
          <w:szCs w:val="32"/>
          <w:shd w:val="clear" w:color="auto" w:fill="FFFFFF"/>
          <w:rtl/>
          <w:lang w:bidi="ar-SA"/>
        </w:rPr>
        <w:t>ای را باید در خود متن الگوریتم تعیین کنیم) در حالیکه این الگوریتم برای کش‌های پویا با اندازه‌های مختلف بهینه‌تر عمل خواهد کرد</w:t>
      </w:r>
      <w:r w:rsidRPr="00C10C23">
        <w:rPr>
          <w:rFonts w:ascii="XB Zar" w:eastAsia="Times New Roman" w:hAnsi="XB Zar" w:cs="XB Zar"/>
          <w:color w:val="3B3628" w:themeColor="text1" w:themeTint="F2"/>
          <w:sz w:val="32"/>
          <w:szCs w:val="32"/>
          <w:shd w:val="clear" w:color="auto" w:fill="FFFFFF"/>
          <w:lang w:bidi="fa-IR"/>
        </w:rPr>
        <w:t>.</w:t>
      </w:r>
    </w:p>
    <w:p w:rsidR="00C10C23" w:rsidRPr="00C10C23" w:rsidRDefault="00C10C23" w:rsidP="00C10C23">
      <w:pPr>
        <w:bidi/>
        <w:spacing w:before="0" w:after="0" w:line="240" w:lineRule="auto"/>
        <w:rPr>
          <w:rFonts w:ascii="XB Zar" w:eastAsia="Times New Roman" w:hAnsi="XB Zar" w:cs="XB Zar"/>
          <w:color w:val="3B3628" w:themeColor="text1" w:themeTint="F2"/>
          <w:sz w:val="32"/>
          <w:szCs w:val="32"/>
          <w:shd w:val="clear" w:color="auto" w:fill="FFFFFF"/>
          <w:lang w:bidi="fa-IR"/>
        </w:rPr>
      </w:pPr>
      <w:r w:rsidRPr="00C10C23">
        <w:rPr>
          <w:rFonts w:ascii="XB Zar" w:eastAsia="Times New Roman" w:hAnsi="XB Zar" w:cs="XB Zar"/>
          <w:color w:val="3B3628" w:themeColor="text1" w:themeTint="F2"/>
          <w:sz w:val="32"/>
          <w:szCs w:val="32"/>
          <w:shd w:val="clear" w:color="auto" w:fill="FFFFFF"/>
          <w:rtl/>
          <w:lang w:bidi="ar-SA"/>
        </w:rPr>
        <w:t>تعداد خطاهای کش در این الگوریتم با</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vanish/>
          <w:color w:val="3B3628" w:themeColor="text1" w:themeTint="F2"/>
          <w:sz w:val="32"/>
          <w:szCs w:val="32"/>
          <w:shd w:val="clear" w:color="auto" w:fill="FFFFFF"/>
          <w:lang w:bidi="fa-IR"/>
        </w:rPr>
        <w:t>{\displaystyle M}</w:t>
      </w:r>
      <w:r w:rsidR="00BE479D">
        <w:rPr>
          <w:rFonts w:ascii="XB Zar" w:eastAsia="Times New Roman" w:hAnsi="XB Zar" w:cs="XB Zar"/>
          <w:color w:val="3B3628" w:themeColor="text1" w:themeTint="F2"/>
          <w:sz w:val="32"/>
          <w:szCs w:val="32"/>
          <w:shd w:val="clear" w:color="auto" w:fill="FFFFFF"/>
          <w:lang w:bidi="fa-IR"/>
        </w:rPr>
        <w:t>M</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color w:val="3B3628" w:themeColor="text1" w:themeTint="F2"/>
          <w:sz w:val="32"/>
          <w:szCs w:val="32"/>
          <w:shd w:val="clear" w:color="auto" w:fill="FFFFFF"/>
          <w:rtl/>
          <w:lang w:bidi="ar-SA"/>
        </w:rPr>
        <w:t>خط حافظهٔ کش که هر خط</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vanish/>
          <w:color w:val="3B3628" w:themeColor="text1" w:themeTint="F2"/>
          <w:sz w:val="32"/>
          <w:szCs w:val="32"/>
          <w:shd w:val="clear" w:color="auto" w:fill="FFFFFF"/>
          <w:lang w:bidi="fa-IR"/>
        </w:rPr>
        <w:t>{\displaystyle b}</w:t>
      </w:r>
      <w:r w:rsidR="00BE479D">
        <w:rPr>
          <w:rFonts w:ascii="XB Zar" w:eastAsia="Times New Roman" w:hAnsi="XB Zar" w:cs="XB Zar"/>
          <w:color w:val="3B3628" w:themeColor="text1" w:themeTint="F2"/>
          <w:sz w:val="32"/>
          <w:szCs w:val="32"/>
          <w:shd w:val="clear" w:color="auto" w:fill="FFFFFF"/>
          <w:lang w:bidi="fa-IR"/>
        </w:rPr>
        <w:t>b</w:t>
      </w:r>
      <w:r w:rsidRPr="00C10C23">
        <w:rPr>
          <w:rFonts w:ascii="XB Zar" w:eastAsia="Times New Roman" w:hAnsi="XB Zar" w:cs="XB Zar"/>
          <w:color w:val="3B3628" w:themeColor="text1" w:themeTint="F2"/>
          <w:sz w:val="32"/>
          <w:szCs w:val="32"/>
          <w:shd w:val="clear" w:color="auto" w:fill="FFFFFF"/>
          <w:lang w:bidi="fa-IR"/>
        </w:rPr>
        <w:t> </w:t>
      </w:r>
      <w:r w:rsidRPr="00C10C23">
        <w:rPr>
          <w:rFonts w:ascii="XB Zar" w:eastAsia="Times New Roman" w:hAnsi="XB Zar" w:cs="XB Zar"/>
          <w:color w:val="3B3628" w:themeColor="text1" w:themeTint="F2"/>
          <w:sz w:val="32"/>
          <w:szCs w:val="32"/>
          <w:shd w:val="clear" w:color="auto" w:fill="FFFFFF"/>
          <w:rtl/>
          <w:lang w:bidi="ar-SA"/>
        </w:rPr>
        <w:t>بیت دارد به صورت زیر خواهد بود</w:t>
      </w:r>
      <w:r w:rsidRPr="00C10C23">
        <w:rPr>
          <w:rFonts w:ascii="XB Zar" w:eastAsia="Times New Roman" w:hAnsi="XB Zar" w:cs="XB Zar"/>
          <w:color w:val="3B3628" w:themeColor="text1" w:themeTint="F2"/>
          <w:sz w:val="32"/>
          <w:szCs w:val="32"/>
          <w:shd w:val="clear" w:color="auto" w:fill="FFFFFF"/>
          <w:lang w:bidi="fa-IR"/>
        </w:rPr>
        <w:t>:</w:t>
      </w:r>
    </w:p>
    <w:p w:rsidR="00C10C23" w:rsidRDefault="00BE479D" w:rsidP="00BE479D">
      <w:pPr>
        <w:bidi/>
        <w:spacing w:before="0" w:after="0" w:line="240" w:lineRule="auto"/>
        <w:jc w:val="center"/>
        <w:rPr>
          <w:rFonts w:ascii="XB Zar" w:eastAsia="Times New Roman" w:hAnsi="XB Zar" w:cs="XB Zar"/>
          <w:b/>
          <w:bCs/>
          <w:color w:val="3B3628" w:themeColor="text1" w:themeTint="F2"/>
          <w:sz w:val="32"/>
          <w:szCs w:val="32"/>
          <w:shd w:val="clear" w:color="auto" w:fill="FFFFFF"/>
          <w:rtl/>
          <w:lang w:bidi="fa-IR"/>
        </w:rPr>
      </w:pPr>
      <w:r>
        <w:rPr>
          <w:rFonts w:ascii="XB Zar" w:eastAsia="Times New Roman" w:hAnsi="XB Zar" w:cs="XB Zar" w:hint="cs"/>
          <w:b/>
          <w:bCs/>
          <w:noProof/>
          <w:color w:val="3B3628" w:themeColor="text1" w:themeTint="F2"/>
          <w:sz w:val="32"/>
          <w:szCs w:val="32"/>
          <w:shd w:val="clear" w:color="auto" w:fill="FFFFFF"/>
          <w:rtl/>
          <w:lang w:bidi="ar-SA"/>
        </w:rPr>
        <w:drawing>
          <wp:inline distT="0" distB="0" distL="0" distR="0" wp14:anchorId="17EDA728" wp14:editId="13325B23">
            <wp:extent cx="3253740" cy="54102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4 100115.jpg"/>
                    <pic:cNvPicPr/>
                  </pic:nvPicPr>
                  <pic:blipFill>
                    <a:blip r:embed="rId24">
                      <a:extLst>
                        <a:ext uri="{28A0092B-C50C-407E-A947-70E740481C1C}">
                          <a14:useLocalDpi xmlns:a14="http://schemas.microsoft.com/office/drawing/2010/main" val="0"/>
                        </a:ext>
                      </a:extLst>
                    </a:blip>
                    <a:stretch>
                      <a:fillRect/>
                    </a:stretch>
                  </pic:blipFill>
                  <pic:spPr>
                    <a:xfrm>
                      <a:off x="0" y="0"/>
                      <a:ext cx="3253740" cy="541020"/>
                    </a:xfrm>
                    <a:prstGeom prst="rect">
                      <a:avLst/>
                    </a:prstGeom>
                  </pic:spPr>
                </pic:pic>
              </a:graphicData>
            </a:graphic>
          </wp:inline>
        </w:drawing>
      </w:r>
    </w:p>
    <w:p w:rsidR="00C10C23" w:rsidRDefault="00C10C23" w:rsidP="00C10C23">
      <w:pPr>
        <w:bidi/>
        <w:spacing w:before="0" w:after="0" w:line="240" w:lineRule="auto"/>
        <w:rPr>
          <w:rFonts w:ascii="XB Zar" w:eastAsia="Times New Roman" w:hAnsi="XB Zar" w:cs="XB Zar"/>
          <w:sz w:val="32"/>
          <w:szCs w:val="32"/>
          <w:rtl/>
          <w:lang w:bidi="fa-IR"/>
        </w:rPr>
      </w:pPr>
    </w:p>
    <w:p w:rsidR="002424C0" w:rsidRDefault="00162DF3" w:rsidP="00C10C23">
      <w:pPr>
        <w:bidi/>
        <w:spacing w:before="0" w:after="0" w:line="240" w:lineRule="auto"/>
        <w:rPr>
          <w:rFonts w:ascii="XB Zar" w:eastAsia="Times New Roman" w:hAnsi="XB Zar" w:cs="XB Zar"/>
          <w:sz w:val="32"/>
          <w:szCs w:val="32"/>
          <w:lang w:bidi="fa-IR"/>
        </w:rPr>
      </w:pPr>
      <w:r w:rsidRPr="00A461A3">
        <w:rPr>
          <w:rFonts w:ascii="XB Zar" w:eastAsia="Times New Roman" w:hAnsi="XB Zar" w:cs="XB Zar"/>
          <w:sz w:val="32"/>
          <w:szCs w:val="32"/>
          <w:rtl/>
          <w:lang w:bidi="fa-IR"/>
        </w:rPr>
        <w:lastRenderedPageBreak/>
        <w:t xml:space="preserve">از معایب این روش میتوان به این موضوع اشاره کرد که همانطور که گفته شد، محاسبه ی ضرب از </w:t>
      </w:r>
      <w:r w:rsidRPr="00A461A3">
        <w:rPr>
          <w:rFonts w:ascii="XB Zar" w:eastAsia="Times New Roman" w:hAnsi="XB Zar" w:cs="XB Zar"/>
          <w:sz w:val="32"/>
          <w:szCs w:val="32"/>
          <w:lang w:bidi="fa-IR"/>
        </w:rPr>
        <w:t>O(n</w:t>
      </w:r>
      <w:r w:rsidRPr="00A461A3">
        <w:rPr>
          <w:rFonts w:ascii="XB Zar" w:eastAsia="Times New Roman" w:hAnsi="XB Zar" w:cs="XB Zar"/>
          <w:sz w:val="32"/>
          <w:szCs w:val="32"/>
          <w:vertAlign w:val="superscript"/>
          <w:lang w:bidi="fa-IR"/>
        </w:rPr>
        <w:t>3</w:t>
      </w:r>
      <w:r w:rsidRPr="00A461A3">
        <w:rPr>
          <w:rFonts w:ascii="XB Zar" w:eastAsia="Times New Roman" w:hAnsi="XB Zar" w:cs="XB Zar"/>
          <w:sz w:val="32"/>
          <w:szCs w:val="32"/>
          <w:lang w:bidi="fa-IR"/>
        </w:rPr>
        <w:t>)</w:t>
      </w:r>
      <w:r w:rsidRPr="00A461A3">
        <w:rPr>
          <w:rFonts w:ascii="XB Zar" w:eastAsia="Times New Roman" w:hAnsi="XB Zar" w:cs="XB Zar"/>
          <w:sz w:val="32"/>
          <w:szCs w:val="32"/>
          <w:rtl/>
          <w:lang w:bidi="fa-IR"/>
        </w:rPr>
        <w:t xml:space="preserve"> می‌باشد و برتری خاصی به دیگر الگوریتم ها ندارد و چه بسا که به دلیل اشغال حافظه اضافی، سخت افزار پیچیده تر و نیاز به مربعی کردن ماتریس وجود دارد بنابراین نسبت به الگوریتم محاسبه ی عادی ماتریس، دارای محدودیت های بیشتری هنگام پیاده سازی سخت افزاری است. </w:t>
      </w:r>
    </w:p>
    <w:p w:rsidR="00C10C23" w:rsidRDefault="00C10C23" w:rsidP="00C10C23">
      <w:pPr>
        <w:bidi/>
        <w:spacing w:before="0" w:after="0" w:line="240" w:lineRule="auto"/>
        <w:rPr>
          <w:rFonts w:ascii="XB Zar" w:eastAsia="Times New Roman" w:hAnsi="XB Zar" w:cs="XB Zar"/>
          <w:sz w:val="32"/>
          <w:szCs w:val="32"/>
          <w:lang w:bidi="fa-IR"/>
        </w:rPr>
      </w:pPr>
    </w:p>
    <w:p w:rsidR="00C10C23" w:rsidRPr="00C10C23" w:rsidRDefault="00C10C23" w:rsidP="00C10C23">
      <w:pPr>
        <w:bidi/>
        <w:spacing w:before="0" w:after="0" w:line="240" w:lineRule="auto"/>
        <w:rPr>
          <w:rFonts w:ascii="XB Zar" w:eastAsia="Times New Roman" w:hAnsi="XB Zar" w:cs="XB Zar"/>
          <w:sz w:val="32"/>
          <w:szCs w:val="32"/>
          <w:rtl/>
          <w:lang w:bidi="fa-IR"/>
        </w:rPr>
      </w:pPr>
    </w:p>
    <w:p w:rsidR="00C3286D" w:rsidRDefault="00C3286D" w:rsidP="002424C0">
      <w:pPr>
        <w:bidi/>
        <w:spacing w:before="240" w:after="240" w:line="240" w:lineRule="auto"/>
        <w:rPr>
          <w:rFonts w:ascii="XB Zar" w:eastAsia="Times New Roman" w:hAnsi="XB Zar" w:cs="XB Zar"/>
          <w:b/>
          <w:bCs/>
          <w:color w:val="C00000"/>
          <w:sz w:val="36"/>
          <w:szCs w:val="36"/>
          <w:shd w:val="clear" w:color="auto" w:fill="FFFFFF"/>
        </w:rPr>
      </w:pPr>
      <w:r w:rsidRPr="00A461A3">
        <w:rPr>
          <w:rFonts w:ascii="XB Zar" w:eastAsia="Times New Roman" w:hAnsi="XB Zar" w:cs="XB Zar"/>
          <w:b/>
          <w:bCs/>
          <w:color w:val="C00000"/>
          <w:sz w:val="36"/>
          <w:szCs w:val="36"/>
          <w:shd w:val="clear" w:color="auto" w:fill="FFFFFF"/>
          <w:rtl/>
          <w:lang w:bidi="fa-IR"/>
        </w:rPr>
        <w:t xml:space="preserve">الگوریتم </w:t>
      </w:r>
      <w:r w:rsidR="00607C30" w:rsidRPr="00A461A3">
        <w:rPr>
          <w:rFonts w:ascii="XB Zar" w:eastAsia="Times New Roman" w:hAnsi="XB Zar" w:cs="XB Zar"/>
          <w:b/>
          <w:bCs/>
          <w:color w:val="C00000"/>
          <w:sz w:val="36"/>
          <w:szCs w:val="36"/>
          <w:shd w:val="clear" w:color="auto" w:fill="FFFFFF"/>
          <w:rtl/>
          <w:lang w:bidi="fa-IR"/>
        </w:rPr>
        <w:t>6</w:t>
      </w:r>
      <w:r w:rsidRPr="00A461A3">
        <w:rPr>
          <w:rFonts w:ascii="XB Zar" w:eastAsia="Times New Roman" w:hAnsi="XB Zar" w:cs="XB Zar"/>
          <w:b/>
          <w:bCs/>
          <w:color w:val="C00000"/>
          <w:sz w:val="36"/>
          <w:szCs w:val="36"/>
          <w:shd w:val="clear" w:color="auto" w:fill="FFFFFF"/>
          <w:rtl/>
          <w:lang w:bidi="fa-IR"/>
        </w:rPr>
        <w:t xml:space="preserve">- </w:t>
      </w:r>
      <w:r w:rsidRPr="00A461A3">
        <w:rPr>
          <w:rFonts w:ascii="XB Zar" w:eastAsia="Times New Roman" w:hAnsi="XB Zar" w:cs="XB Zar"/>
          <w:b/>
          <w:bCs/>
          <w:color w:val="C00000"/>
          <w:sz w:val="36"/>
          <w:szCs w:val="36"/>
          <w:shd w:val="clear" w:color="auto" w:fill="FFFFFF"/>
        </w:rPr>
        <w:t>Strassen Matrix Multiplication</w:t>
      </w:r>
    </w:p>
    <w:p w:rsidR="00BE479D" w:rsidRPr="00BE479D" w:rsidRDefault="00BE479D" w:rsidP="00BE479D">
      <w:pPr>
        <w:bidi/>
        <w:spacing w:before="240" w:after="240" w:line="240" w:lineRule="auto"/>
        <w:rPr>
          <w:rFonts w:ascii="XB Zar" w:eastAsia="Times New Roman" w:hAnsi="XB Zar" w:cs="XB Zar"/>
          <w:color w:val="2F2B20" w:themeColor="text1"/>
          <w:sz w:val="32"/>
          <w:szCs w:val="32"/>
          <w:shd w:val="clear" w:color="auto" w:fill="FFFFFF"/>
          <w:lang w:bidi="fa-IR"/>
        </w:rPr>
      </w:pPr>
      <w:r>
        <w:rPr>
          <w:rFonts w:ascii="XB Zar" w:eastAsia="Times New Roman" w:hAnsi="XB Zar" w:cs="XB Zar" w:hint="cs"/>
          <w:color w:val="2F2B20" w:themeColor="text1"/>
          <w:sz w:val="32"/>
          <w:szCs w:val="32"/>
          <w:shd w:val="clear" w:color="auto" w:fill="FFFFFF"/>
          <w:rtl/>
          <w:lang w:bidi="fa-IR"/>
        </w:rPr>
        <w:t>الگوریتم هایی وجود دارند که زمان اجرای بهتری از الگوریتم های فوق دارند. اولین الگوریتم کشف شده که اینگونه بود الگوریتم استراسن بود که در سال 1969 توسط وولکر استراسن(</w:t>
      </w:r>
      <w:r>
        <w:rPr>
          <w:rFonts w:ascii="XB Zar" w:eastAsia="Times New Roman" w:hAnsi="XB Zar" w:cs="XB Zar"/>
          <w:color w:val="2F2B20" w:themeColor="text1"/>
          <w:sz w:val="32"/>
          <w:szCs w:val="32"/>
          <w:shd w:val="clear" w:color="auto" w:fill="FFFFFF"/>
          <w:lang w:bidi="fa-IR"/>
        </w:rPr>
        <w:t>Volker Strassen</w:t>
      </w:r>
      <w:r>
        <w:rPr>
          <w:rFonts w:ascii="XB Zar" w:eastAsia="Times New Roman" w:hAnsi="XB Zar" w:cs="XB Zar" w:hint="cs"/>
          <w:color w:val="2F2B20" w:themeColor="text1"/>
          <w:sz w:val="32"/>
          <w:szCs w:val="32"/>
          <w:shd w:val="clear" w:color="auto" w:fill="FFFFFF"/>
          <w:rtl/>
          <w:lang w:bidi="fa-IR"/>
        </w:rPr>
        <w:t xml:space="preserve">) کشف شد. این الگوریتم به </w:t>
      </w:r>
      <w:r w:rsidRPr="00BE479D">
        <w:rPr>
          <w:rFonts w:ascii="XB Zar" w:eastAsia="Times New Roman" w:hAnsi="XB Zar" w:cs="XB Zar"/>
          <w:color w:val="2F2B20" w:themeColor="text1"/>
          <w:sz w:val="32"/>
          <w:szCs w:val="32"/>
          <w:shd w:val="clear" w:color="auto" w:fill="FFFFFF"/>
          <w:rtl/>
        </w:rPr>
        <w:t>«</w:t>
      </w:r>
      <w:r>
        <w:rPr>
          <w:rFonts w:ascii="XB Zar" w:eastAsia="Times New Roman" w:hAnsi="XB Zar" w:cs="XB Zar" w:hint="cs"/>
          <w:color w:val="2F2B20" w:themeColor="text1"/>
          <w:sz w:val="32"/>
          <w:szCs w:val="32"/>
          <w:shd w:val="clear" w:color="auto" w:fill="FFFFFF"/>
          <w:rtl/>
          <w:lang w:bidi="fa-IR"/>
        </w:rPr>
        <w:t>الگوریتم سریع ضرب ماتریس</w:t>
      </w:r>
      <w:r w:rsidRPr="00BE479D">
        <w:rPr>
          <w:rFonts w:ascii="XB Zar" w:eastAsia="Times New Roman" w:hAnsi="XB Zar" w:cs="XB Zar"/>
          <w:color w:val="2F2B20" w:themeColor="text1"/>
          <w:sz w:val="32"/>
          <w:szCs w:val="32"/>
          <w:shd w:val="clear" w:color="auto" w:fill="FFFFFF"/>
          <w:rtl/>
        </w:rPr>
        <w:t>»</w:t>
      </w:r>
      <w:r>
        <w:rPr>
          <w:rFonts w:ascii="XB Zar" w:eastAsia="Times New Roman" w:hAnsi="XB Zar" w:cs="XB Zar" w:hint="cs"/>
          <w:color w:val="2F2B20" w:themeColor="text1"/>
          <w:sz w:val="32"/>
          <w:szCs w:val="32"/>
          <w:shd w:val="clear" w:color="auto" w:fill="FFFFFF"/>
          <w:rtl/>
          <w:lang w:bidi="fa-IR"/>
        </w:rPr>
        <w:t xml:space="preserve"> نیز معروف است. این الگوریتم بر مبنای ضرب دو ماتریس 2*2 با 7 عملیات ضرب است که در عوض، تعداد بیشتری جمع و عملیات ریاضی این چنینی لازم دارد.</w:t>
      </w:r>
    </w:p>
    <w:p w:rsidR="00C3286D" w:rsidRDefault="00C3286D" w:rsidP="002424C0">
      <w:pPr>
        <w:bidi/>
        <w:spacing w:before="240" w:after="240" w:line="240" w:lineRule="auto"/>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color w:val="2F2B20" w:themeColor="text1"/>
          <w:sz w:val="32"/>
          <w:szCs w:val="32"/>
          <w:shd w:val="clear" w:color="auto" w:fill="FFFFFF"/>
          <w:rtl/>
          <w:lang w:bidi="fa-IR"/>
        </w:rPr>
        <w:t xml:space="preserve">در ابتدای بحث، به حاصل ضرب دو بلوک 2*2 می پردازیم که هر بلوک، ماتریسی مربعی است. طبق الگوریتم -1، که همان ضرب عادی دو ماتریس است، هر درایه به صورت </w:t>
      </w:r>
      <w:r w:rsidRPr="00A461A3">
        <w:rPr>
          <w:rFonts w:ascii="XB Zar" w:eastAsia="Times New Roman" w:hAnsi="XB Zar" w:cs="XB Zar"/>
          <w:color w:val="2F2B20" w:themeColor="text1"/>
          <w:sz w:val="32"/>
          <w:szCs w:val="32"/>
          <w:shd w:val="clear" w:color="auto" w:fill="FFFFFF"/>
        </w:rPr>
        <w:t>Cij = Ai1B11 + Ai2B21·</w:t>
      </w:r>
      <w:r w:rsidRPr="00A461A3">
        <w:rPr>
          <w:rFonts w:ascii="XB Zar" w:eastAsia="Times New Roman" w:hAnsi="XB Zar" w:cs="XB Zar"/>
          <w:color w:val="2F2B20" w:themeColor="text1"/>
          <w:sz w:val="32"/>
          <w:szCs w:val="32"/>
          <w:shd w:val="clear" w:color="auto" w:fill="FFFFFF"/>
          <w:rtl/>
          <w:lang w:bidi="fa-IR"/>
        </w:rPr>
        <w:t xml:space="preserve"> محاسبه می شود بنابراین 8 ضرب و 4 عمل جمع برای ضرب دو بلوک زیر نیاز داریم:</w:t>
      </w:r>
    </w:p>
    <w:p w:rsidR="002424C0" w:rsidRPr="00A461A3" w:rsidRDefault="002424C0" w:rsidP="002424C0">
      <w:pPr>
        <w:bidi/>
        <w:spacing w:before="240" w:after="240" w:line="240" w:lineRule="auto"/>
        <w:rPr>
          <w:rFonts w:ascii="XB Zar" w:eastAsia="Times New Roman" w:hAnsi="XB Zar" w:cs="XB Zar"/>
          <w:color w:val="2F2B20" w:themeColor="text1"/>
          <w:sz w:val="32"/>
          <w:szCs w:val="32"/>
          <w:shd w:val="clear" w:color="auto" w:fill="FFFFFF"/>
          <w:rtl/>
          <w:lang w:bidi="fa-IR"/>
        </w:rPr>
      </w:pPr>
    </w:p>
    <w:p w:rsidR="00C3286D" w:rsidRDefault="00C3286D" w:rsidP="002424C0">
      <w:pPr>
        <w:bidi/>
        <w:spacing w:before="240" w:after="240" w:line="240" w:lineRule="auto"/>
        <w:jc w:val="center"/>
        <w:rPr>
          <w:rFonts w:ascii="XB Zar" w:eastAsia="Times New Roman" w:hAnsi="XB Zar" w:cs="XB Zar"/>
          <w:color w:val="2F2B20" w:themeColor="text1"/>
          <w:sz w:val="32"/>
          <w:szCs w:val="32"/>
          <w:shd w:val="clear" w:color="auto" w:fill="FFFFFF"/>
          <w:lang w:bidi="fa-IR"/>
        </w:rPr>
      </w:pPr>
      <w:r w:rsidRPr="00A461A3">
        <w:rPr>
          <w:rFonts w:ascii="XB Zar" w:eastAsia="Times New Roman" w:hAnsi="XB Zar" w:cs="XB Zar"/>
          <w:noProof/>
          <w:color w:val="2F2B20" w:themeColor="text1"/>
          <w:sz w:val="32"/>
          <w:szCs w:val="32"/>
          <w:shd w:val="clear" w:color="auto" w:fill="FFFFFF"/>
          <w:rtl/>
          <w:lang w:bidi="ar-SA"/>
        </w:rPr>
        <w:drawing>
          <wp:inline distT="0" distB="0" distL="0" distR="0" wp14:anchorId="0DDF1623" wp14:editId="4260F254">
            <wp:extent cx="5472971" cy="87489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32909.jpg"/>
                    <pic:cNvPicPr/>
                  </pic:nvPicPr>
                  <pic:blipFill>
                    <a:blip r:embed="rId25">
                      <a:extLst>
                        <a:ext uri="{28A0092B-C50C-407E-A947-70E740481C1C}">
                          <a14:useLocalDpi xmlns:a14="http://schemas.microsoft.com/office/drawing/2010/main" val="0"/>
                        </a:ext>
                      </a:extLst>
                    </a:blip>
                    <a:stretch>
                      <a:fillRect/>
                    </a:stretch>
                  </pic:blipFill>
                  <pic:spPr>
                    <a:xfrm>
                      <a:off x="0" y="0"/>
                      <a:ext cx="5474360" cy="875120"/>
                    </a:xfrm>
                    <a:prstGeom prst="rect">
                      <a:avLst/>
                    </a:prstGeom>
                  </pic:spPr>
                </pic:pic>
              </a:graphicData>
            </a:graphic>
          </wp:inline>
        </w:drawing>
      </w:r>
    </w:p>
    <w:p w:rsidR="00BE479D" w:rsidRDefault="00BE479D" w:rsidP="00BE479D">
      <w:pPr>
        <w:bidi/>
        <w:spacing w:before="240" w:after="240" w:line="240" w:lineRule="auto"/>
        <w:rPr>
          <w:rFonts w:ascii="XB Zar" w:eastAsia="Times New Roman" w:hAnsi="XB Zar" w:cs="XB Zar"/>
          <w:color w:val="2F2B20" w:themeColor="text1"/>
          <w:sz w:val="32"/>
          <w:szCs w:val="32"/>
          <w:shd w:val="clear" w:color="auto" w:fill="FFFFFF"/>
          <w:rtl/>
          <w:lang w:bidi="fa-IR"/>
        </w:rPr>
      </w:pPr>
    </w:p>
    <w:p w:rsidR="00382EFD" w:rsidRPr="00A461A3" w:rsidRDefault="00BE479D" w:rsidP="00BE479D">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Pr>
          <w:rFonts w:ascii="XB Zar" w:eastAsia="Times New Roman" w:hAnsi="XB Zar" w:cs="XB Zar" w:hint="cs"/>
          <w:color w:val="2F2B20" w:themeColor="text1"/>
          <w:sz w:val="32"/>
          <w:szCs w:val="32"/>
          <w:shd w:val="clear" w:color="auto" w:fill="FFFFFF"/>
          <w:rtl/>
          <w:lang w:bidi="fa-IR"/>
        </w:rPr>
        <w:t>همانطور که گفتیم،</w:t>
      </w:r>
      <w:r>
        <w:rPr>
          <w:rFonts w:ascii="XB Zar" w:eastAsia="Times New Roman" w:hAnsi="XB Zar" w:cs="XB Zar"/>
          <w:color w:val="3B3628" w:themeColor="text1" w:themeTint="F2"/>
          <w:sz w:val="32"/>
          <w:szCs w:val="32"/>
          <w:shd w:val="clear" w:color="auto" w:fill="FFFFFF"/>
          <w:lang w:bidi="fa-IR"/>
        </w:rPr>
        <w:t xml:space="preserve"> </w:t>
      </w:r>
      <w:r>
        <w:rPr>
          <w:rFonts w:ascii="XB Zar" w:eastAsia="Times New Roman" w:hAnsi="XB Zar" w:cs="XB Zar" w:hint="cs"/>
          <w:color w:val="3B3628" w:themeColor="text1" w:themeTint="F2"/>
          <w:sz w:val="32"/>
          <w:szCs w:val="32"/>
          <w:shd w:val="clear" w:color="auto" w:fill="FFFFFF"/>
          <w:rtl/>
          <w:lang w:bidi="fa-IR"/>
        </w:rPr>
        <w:t xml:space="preserve"> </w:t>
      </w:r>
      <w:r>
        <w:rPr>
          <w:rFonts w:ascii="XB Zar" w:eastAsia="Times New Roman" w:hAnsi="XB Zar" w:cs="XB Zar"/>
          <w:color w:val="3B3628" w:themeColor="text1" w:themeTint="F2"/>
          <w:sz w:val="32"/>
          <w:szCs w:val="32"/>
          <w:shd w:val="clear" w:color="auto" w:fill="FFFFFF"/>
          <w:lang w:bidi="fa-IR"/>
        </w:rPr>
        <w:t>Strassen</w:t>
      </w:r>
      <w:r>
        <w:rPr>
          <w:rFonts w:ascii="XB Zar" w:eastAsia="Times New Roman" w:hAnsi="XB Zar" w:cs="XB Zar" w:hint="cs"/>
          <w:color w:val="3B3628" w:themeColor="text1" w:themeTint="F2"/>
          <w:sz w:val="32"/>
          <w:szCs w:val="32"/>
          <w:shd w:val="clear" w:color="auto" w:fill="FFFFFF"/>
          <w:rtl/>
          <w:lang w:bidi="fa-IR"/>
        </w:rPr>
        <w:t xml:space="preserve"> </w:t>
      </w:r>
      <w:r w:rsidR="00C3286D" w:rsidRPr="00A461A3">
        <w:rPr>
          <w:rFonts w:ascii="XB Zar" w:eastAsia="Times New Roman" w:hAnsi="XB Zar" w:cs="XB Zar"/>
          <w:color w:val="3B3628" w:themeColor="text1" w:themeTint="F2"/>
          <w:sz w:val="32"/>
          <w:szCs w:val="32"/>
          <w:shd w:val="clear" w:color="auto" w:fill="FFFFFF"/>
          <w:rtl/>
          <w:lang w:bidi="fa-IR"/>
        </w:rPr>
        <w:t xml:space="preserve">نشان داد که میتوانیم ماتریس </w:t>
      </w:r>
      <w:r w:rsidR="00C3286D" w:rsidRPr="00A461A3">
        <w:rPr>
          <w:rFonts w:ascii="XB Zar" w:eastAsia="Times New Roman" w:hAnsi="XB Zar" w:cs="XB Zar"/>
          <w:color w:val="3B3628" w:themeColor="text1" w:themeTint="F2"/>
          <w:sz w:val="32"/>
          <w:szCs w:val="32"/>
          <w:shd w:val="clear" w:color="auto" w:fill="FFFFFF"/>
          <w:lang w:bidi="fa-IR"/>
        </w:rPr>
        <w:t>C</w:t>
      </w:r>
      <w:r w:rsidR="00C3286D" w:rsidRPr="00A461A3">
        <w:rPr>
          <w:rFonts w:ascii="XB Zar" w:eastAsia="Times New Roman" w:hAnsi="XB Zar" w:cs="XB Zar"/>
          <w:color w:val="3B3628" w:themeColor="text1" w:themeTint="F2"/>
          <w:sz w:val="32"/>
          <w:szCs w:val="32"/>
          <w:shd w:val="clear" w:color="auto" w:fill="FFFFFF"/>
          <w:rtl/>
          <w:lang w:bidi="fa-IR"/>
        </w:rPr>
        <w:t xml:space="preserve"> را با تنها محاسبه ی 7 ضرب و 18 جمع، به صورت زیر محاسبه کرد:</w:t>
      </w:r>
    </w:p>
    <w:p w:rsidR="00C3286D" w:rsidRPr="00A461A3" w:rsidRDefault="008C36E2"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lastRenderedPageBreak/>
        <w:drawing>
          <wp:inline distT="0" distB="0" distL="0" distR="0" wp14:anchorId="1C3D45CA" wp14:editId="75AB1A44">
            <wp:extent cx="2072640" cy="22479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33605.jpg"/>
                    <pic:cNvPicPr/>
                  </pic:nvPicPr>
                  <pic:blipFill>
                    <a:blip r:embed="rId26">
                      <a:extLst>
                        <a:ext uri="{28A0092B-C50C-407E-A947-70E740481C1C}">
                          <a14:useLocalDpi xmlns:a14="http://schemas.microsoft.com/office/drawing/2010/main" val="0"/>
                        </a:ext>
                      </a:extLst>
                    </a:blip>
                    <a:stretch>
                      <a:fillRect/>
                    </a:stretch>
                  </pic:blipFill>
                  <pic:spPr>
                    <a:xfrm>
                      <a:off x="0" y="0"/>
                      <a:ext cx="2072640" cy="2247900"/>
                    </a:xfrm>
                    <a:prstGeom prst="rect">
                      <a:avLst/>
                    </a:prstGeom>
                  </pic:spPr>
                </pic:pic>
              </a:graphicData>
            </a:graphic>
          </wp:inline>
        </w:drawing>
      </w:r>
    </w:p>
    <w:p w:rsidR="008C36E2" w:rsidRPr="00A461A3" w:rsidRDefault="008C36E2" w:rsidP="002424C0">
      <w:pPr>
        <w:pStyle w:val="BodyText"/>
        <w:pBdr>
          <w:bottom w:val="none" w:sz="0" w:space="0" w:color="auto"/>
        </w:pBdr>
        <w:rPr>
          <w:rFonts w:ascii="XB Zar" w:hAnsi="XB Zar" w:cs="XB Zar"/>
          <w:rtl/>
        </w:rPr>
      </w:pPr>
      <w:r w:rsidRPr="00A461A3">
        <w:rPr>
          <w:rFonts w:ascii="XB Zar" w:hAnsi="XB Zar" w:cs="XB Zar"/>
          <w:rtl/>
        </w:rPr>
        <w:t>به راحتی می توان با جایگزینی معادلات بالا</w:t>
      </w:r>
      <w:r w:rsidR="00D344D7" w:rsidRPr="00A461A3">
        <w:rPr>
          <w:rFonts w:ascii="XB Zar" w:hAnsi="XB Zar" w:cs="XB Zar"/>
          <w:rtl/>
        </w:rPr>
        <w:t>،</w:t>
      </w:r>
      <w:r w:rsidRPr="00A461A3">
        <w:rPr>
          <w:rFonts w:ascii="XB Zar" w:hAnsi="XB Zar" w:cs="XB Zar"/>
          <w:rtl/>
        </w:rPr>
        <w:t xml:space="preserve"> صحت </w:t>
      </w:r>
      <w:r w:rsidR="00D344D7" w:rsidRPr="00A461A3">
        <w:rPr>
          <w:rFonts w:ascii="XB Zar" w:hAnsi="XB Zar" w:cs="XB Zar"/>
          <w:rtl/>
        </w:rPr>
        <w:t>ادعا</w:t>
      </w:r>
      <w:r w:rsidRPr="00A461A3">
        <w:rPr>
          <w:rFonts w:ascii="XB Zar" w:hAnsi="XB Zar" w:cs="XB Zar"/>
          <w:rtl/>
        </w:rPr>
        <w:t xml:space="preserve"> را ثابت کرد. </w:t>
      </w:r>
      <w:r w:rsidR="00D344D7" w:rsidRPr="00A461A3">
        <w:rPr>
          <w:rFonts w:ascii="XB Zar" w:hAnsi="XB Zar" w:cs="XB Zar"/>
          <w:rtl/>
        </w:rPr>
        <w:t>حال به سراغ بررسی حالت کلی می رویم:</w:t>
      </w:r>
    </w:p>
    <w:p w:rsidR="008C36E2" w:rsidRPr="00A461A3" w:rsidRDefault="008C36E2"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فرض کنید</w:t>
      </w:r>
      <w:r w:rsidRPr="00A461A3">
        <w:rPr>
          <w:rFonts w:ascii="XB Zar" w:eastAsia="Times New Roman" w:hAnsi="XB Zar" w:cs="XB Zar"/>
          <w:color w:val="3B3628" w:themeColor="text1" w:themeTint="F2"/>
          <w:sz w:val="32"/>
          <w:szCs w:val="32"/>
          <w:shd w:val="clear" w:color="auto" w:fill="FFFFFF"/>
          <w:lang w:bidi="fa-IR"/>
        </w:rPr>
        <w:t xml:space="preserve"> n = 2m </w:t>
      </w:r>
      <w:r w:rsidRPr="00A461A3">
        <w:rPr>
          <w:rFonts w:ascii="XB Zar" w:eastAsia="Times New Roman" w:hAnsi="XB Zar" w:cs="XB Zar"/>
          <w:color w:val="3B3628" w:themeColor="text1" w:themeTint="F2"/>
          <w:sz w:val="32"/>
          <w:szCs w:val="32"/>
          <w:shd w:val="clear" w:color="auto" w:fill="FFFFFF"/>
          <w:rtl/>
          <w:lang w:bidi="fa-IR"/>
        </w:rPr>
        <w:t xml:space="preserve">است. در نتیجه، بلوک ها </w:t>
      </w:r>
      <w:r w:rsidRPr="00A461A3">
        <w:rPr>
          <w:rFonts w:ascii="XB Zar" w:eastAsia="Times New Roman" w:hAnsi="XB Zar" w:cs="XB Zar"/>
          <w:color w:val="3B3628" w:themeColor="text1" w:themeTint="F2"/>
          <w:sz w:val="32"/>
          <w:szCs w:val="32"/>
          <w:shd w:val="clear" w:color="auto" w:fill="FFFFFF"/>
          <w:lang w:bidi="fa-IR"/>
        </w:rPr>
        <w:t>m</w:t>
      </w:r>
      <w:r w:rsidRPr="00A461A3">
        <w:rPr>
          <w:rFonts w:ascii="XB Zar" w:eastAsia="Times New Roman" w:hAnsi="XB Zar" w:cs="XB Zar"/>
          <w:color w:val="3B3628" w:themeColor="text1" w:themeTint="F2"/>
          <w:sz w:val="32"/>
          <w:szCs w:val="32"/>
          <w:shd w:val="clear" w:color="auto" w:fill="FFFFFF"/>
          <w:rtl/>
          <w:lang w:bidi="fa-IR"/>
        </w:rPr>
        <w:t xml:space="preserve"> در </w:t>
      </w:r>
      <w:r w:rsidRPr="00A461A3">
        <w:rPr>
          <w:rFonts w:ascii="XB Zar" w:eastAsia="Times New Roman" w:hAnsi="XB Zar" w:cs="XB Zar"/>
          <w:color w:val="3B3628" w:themeColor="text1" w:themeTint="F2"/>
          <w:sz w:val="32"/>
          <w:szCs w:val="32"/>
          <w:shd w:val="clear" w:color="auto" w:fill="FFFFFF"/>
          <w:lang w:bidi="fa-IR"/>
        </w:rPr>
        <w:t>m</w:t>
      </w:r>
      <w:r w:rsidRPr="00A461A3">
        <w:rPr>
          <w:rFonts w:ascii="XB Zar" w:eastAsia="Times New Roman" w:hAnsi="XB Zar" w:cs="XB Zar"/>
          <w:color w:val="3B3628" w:themeColor="text1" w:themeTint="F2"/>
          <w:sz w:val="32"/>
          <w:szCs w:val="32"/>
          <w:shd w:val="clear" w:color="auto" w:fill="FFFFFF"/>
          <w:rtl/>
          <w:lang w:bidi="fa-IR"/>
        </w:rPr>
        <w:t xml:space="preserve"> هستند. بنابراین میتوان چنین گفت که در ضرب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شامل </w:t>
      </w:r>
      <w:r w:rsidRPr="00A461A3">
        <w:rPr>
          <w:rFonts w:ascii="XB Zar" w:eastAsia="Times New Roman" w:hAnsi="XB Zar" w:cs="XB Zar"/>
          <w:color w:val="3B3628" w:themeColor="text1" w:themeTint="F2"/>
          <w:sz w:val="32"/>
          <w:szCs w:val="32"/>
          <w:shd w:val="clear" w:color="auto" w:fill="FFFFFF"/>
          <w:lang w:bidi="fa-IR"/>
        </w:rPr>
        <w:t>(2m)^3</w:t>
      </w:r>
      <w:r w:rsidRPr="00A461A3">
        <w:rPr>
          <w:rFonts w:ascii="XB Zar" w:eastAsia="Times New Roman" w:hAnsi="XB Zar" w:cs="XB Zar"/>
          <w:color w:val="3B3628" w:themeColor="text1" w:themeTint="F2"/>
          <w:sz w:val="32"/>
          <w:szCs w:val="32"/>
          <w:shd w:val="clear" w:color="auto" w:fill="FFFFFF"/>
          <w:rtl/>
          <w:lang w:bidi="fa-IR"/>
        </w:rPr>
        <w:t xml:space="preserve"> ضرب و </w:t>
      </w:r>
      <w:r w:rsidRPr="00A461A3">
        <w:rPr>
          <w:rFonts w:ascii="XB Zar" w:eastAsia="Times New Roman" w:hAnsi="XB Zar" w:cs="XB Zar"/>
          <w:color w:val="3B3628" w:themeColor="text1" w:themeTint="F2"/>
          <w:sz w:val="32"/>
          <w:szCs w:val="32"/>
          <w:shd w:val="clear" w:color="auto" w:fill="FFFFFF"/>
          <w:lang w:bidi="fa-IR"/>
        </w:rPr>
        <w:t>(2m)^3 – (2m)2</w:t>
      </w:r>
      <w:r w:rsidRPr="00A461A3">
        <w:rPr>
          <w:rFonts w:ascii="XB Zar" w:eastAsia="Times New Roman" w:hAnsi="XB Zar" w:cs="XB Zar"/>
          <w:color w:val="3B3628" w:themeColor="text1" w:themeTint="F2"/>
          <w:sz w:val="32"/>
          <w:szCs w:val="32"/>
          <w:shd w:val="clear" w:color="auto" w:fill="FFFFFF"/>
          <w:rtl/>
          <w:lang w:bidi="fa-IR"/>
        </w:rPr>
        <w:t xml:space="preserve"> جمع می باشد. حال اگر الگوریتم استراسن را در نظر بگیریم، یعنی عملیات ضرب معمولی ماتریس ها در سطح بلوک انجام شود، آنگاه به تعداد </w:t>
      </w:r>
      <w:r w:rsidRPr="00A461A3">
        <w:rPr>
          <w:rFonts w:ascii="XB Zar" w:eastAsia="Times New Roman" w:hAnsi="XB Zar" w:cs="XB Zar"/>
          <w:color w:val="3B3628" w:themeColor="text1" w:themeTint="F2"/>
          <w:sz w:val="32"/>
          <w:szCs w:val="32"/>
          <w:shd w:val="clear" w:color="auto" w:fill="FFFFFF"/>
          <w:lang w:bidi="fa-IR"/>
        </w:rPr>
        <w:t>7m^3</w:t>
      </w:r>
      <w:r w:rsidRPr="00A461A3">
        <w:rPr>
          <w:rFonts w:ascii="XB Zar" w:eastAsia="Times New Roman" w:hAnsi="XB Zar" w:cs="XB Zar"/>
          <w:color w:val="3B3628" w:themeColor="text1" w:themeTint="F2"/>
          <w:sz w:val="32"/>
          <w:szCs w:val="32"/>
          <w:shd w:val="clear" w:color="auto" w:fill="FFFFFF"/>
          <w:rtl/>
          <w:lang w:bidi="fa-IR"/>
        </w:rPr>
        <w:t xml:space="preserve"> ضرب به </w:t>
      </w:r>
      <w:r w:rsidRPr="00A461A3">
        <w:rPr>
          <w:rFonts w:ascii="XB Zar" w:eastAsia="Times New Roman" w:hAnsi="XB Zar" w:cs="XB Zar"/>
          <w:color w:val="3B3628" w:themeColor="text1" w:themeTint="F2"/>
          <w:sz w:val="32"/>
          <w:szCs w:val="32"/>
          <w:shd w:val="clear" w:color="auto" w:fill="FFFFFF"/>
          <w:lang w:bidi="fa-IR"/>
        </w:rPr>
        <w:t>7m^3 + 11m^2</w:t>
      </w:r>
      <w:r w:rsidRPr="00A461A3">
        <w:rPr>
          <w:rFonts w:ascii="XB Zar" w:eastAsia="Times New Roman" w:hAnsi="XB Zar" w:cs="XB Zar"/>
          <w:color w:val="3B3628" w:themeColor="text1" w:themeTint="F2"/>
          <w:sz w:val="32"/>
          <w:szCs w:val="32"/>
          <w:shd w:val="clear" w:color="auto" w:fill="FFFFFF"/>
          <w:rtl/>
          <w:lang w:bidi="fa-IR"/>
        </w:rPr>
        <w:t xml:space="preserve"> جمع لازم داریم. پس میتوان گفت اگر </w:t>
      </w:r>
      <w:r w:rsidRPr="00A461A3">
        <w:rPr>
          <w:rFonts w:ascii="XB Zar" w:eastAsia="Times New Roman" w:hAnsi="XB Zar" w:cs="XB Zar"/>
          <w:color w:val="3B3628" w:themeColor="text1" w:themeTint="F2"/>
          <w:sz w:val="32"/>
          <w:szCs w:val="32"/>
          <w:shd w:val="clear" w:color="auto" w:fill="FFFFFF"/>
          <w:lang w:bidi="fa-IR"/>
        </w:rPr>
        <w:t>m&gt;&gt;1</w:t>
      </w:r>
      <w:r w:rsidRPr="00A461A3">
        <w:rPr>
          <w:rFonts w:ascii="XB Zar" w:eastAsia="Times New Roman" w:hAnsi="XB Zar" w:cs="XB Zar"/>
          <w:color w:val="3B3628" w:themeColor="text1" w:themeTint="F2"/>
          <w:sz w:val="32"/>
          <w:szCs w:val="32"/>
          <w:shd w:val="clear" w:color="auto" w:fill="FFFFFF"/>
          <w:rtl/>
          <w:lang w:bidi="fa-IR"/>
        </w:rPr>
        <w:t xml:space="preserve"> باشد، آنگاه الگوریتم استراسن </w:t>
      </w:r>
      <w:r w:rsidR="00D344D7" w:rsidRPr="00A461A3">
        <w:rPr>
          <w:rFonts w:ascii="XB Zar" w:eastAsia="Times New Roman" w:hAnsi="XB Zar" w:cs="XB Zar"/>
          <w:color w:val="3B3628" w:themeColor="text1" w:themeTint="F2"/>
          <w:sz w:val="32"/>
          <w:szCs w:val="32"/>
          <w:shd w:val="clear" w:color="auto" w:fill="FFFFFF"/>
          <w:rtl/>
          <w:lang w:bidi="fa-IR"/>
        </w:rPr>
        <w:t xml:space="preserve">تقریبا </w:t>
      </w:r>
      <w:r w:rsidR="00D344D7" w:rsidRPr="00A461A3">
        <w:rPr>
          <w:rFonts w:ascii="XB Zar" w:eastAsia="Times New Roman" w:hAnsi="XB Zar" w:cs="XB Zar"/>
          <w:color w:val="3B3628" w:themeColor="text1" w:themeTint="F2"/>
          <w:sz w:val="32"/>
          <w:szCs w:val="32"/>
          <w:shd w:val="clear" w:color="auto" w:fill="FFFFFF"/>
          <w:lang w:bidi="fa-IR"/>
        </w:rPr>
        <w:t>7/8</w:t>
      </w:r>
      <w:r w:rsidR="00D344D7" w:rsidRPr="00A461A3">
        <w:rPr>
          <w:rFonts w:ascii="XB Zar" w:eastAsia="Times New Roman" w:hAnsi="XB Zar" w:cs="XB Zar"/>
          <w:color w:val="3B3628" w:themeColor="text1" w:themeTint="F2"/>
          <w:sz w:val="32"/>
          <w:szCs w:val="32"/>
          <w:shd w:val="clear" w:color="auto" w:fill="FFFFFF"/>
          <w:rtl/>
          <w:lang w:bidi="fa-IR"/>
        </w:rPr>
        <w:t xml:space="preserve"> الگوریتم ضرب معمولی عمل میکند.</w:t>
      </w:r>
    </w:p>
    <w:p w:rsidR="00D344D7" w:rsidRPr="00A461A3" w:rsidRDefault="00D344D7"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الگوریتم استراسن قابل بهبود یافتن است. درواقع، اگر این الگوریتم را بر روی هر یک از بلوک های ضرب مرتبط با </w:t>
      </w:r>
      <w:r w:rsidRPr="00A461A3">
        <w:rPr>
          <w:rFonts w:ascii="XB Zar" w:eastAsia="Times New Roman" w:hAnsi="XB Zar" w:cs="XB Zar"/>
          <w:color w:val="3B3628" w:themeColor="text1" w:themeTint="F2"/>
          <w:sz w:val="32"/>
          <w:szCs w:val="32"/>
          <w:shd w:val="clear" w:color="auto" w:fill="FFFFFF"/>
          <w:lang w:bidi="fa-IR"/>
        </w:rPr>
        <w:t>Pi</w:t>
      </w:r>
      <w:r w:rsidRPr="00A461A3">
        <w:rPr>
          <w:rFonts w:ascii="XB Zar" w:eastAsia="Times New Roman" w:hAnsi="XB Zar" w:cs="XB Zar"/>
          <w:color w:val="3B3628" w:themeColor="text1" w:themeTint="F2"/>
          <w:sz w:val="32"/>
          <w:szCs w:val="32"/>
          <w:shd w:val="clear" w:color="auto" w:fill="FFFFFF"/>
          <w:rtl/>
          <w:lang w:bidi="fa-IR"/>
        </w:rPr>
        <w:t xml:space="preserve"> که سایزشان نصف ماتریس اصلی است پیاده کنیم. بنابراین، درواقع اگر </w:t>
      </w:r>
      <w:r w:rsidRPr="00A461A3">
        <w:rPr>
          <w:rFonts w:ascii="XB Zar" w:eastAsia="Times New Roman" w:hAnsi="XB Zar" w:cs="XB Zar"/>
          <w:color w:val="3B3628" w:themeColor="text1" w:themeTint="F2"/>
          <w:sz w:val="32"/>
          <w:szCs w:val="32"/>
          <w:shd w:val="clear" w:color="auto" w:fill="FFFFFF"/>
          <w:lang w:bidi="fa-IR"/>
        </w:rPr>
        <w:t>A</w:t>
      </w:r>
      <w:r w:rsidRPr="00A461A3">
        <w:rPr>
          <w:rFonts w:ascii="XB Zar" w:eastAsia="Times New Roman" w:hAnsi="XB Zar" w:cs="XB Zar"/>
          <w:color w:val="3B3628" w:themeColor="text1" w:themeTint="F2"/>
          <w:sz w:val="32"/>
          <w:szCs w:val="32"/>
          <w:shd w:val="clear" w:color="auto" w:fill="FFFFFF"/>
          <w:rtl/>
          <w:lang w:bidi="fa-IR"/>
        </w:rPr>
        <w:t xml:space="preserve"> و </w:t>
      </w:r>
      <w:r w:rsidRPr="00A461A3">
        <w:rPr>
          <w:rFonts w:ascii="XB Zar" w:eastAsia="Times New Roman" w:hAnsi="XB Zar" w:cs="XB Zar"/>
          <w:color w:val="3B3628" w:themeColor="text1" w:themeTint="F2"/>
          <w:sz w:val="32"/>
          <w:szCs w:val="32"/>
          <w:shd w:val="clear" w:color="auto" w:fill="FFFFFF"/>
          <w:lang w:bidi="fa-IR"/>
        </w:rPr>
        <w:t>B</w:t>
      </w:r>
      <w:r w:rsidRPr="00A461A3">
        <w:rPr>
          <w:rFonts w:ascii="XB Zar" w:eastAsia="Times New Roman" w:hAnsi="XB Zar" w:cs="XB Zar"/>
          <w:color w:val="3B3628" w:themeColor="text1" w:themeTint="F2"/>
          <w:sz w:val="32"/>
          <w:szCs w:val="32"/>
          <w:shd w:val="clear" w:color="auto" w:fill="FFFFFF"/>
          <w:rtl/>
          <w:lang w:bidi="fa-IR"/>
        </w:rPr>
        <w:t xml:space="preserve"> ماتریس های </w:t>
      </w:r>
      <w:r w:rsidRPr="00A461A3">
        <w:rPr>
          <w:rFonts w:ascii="XB Zar" w:eastAsia="Times New Roman" w:hAnsi="XB Zar" w:cs="XB Zar"/>
          <w:color w:val="3B3628" w:themeColor="text1" w:themeTint="F2"/>
          <w:sz w:val="32"/>
          <w:szCs w:val="32"/>
          <w:shd w:val="clear" w:color="auto" w:fill="FFFFFF"/>
          <w:lang w:bidi="fa-IR"/>
        </w:rPr>
        <w:t>n*n</w:t>
      </w:r>
      <w:r w:rsidRPr="00A461A3">
        <w:rPr>
          <w:rFonts w:ascii="XB Zar" w:eastAsia="Times New Roman" w:hAnsi="XB Zar" w:cs="XB Zar"/>
          <w:color w:val="3B3628" w:themeColor="text1" w:themeTint="F2"/>
          <w:sz w:val="32"/>
          <w:szCs w:val="32"/>
          <w:shd w:val="clear" w:color="auto" w:fill="FFFFFF"/>
          <w:rtl/>
          <w:lang w:bidi="fa-IR"/>
        </w:rPr>
        <w:t xml:space="preserve"> باشند و </w:t>
      </w:r>
      <w:r w:rsidRPr="00A461A3">
        <w:rPr>
          <w:rFonts w:ascii="XB Zar" w:eastAsia="Times New Roman" w:hAnsi="XB Zar" w:cs="XB Zar"/>
          <w:color w:val="3B3628" w:themeColor="text1" w:themeTint="F2"/>
          <w:sz w:val="32"/>
          <w:szCs w:val="32"/>
          <w:shd w:val="clear" w:color="auto" w:fill="FFFFFF"/>
          <w:lang w:bidi="fa-IR"/>
        </w:rPr>
        <w:t>n = 2^q</w:t>
      </w:r>
      <w:r w:rsidRPr="00A461A3">
        <w:rPr>
          <w:rFonts w:ascii="XB Zar" w:eastAsia="Times New Roman" w:hAnsi="XB Zar" w:cs="XB Zar"/>
          <w:color w:val="3B3628" w:themeColor="text1" w:themeTint="F2"/>
          <w:sz w:val="32"/>
          <w:szCs w:val="32"/>
          <w:shd w:val="clear" w:color="auto" w:fill="FFFFFF"/>
          <w:rtl/>
          <w:lang w:bidi="fa-IR"/>
        </w:rPr>
        <w:t xml:space="preserve">، آنگاه میتوانیم بار ها و به صورت تکرار شونده، الگوریتم استراسن را اجرا کنیم تا زمانی که به حالت پایه ی 1*1 برسیم. البته واضح است که هیچ نیازی برای رساندن تا </w:t>
      </w:r>
      <w:r w:rsidRPr="00A461A3">
        <w:rPr>
          <w:rFonts w:ascii="XB Zar" w:eastAsia="Times New Roman" w:hAnsi="XB Zar" w:cs="XB Zar"/>
          <w:color w:val="3B3628" w:themeColor="text1" w:themeTint="F2"/>
          <w:sz w:val="32"/>
          <w:szCs w:val="32"/>
          <w:shd w:val="clear" w:color="auto" w:fill="FFFFFF"/>
          <w:lang w:bidi="fa-IR"/>
        </w:rPr>
        <w:t>n = 1</w:t>
      </w:r>
      <w:r w:rsidRPr="00A461A3">
        <w:rPr>
          <w:rFonts w:ascii="XB Zar" w:eastAsia="Times New Roman" w:hAnsi="XB Zar" w:cs="XB Zar"/>
          <w:color w:val="3B3628" w:themeColor="text1" w:themeTint="F2"/>
          <w:sz w:val="32"/>
          <w:szCs w:val="32"/>
          <w:shd w:val="clear" w:color="auto" w:fill="FFFFFF"/>
          <w:rtl/>
          <w:lang w:bidi="fa-IR"/>
        </w:rPr>
        <w:t xml:space="preserve"> نداریم. زمانی که سایز بلوک به اندازه ی </w:t>
      </w:r>
      <w:r w:rsidR="00476F36" w:rsidRPr="00A461A3">
        <w:rPr>
          <w:rFonts w:ascii="XB Zar" w:eastAsia="Times New Roman" w:hAnsi="XB Zar" w:cs="XB Zar"/>
          <w:color w:val="3B3628" w:themeColor="text1" w:themeTint="F2"/>
          <w:sz w:val="32"/>
          <w:szCs w:val="32"/>
          <w:shd w:val="clear" w:color="auto" w:fill="FFFFFF"/>
          <w:rtl/>
          <w:lang w:bidi="fa-IR"/>
        </w:rPr>
        <w:t>کافی کوچک شد (</w:t>
      </w:r>
      <w:r w:rsidR="00476F36" w:rsidRPr="00A461A3">
        <w:rPr>
          <w:rFonts w:ascii="XB Zar" w:eastAsia="Times New Roman" w:hAnsi="XB Zar" w:cs="XB Zar"/>
          <w:color w:val="3B3628" w:themeColor="text1" w:themeTint="F2"/>
          <w:sz w:val="32"/>
          <w:szCs w:val="32"/>
          <w:shd w:val="clear" w:color="auto" w:fill="FFFFFF"/>
          <w:lang w:bidi="fa-IR"/>
        </w:rPr>
        <w:t>n &lt;= n</w:t>
      </w:r>
      <w:r w:rsidR="00476F36" w:rsidRPr="00A461A3">
        <w:rPr>
          <w:rFonts w:ascii="XB Zar" w:eastAsia="Times New Roman" w:hAnsi="XB Zar" w:cs="XB Zar"/>
          <w:color w:val="3B3628" w:themeColor="text1" w:themeTint="F2"/>
          <w:sz w:val="32"/>
          <w:szCs w:val="32"/>
          <w:shd w:val="clear" w:color="auto" w:fill="FFFFFF"/>
          <w:vertAlign w:val="subscript"/>
          <w:lang w:bidi="fa-IR"/>
        </w:rPr>
        <w:t>min</w:t>
      </w:r>
      <w:r w:rsidR="00476F36" w:rsidRPr="00A461A3">
        <w:rPr>
          <w:rFonts w:ascii="XB Zar" w:eastAsia="Times New Roman" w:hAnsi="XB Zar" w:cs="XB Zar"/>
          <w:color w:val="3B3628" w:themeColor="text1" w:themeTint="F2"/>
          <w:sz w:val="32"/>
          <w:szCs w:val="32"/>
          <w:shd w:val="clear" w:color="auto" w:fill="FFFFFF"/>
          <w:rtl/>
          <w:lang w:bidi="fa-IR"/>
        </w:rPr>
        <w:t xml:space="preserve">)، آنگاه معقول تر است تا از ضرب معمولی دو ماتریس استفاده کنیم تا </w:t>
      </w:r>
      <w:r w:rsidR="00476F36" w:rsidRPr="00A461A3">
        <w:rPr>
          <w:rFonts w:ascii="XB Zar" w:eastAsia="Times New Roman" w:hAnsi="XB Zar" w:cs="XB Zar"/>
          <w:color w:val="3B3628" w:themeColor="text1" w:themeTint="F2"/>
          <w:sz w:val="32"/>
          <w:szCs w:val="32"/>
          <w:shd w:val="clear" w:color="auto" w:fill="FFFFFF"/>
          <w:lang w:bidi="fa-IR"/>
        </w:rPr>
        <w:t>Pi</w:t>
      </w:r>
      <w:r w:rsidR="00476F36" w:rsidRPr="00A461A3">
        <w:rPr>
          <w:rFonts w:ascii="XB Zar" w:eastAsia="Times New Roman" w:hAnsi="XB Zar" w:cs="XB Zar"/>
          <w:color w:val="3B3628" w:themeColor="text1" w:themeTint="F2"/>
          <w:sz w:val="32"/>
          <w:szCs w:val="32"/>
          <w:shd w:val="clear" w:color="auto" w:fill="FFFFFF"/>
          <w:rtl/>
          <w:lang w:bidi="fa-IR"/>
        </w:rPr>
        <w:t xml:space="preserve"> را به دست آوریم. به همین خاطر، اغلب میبینیم که ماتریس پایه را 2*2 در نظر میگیرند.</w:t>
      </w:r>
    </w:p>
    <w:p w:rsidR="00476F36" w:rsidRPr="00A461A3" w:rsidRDefault="00476F36"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پس در نهایت، اگر فرض کنیم </w:t>
      </w:r>
      <w:r w:rsidRPr="00A461A3">
        <w:rPr>
          <w:rFonts w:ascii="XB Zar" w:eastAsia="Times New Roman" w:hAnsi="XB Zar" w:cs="XB Zar"/>
          <w:color w:val="3B3628" w:themeColor="text1" w:themeTint="F2"/>
          <w:sz w:val="32"/>
          <w:szCs w:val="32"/>
          <w:shd w:val="clear" w:color="auto" w:fill="FFFFFF"/>
          <w:lang w:bidi="fa-IR"/>
        </w:rPr>
        <w:t>n = 2^q</w:t>
      </w:r>
      <w:r w:rsidRPr="00A461A3">
        <w:rPr>
          <w:rFonts w:ascii="XB Zar" w:eastAsia="Times New Roman" w:hAnsi="XB Zar" w:cs="XB Zar"/>
          <w:color w:val="3B3628" w:themeColor="text1" w:themeTint="F2"/>
          <w:sz w:val="32"/>
          <w:szCs w:val="32"/>
          <w:shd w:val="clear" w:color="auto" w:fill="FFFFFF"/>
          <w:rtl/>
          <w:lang w:bidi="fa-IR"/>
        </w:rPr>
        <w:t xml:space="preserve"> و </w:t>
      </w:r>
      <m:oMath>
        <m:r>
          <w:rPr>
            <w:rFonts w:ascii="Cambria Math" w:eastAsia="Times New Roman" w:hAnsi="Cambria Math" w:cs="XB Zar"/>
            <w:color w:val="3B3628" w:themeColor="text1" w:themeTint="F2"/>
            <w:sz w:val="32"/>
            <w:szCs w:val="32"/>
            <w:shd w:val="clear" w:color="auto" w:fill="FFFFFF"/>
            <w:lang w:bidi="fa-IR"/>
          </w:rPr>
          <m:t>A</m:t>
        </m:r>
        <m:r>
          <w:rPr>
            <w:rFonts w:ascii="Cambria Math" w:eastAsia="Times New Roman" w:hAnsi="Cambria Math" w:cs="Cambria Math" w:hint="cs"/>
            <w:color w:val="3B3628" w:themeColor="text1" w:themeTint="F2"/>
            <w:sz w:val="32"/>
            <w:szCs w:val="32"/>
            <w:shd w:val="clear" w:color="auto" w:fill="FFFFFF"/>
            <w:rtl/>
            <w:lang w:bidi="fa-IR"/>
          </w:rPr>
          <m:t>∈</m:t>
        </m:r>
        <m:sSup>
          <m:sSupPr>
            <m:ctrlPr>
              <w:rPr>
                <w:rFonts w:ascii="Cambria Math" w:eastAsia="Times New Roman" w:hAnsi="Cambria Math" w:cs="XB Zar"/>
                <w:i/>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R</m:t>
            </m:r>
          </m:e>
          <m:sup>
            <m:r>
              <w:rPr>
                <w:rFonts w:ascii="Cambria Math" w:eastAsia="Times New Roman" w:hAnsi="Cambria Math" w:cs="XB Zar"/>
                <w:color w:val="3B3628" w:themeColor="text1" w:themeTint="F2"/>
                <w:sz w:val="32"/>
                <w:szCs w:val="32"/>
                <w:shd w:val="clear" w:color="auto" w:fill="FFFFFF"/>
                <w:lang w:bidi="fa-IR"/>
              </w:rPr>
              <m:t>n×n</m:t>
            </m:r>
          </m:sup>
        </m:sSup>
      </m:oMath>
      <w:r w:rsidRPr="00A461A3">
        <w:rPr>
          <w:rFonts w:ascii="XB Zar" w:eastAsia="Times New Roman" w:hAnsi="XB Zar" w:cs="XB Zar"/>
          <w:color w:val="3B3628" w:themeColor="text1" w:themeTint="F2"/>
          <w:sz w:val="32"/>
          <w:szCs w:val="32"/>
          <w:shd w:val="clear" w:color="auto" w:fill="FFFFFF"/>
          <w:rtl/>
          <w:lang w:bidi="fa-IR"/>
        </w:rPr>
        <w:t xml:space="preserve"> و </w:t>
      </w:r>
      <m:oMath>
        <m:r>
          <w:rPr>
            <w:rFonts w:ascii="Cambria Math" w:eastAsia="Times New Roman" w:hAnsi="Cambria Math" w:cs="XB Zar"/>
            <w:color w:val="3B3628" w:themeColor="text1" w:themeTint="F2"/>
            <w:sz w:val="32"/>
            <w:szCs w:val="32"/>
            <w:shd w:val="clear" w:color="auto" w:fill="FFFFFF"/>
            <w:lang w:bidi="fa-IR"/>
          </w:rPr>
          <m:t>B</m:t>
        </m:r>
        <m:r>
          <w:rPr>
            <w:rFonts w:ascii="Cambria Math" w:eastAsia="Times New Roman" w:hAnsi="Cambria Math" w:cs="Cambria Math" w:hint="cs"/>
            <w:color w:val="3B3628" w:themeColor="text1" w:themeTint="F2"/>
            <w:sz w:val="32"/>
            <w:szCs w:val="32"/>
            <w:shd w:val="clear" w:color="auto" w:fill="FFFFFF"/>
            <w:rtl/>
            <w:lang w:bidi="fa-IR"/>
          </w:rPr>
          <m:t>∈</m:t>
        </m:r>
        <m:sSup>
          <m:sSupPr>
            <m:ctrlPr>
              <w:rPr>
                <w:rFonts w:ascii="Cambria Math" w:eastAsia="Times New Roman" w:hAnsi="Cambria Math" w:cs="XB Zar"/>
                <w:i/>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R</m:t>
            </m:r>
          </m:e>
          <m:sup>
            <m:r>
              <w:rPr>
                <w:rFonts w:ascii="Cambria Math" w:eastAsia="Times New Roman" w:hAnsi="Cambria Math" w:cs="XB Zar"/>
                <w:color w:val="3B3628" w:themeColor="text1" w:themeTint="F2"/>
                <w:sz w:val="32"/>
                <w:szCs w:val="32"/>
                <w:shd w:val="clear" w:color="auto" w:fill="FFFFFF"/>
                <w:lang w:bidi="fa-IR"/>
              </w:rPr>
              <m:t>n×n</m:t>
            </m:r>
          </m:sup>
        </m:sSup>
      </m:oMath>
      <w:r w:rsidRPr="00A461A3">
        <w:rPr>
          <w:rFonts w:ascii="XB Zar" w:eastAsia="Times New Roman" w:hAnsi="XB Zar" w:cs="XB Zar"/>
          <w:color w:val="3B3628" w:themeColor="text1" w:themeTint="F2"/>
          <w:sz w:val="32"/>
          <w:szCs w:val="32"/>
          <w:shd w:val="clear" w:color="auto" w:fill="FFFFFF"/>
          <w:rtl/>
          <w:lang w:bidi="fa-IR"/>
        </w:rPr>
        <w:t>، اگر</w:t>
      </w:r>
      <w:r w:rsidRPr="00A461A3">
        <w:rPr>
          <w:rFonts w:ascii="XB Zar" w:eastAsia="Times New Roman" w:hAnsi="XB Zar" w:cs="XB Zar"/>
          <w:color w:val="3B3628" w:themeColor="text1" w:themeTint="F2"/>
          <w:sz w:val="32"/>
          <w:szCs w:val="32"/>
          <w:shd w:val="clear" w:color="auto" w:fill="FFFFFF"/>
          <w:lang w:bidi="fa-IR"/>
        </w:rPr>
        <w:t xml:space="preserve">= 2^d </w:t>
      </w:r>
      <w:r w:rsidRPr="00A461A3">
        <w:rPr>
          <w:rFonts w:ascii="XB Zar" w:eastAsia="Times New Roman" w:hAnsi="XB Zar" w:cs="XB Zar"/>
          <w:color w:val="3B3628" w:themeColor="text1" w:themeTint="F2"/>
          <w:sz w:val="32"/>
          <w:szCs w:val="32"/>
          <w:shd w:val="clear" w:color="auto" w:fill="FFFFFF"/>
          <w:rtl/>
          <w:lang w:bidi="fa-IR"/>
        </w:rPr>
        <w:t xml:space="preserve"> </w:t>
      </w:r>
      <w:r w:rsidRPr="00A461A3">
        <w:rPr>
          <w:rFonts w:ascii="XB Zar" w:eastAsia="Times New Roman" w:hAnsi="XB Zar" w:cs="XB Zar"/>
          <w:color w:val="3B3628" w:themeColor="text1" w:themeTint="F2"/>
          <w:sz w:val="32"/>
          <w:szCs w:val="32"/>
          <w:shd w:val="clear" w:color="auto" w:fill="FFFFFF"/>
          <w:lang w:bidi="fa-IR"/>
        </w:rPr>
        <w:t>n</w:t>
      </w:r>
      <w:r w:rsidRPr="00A461A3">
        <w:rPr>
          <w:rFonts w:ascii="XB Zar" w:eastAsia="Times New Roman" w:hAnsi="XB Zar" w:cs="XB Zar"/>
          <w:color w:val="3B3628" w:themeColor="text1" w:themeTint="F2"/>
          <w:sz w:val="32"/>
          <w:szCs w:val="32"/>
          <w:shd w:val="clear" w:color="auto" w:fill="FFFFFF"/>
          <w:vertAlign w:val="subscript"/>
          <w:lang w:bidi="fa-IR"/>
        </w:rPr>
        <w:t>min</w:t>
      </w:r>
      <w:r w:rsidRPr="00A461A3">
        <w:rPr>
          <w:rFonts w:ascii="XB Zar" w:eastAsia="Times New Roman" w:hAnsi="XB Zar" w:cs="XB Zar"/>
          <w:color w:val="3B3628" w:themeColor="text1" w:themeTint="F2"/>
          <w:sz w:val="32"/>
          <w:szCs w:val="32"/>
          <w:shd w:val="clear" w:color="auto" w:fill="FFFFFF"/>
          <w:vertAlign w:val="subscript"/>
          <w:rtl/>
          <w:lang w:bidi="fa-IR"/>
        </w:rPr>
        <w:t xml:space="preserve">  </w:t>
      </w:r>
      <w:r w:rsidRPr="00A461A3">
        <w:rPr>
          <w:rFonts w:ascii="XB Zar" w:eastAsia="Times New Roman" w:hAnsi="XB Zar" w:cs="XB Zar"/>
          <w:color w:val="3B3628" w:themeColor="text1" w:themeTint="F2"/>
          <w:sz w:val="32"/>
          <w:szCs w:val="32"/>
          <w:shd w:val="clear" w:color="auto" w:fill="FFFFFF"/>
          <w:rtl/>
          <w:lang w:bidi="fa-IR"/>
        </w:rPr>
        <w:t xml:space="preserve">باشد به طوری که </w:t>
      </w:r>
      <w:r w:rsidRPr="00A461A3">
        <w:rPr>
          <w:rFonts w:ascii="XB Zar" w:eastAsia="Times New Roman" w:hAnsi="XB Zar" w:cs="XB Zar"/>
          <w:color w:val="3B3628" w:themeColor="text1" w:themeTint="F2"/>
          <w:sz w:val="32"/>
          <w:szCs w:val="32"/>
          <w:shd w:val="clear" w:color="auto" w:fill="FFFFFF"/>
          <w:lang w:bidi="fa-IR"/>
        </w:rPr>
        <w:t>d&lt;=q</w:t>
      </w:r>
      <w:r w:rsidRPr="00A461A3">
        <w:rPr>
          <w:rFonts w:ascii="XB Zar" w:eastAsia="Times New Roman" w:hAnsi="XB Zar" w:cs="XB Zar"/>
          <w:color w:val="3B3628" w:themeColor="text1" w:themeTint="F2"/>
          <w:sz w:val="32"/>
          <w:szCs w:val="32"/>
          <w:shd w:val="clear" w:color="auto" w:fill="FFFFFF"/>
          <w:rtl/>
          <w:lang w:bidi="fa-IR"/>
        </w:rPr>
        <w:t xml:space="preserve">، الگوریتم زیر مقدار حاصل ضرب </w:t>
      </w:r>
      <w:r w:rsidRPr="00A461A3">
        <w:rPr>
          <w:rFonts w:ascii="XB Zar" w:eastAsia="Times New Roman" w:hAnsi="XB Zar" w:cs="XB Zar"/>
          <w:color w:val="3B3628" w:themeColor="text1" w:themeTint="F2"/>
          <w:sz w:val="32"/>
          <w:szCs w:val="32"/>
          <w:shd w:val="clear" w:color="auto" w:fill="FFFFFF"/>
          <w:lang w:bidi="fa-IR"/>
        </w:rPr>
        <w:t>C = AB</w:t>
      </w:r>
      <w:r w:rsidRPr="00A461A3">
        <w:rPr>
          <w:rFonts w:ascii="XB Zar" w:eastAsia="Times New Roman" w:hAnsi="XB Zar" w:cs="XB Zar"/>
          <w:color w:val="3B3628" w:themeColor="text1" w:themeTint="F2"/>
          <w:sz w:val="32"/>
          <w:szCs w:val="32"/>
          <w:shd w:val="clear" w:color="auto" w:fill="FFFFFF"/>
          <w:rtl/>
          <w:lang w:bidi="fa-IR"/>
        </w:rPr>
        <w:t xml:space="preserve"> را با اجرا کردن الگوریتم استراسن و به صورت بازگشتی محاسبه میکند.</w:t>
      </w:r>
    </w:p>
    <w:p w:rsidR="00AB0AED" w:rsidRPr="00A461A3" w:rsidRDefault="00476F36" w:rsidP="002424C0">
      <w:pPr>
        <w:pStyle w:val="BodyText"/>
        <w:pBdr>
          <w:bottom w:val="none" w:sz="0" w:space="0" w:color="auto"/>
        </w:pBdr>
        <w:rPr>
          <w:rFonts w:ascii="XB Zar" w:hAnsi="XB Zar" w:cs="XB Zar"/>
          <w:rtl/>
        </w:rPr>
      </w:pPr>
      <w:r w:rsidRPr="00A461A3">
        <w:rPr>
          <w:rFonts w:ascii="XB Zar" w:hAnsi="XB Zar" w:cs="XB Zar"/>
          <w:rtl/>
        </w:rPr>
        <w:lastRenderedPageBreak/>
        <w:t xml:space="preserve">توجه داشته باشید که الگوریتم استراسن برخلاف </w:t>
      </w:r>
      <w:r w:rsidR="004C17A1" w:rsidRPr="00A461A3">
        <w:rPr>
          <w:rFonts w:ascii="XB Zar" w:hAnsi="XB Zar" w:cs="XB Zar"/>
          <w:rtl/>
        </w:rPr>
        <w:t>الگوریتم های پیشین بازگشتی است و درواقع از روش تقسیم و غلبه بهره گرفته شده است.</w:t>
      </w:r>
      <w:r w:rsidR="00AB0AED" w:rsidRPr="00A461A3">
        <w:rPr>
          <w:rFonts w:ascii="XB Zar" w:hAnsi="XB Zar" w:cs="XB Zar"/>
          <w:rtl/>
        </w:rPr>
        <w:t xml:space="preserve"> تابع این الگوریتم در ادامه که با متلب نوشته شده است آمده است:</w:t>
      </w:r>
    </w:p>
    <w:p w:rsidR="00162DF3" w:rsidRPr="00A461A3" w:rsidRDefault="00162DF3" w:rsidP="002424C0">
      <w:pPr>
        <w:pStyle w:val="BodyText"/>
        <w:pBdr>
          <w:bottom w:val="none" w:sz="0" w:space="0" w:color="auto"/>
        </w:pBdr>
        <w:jc w:val="center"/>
        <w:rPr>
          <w:rFonts w:ascii="XB Zar" w:hAnsi="XB Zar" w:cs="XB Zar"/>
          <w:rtl/>
        </w:rPr>
      </w:pPr>
      <w:r w:rsidRPr="00A461A3">
        <w:rPr>
          <w:rFonts w:ascii="XB Zar" w:hAnsi="XB Zar" w:cs="XB Zar"/>
          <w:noProof/>
          <w:rtl/>
          <w:lang w:bidi="ar-SA"/>
        </w:rPr>
        <w:drawing>
          <wp:inline distT="0" distB="0" distL="0" distR="0" wp14:anchorId="401B9246" wp14:editId="7CC74CBC">
            <wp:extent cx="5346700" cy="417228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40358.jpg"/>
                    <pic:cNvPicPr/>
                  </pic:nvPicPr>
                  <pic:blipFill>
                    <a:blip r:embed="rId27">
                      <a:extLst>
                        <a:ext uri="{28A0092B-C50C-407E-A947-70E740481C1C}">
                          <a14:useLocalDpi xmlns:a14="http://schemas.microsoft.com/office/drawing/2010/main" val="0"/>
                        </a:ext>
                      </a:extLst>
                    </a:blip>
                    <a:stretch>
                      <a:fillRect/>
                    </a:stretch>
                  </pic:blipFill>
                  <pic:spPr>
                    <a:xfrm>
                      <a:off x="0" y="0"/>
                      <a:ext cx="5355532" cy="4179174"/>
                    </a:xfrm>
                    <a:prstGeom prst="rect">
                      <a:avLst/>
                    </a:prstGeom>
                  </pic:spPr>
                </pic:pic>
              </a:graphicData>
            </a:graphic>
          </wp:inline>
        </w:drawing>
      </w:r>
    </w:p>
    <w:p w:rsidR="00AB0AED" w:rsidRPr="00A461A3" w:rsidRDefault="00AB0AE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اگر </w:t>
      </w:r>
      <w:r w:rsidRPr="00A461A3">
        <w:rPr>
          <w:rFonts w:ascii="XB Zar" w:eastAsia="Times New Roman" w:hAnsi="XB Zar" w:cs="XB Zar"/>
          <w:color w:val="3B3628" w:themeColor="text1" w:themeTint="F2"/>
          <w:sz w:val="32"/>
          <w:szCs w:val="32"/>
          <w:shd w:val="clear" w:color="auto" w:fill="FFFFFF"/>
          <w:lang w:bidi="fa-IR"/>
        </w:rPr>
        <w:t>n</w:t>
      </w:r>
      <w:r w:rsidRPr="00A461A3">
        <w:rPr>
          <w:rFonts w:ascii="XB Zar" w:eastAsia="Times New Roman" w:hAnsi="XB Zar" w:cs="XB Zar"/>
          <w:color w:val="3B3628" w:themeColor="text1" w:themeTint="F2"/>
          <w:sz w:val="32"/>
          <w:szCs w:val="32"/>
          <w:shd w:val="clear" w:color="auto" w:fill="FFFFFF"/>
          <w:vertAlign w:val="subscript"/>
          <w:lang w:bidi="fa-IR"/>
        </w:rPr>
        <w:t>min</w:t>
      </w:r>
      <w:r w:rsidRPr="00A461A3">
        <w:rPr>
          <w:rFonts w:ascii="XB Zar" w:eastAsia="Times New Roman" w:hAnsi="XB Zar" w:cs="XB Zar"/>
          <w:color w:val="3B3628" w:themeColor="text1" w:themeTint="F2"/>
          <w:sz w:val="32"/>
          <w:szCs w:val="32"/>
          <w:shd w:val="clear" w:color="auto" w:fill="FFFFFF"/>
          <w:lang w:bidi="fa-IR"/>
        </w:rPr>
        <w:t xml:space="preserve"> &gt;&gt; 1 </w:t>
      </w:r>
      <w:r w:rsidRPr="00A461A3">
        <w:rPr>
          <w:rFonts w:ascii="XB Zar" w:eastAsia="Times New Roman" w:hAnsi="XB Zar" w:cs="XB Zar"/>
          <w:color w:val="3B3628" w:themeColor="text1" w:themeTint="F2"/>
          <w:sz w:val="32"/>
          <w:szCs w:val="32"/>
          <w:shd w:val="clear" w:color="auto" w:fill="FFFFFF"/>
          <w:rtl/>
          <w:lang w:bidi="fa-IR"/>
        </w:rPr>
        <w:t xml:space="preserve"> باشد، آنگاه کافیست تعداد ضرب هارا بشماریم چراکه تعداد جمع ها تقریبا یکسان است. و اگر تنها تعداد ضرب هارا بشماریم، کافی است داخلی ترین سطح بازگشت (</w:t>
      </w:r>
      <w:r w:rsidRPr="00A461A3">
        <w:rPr>
          <w:rFonts w:ascii="XB Zar" w:eastAsia="Times New Roman" w:hAnsi="XB Zar" w:cs="XB Zar"/>
          <w:color w:val="3B3628" w:themeColor="text1" w:themeTint="F2"/>
          <w:sz w:val="32"/>
          <w:szCs w:val="32"/>
          <w:shd w:val="clear" w:color="auto" w:fill="FFFFFF"/>
          <w:lang w:bidi="fa-IR"/>
        </w:rPr>
        <w:t>deepest level of the recursion</w:t>
      </w:r>
      <w:r w:rsidRPr="00A461A3">
        <w:rPr>
          <w:rFonts w:ascii="XB Zar" w:eastAsia="Times New Roman" w:hAnsi="XB Zar" w:cs="XB Zar"/>
          <w:color w:val="3B3628" w:themeColor="text1" w:themeTint="F2"/>
          <w:sz w:val="32"/>
          <w:szCs w:val="32"/>
          <w:shd w:val="clear" w:color="auto" w:fill="FFFFFF"/>
          <w:rtl/>
          <w:lang w:bidi="fa-IR"/>
        </w:rPr>
        <w:t xml:space="preserve">) را که تمام ضرب ها در آن اتفاق می افتد بررسی کنیم. در استراسن، به تعداد </w:t>
      </w:r>
      <w:r w:rsidRPr="00A461A3">
        <w:rPr>
          <w:rFonts w:ascii="XB Zar" w:eastAsia="Times New Roman" w:hAnsi="XB Zar" w:cs="XB Zar"/>
          <w:color w:val="3B3628" w:themeColor="text1" w:themeTint="F2"/>
          <w:sz w:val="32"/>
          <w:szCs w:val="32"/>
          <w:shd w:val="clear" w:color="auto" w:fill="FFFFFF"/>
          <w:lang w:bidi="fa-IR"/>
        </w:rPr>
        <w:t>q-d</w:t>
      </w:r>
      <w:r w:rsidRPr="00A461A3">
        <w:rPr>
          <w:rFonts w:ascii="XB Zar" w:eastAsia="Times New Roman" w:hAnsi="XB Zar" w:cs="XB Zar"/>
          <w:color w:val="3B3628" w:themeColor="text1" w:themeTint="F2"/>
          <w:sz w:val="32"/>
          <w:szCs w:val="32"/>
          <w:shd w:val="clear" w:color="auto" w:fill="FFFFFF"/>
          <w:rtl/>
          <w:lang w:bidi="fa-IR"/>
        </w:rPr>
        <w:t xml:space="preserve"> زیر مجموعه (زیربلوک) داریم و بنابرین به تعداد </w:t>
      </w:r>
      <w:r w:rsidRPr="00A461A3">
        <w:rPr>
          <w:rFonts w:ascii="XB Zar" w:eastAsia="Times New Roman" w:hAnsi="XB Zar" w:cs="XB Zar"/>
          <w:color w:val="3B3628" w:themeColor="text1" w:themeTint="F2"/>
          <w:sz w:val="32"/>
          <w:szCs w:val="32"/>
          <w:shd w:val="clear" w:color="auto" w:fill="FFFFFF"/>
          <w:lang w:bidi="fa-IR"/>
        </w:rPr>
        <w:t>7^(q-d)</w:t>
      </w:r>
      <w:r w:rsidRPr="00A461A3">
        <w:rPr>
          <w:rFonts w:ascii="XB Zar" w:eastAsia="Times New Roman" w:hAnsi="XB Zar" w:cs="XB Zar"/>
          <w:color w:val="3B3628" w:themeColor="text1" w:themeTint="F2"/>
          <w:sz w:val="32"/>
          <w:szCs w:val="32"/>
          <w:shd w:val="clear" w:color="auto" w:fill="FFFFFF"/>
          <w:rtl/>
          <w:lang w:bidi="fa-IR"/>
        </w:rPr>
        <w:t xml:space="preserve"> تا ضرب معمولی داریم که باید انجام شوند. این ضرب ها همگی سایز </w:t>
      </w:r>
      <w:r w:rsidRPr="00A461A3">
        <w:rPr>
          <w:rFonts w:ascii="XB Zar" w:eastAsia="Times New Roman" w:hAnsi="XB Zar" w:cs="XB Zar"/>
          <w:color w:val="3B3628" w:themeColor="text1" w:themeTint="F2"/>
          <w:sz w:val="32"/>
          <w:szCs w:val="32"/>
          <w:shd w:val="clear" w:color="auto" w:fill="FFFFFF"/>
          <w:lang w:bidi="fa-IR"/>
        </w:rPr>
        <w:t>n</w:t>
      </w:r>
      <w:r w:rsidRPr="00A461A3">
        <w:rPr>
          <w:rFonts w:ascii="XB Zar" w:eastAsia="Times New Roman" w:hAnsi="XB Zar" w:cs="XB Zar"/>
          <w:color w:val="3B3628" w:themeColor="text1" w:themeTint="F2"/>
          <w:sz w:val="32"/>
          <w:szCs w:val="32"/>
          <w:shd w:val="clear" w:color="auto" w:fill="FFFFFF"/>
          <w:vertAlign w:val="subscript"/>
          <w:lang w:bidi="fa-IR"/>
        </w:rPr>
        <w:t>min</w:t>
      </w:r>
      <w:r w:rsidRPr="00A461A3">
        <w:rPr>
          <w:rFonts w:ascii="XB Zar" w:eastAsia="Times New Roman" w:hAnsi="XB Zar" w:cs="XB Zar"/>
          <w:color w:val="3B3628" w:themeColor="text1" w:themeTint="F2"/>
          <w:sz w:val="32"/>
          <w:szCs w:val="32"/>
          <w:shd w:val="clear" w:color="auto" w:fill="FFFFFF"/>
          <w:rtl/>
          <w:lang w:bidi="fa-IR"/>
        </w:rPr>
        <w:t xml:space="preserve"> دارند و بنابراین استراسن به تعداد</w:t>
      </w:r>
      <m:oMath>
        <m:sSup>
          <m:sSupPr>
            <m:ctrlPr>
              <w:rPr>
                <w:rFonts w:ascii="Cambria Math" w:eastAsia="Times New Roman" w:hAnsi="Cambria Math" w:cs="XB Zar"/>
                <w:i/>
                <w:color w:val="3B3628" w:themeColor="text1" w:themeTint="F2"/>
                <w:sz w:val="32"/>
                <w:szCs w:val="32"/>
                <w:shd w:val="clear" w:color="auto" w:fill="FFFFFF"/>
                <w:lang w:bidi="fa-IR"/>
              </w:rPr>
            </m:ctrlPr>
          </m:sSupPr>
          <m:e>
            <m:sSup>
              <m:sSupPr>
                <m:ctrlPr>
                  <w:rPr>
                    <w:rFonts w:ascii="Cambria Math" w:eastAsia="Times New Roman" w:hAnsi="Cambria Math" w:cs="XB Zar"/>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(2</m:t>
                </m:r>
              </m:e>
              <m:sup>
                <m:r>
                  <w:rPr>
                    <w:rFonts w:ascii="Cambria Math" w:eastAsia="Times New Roman" w:hAnsi="Cambria Math" w:cs="XB Zar"/>
                    <w:color w:val="3B3628" w:themeColor="text1" w:themeTint="F2"/>
                    <w:sz w:val="32"/>
                    <w:szCs w:val="32"/>
                    <w:shd w:val="clear" w:color="auto" w:fill="FFFFFF"/>
                    <w:lang w:bidi="fa-IR"/>
                  </w:rPr>
                  <m:t>d</m:t>
                </m:r>
              </m:sup>
            </m:sSup>
            <m:r>
              <w:rPr>
                <w:rFonts w:ascii="Cambria Math" w:eastAsia="Times New Roman" w:hAnsi="Cambria Math" w:cs="XB Zar"/>
                <w:color w:val="3B3628" w:themeColor="text1" w:themeTint="F2"/>
                <w:sz w:val="32"/>
                <w:szCs w:val="32"/>
                <w:shd w:val="clear" w:color="auto" w:fill="FFFFFF"/>
                <w:lang w:bidi="fa-IR"/>
              </w:rPr>
              <m:t>)</m:t>
            </m:r>
          </m:e>
          <m:sup>
            <m:r>
              <w:rPr>
                <w:rFonts w:ascii="Cambria Math" w:eastAsia="Times New Roman" w:hAnsi="Cambria Math" w:cs="XB Zar"/>
                <w:color w:val="3B3628" w:themeColor="text1" w:themeTint="F2"/>
                <w:sz w:val="32"/>
                <w:szCs w:val="32"/>
                <w:shd w:val="clear" w:color="auto" w:fill="FFFFFF"/>
                <w:lang w:bidi="fa-IR"/>
              </w:rPr>
              <m:t>3</m:t>
            </m:r>
          </m:sup>
        </m:sSup>
        <m:r>
          <w:rPr>
            <w:rFonts w:ascii="Cambria Math" w:eastAsia="Times New Roman" w:hAnsi="Cambria Math" w:cs="XB Zar"/>
            <w:color w:val="3B3628" w:themeColor="text1" w:themeTint="F2"/>
            <w:sz w:val="32"/>
            <w:szCs w:val="32"/>
            <w:shd w:val="clear" w:color="auto" w:fill="FFFFFF"/>
            <w:lang w:bidi="fa-IR"/>
          </w:rPr>
          <m:t xml:space="preserve"> </m:t>
        </m:r>
        <m:sSup>
          <m:sSupPr>
            <m:ctrlPr>
              <w:rPr>
                <w:rFonts w:ascii="Cambria Math" w:eastAsia="Times New Roman" w:hAnsi="Cambria Math" w:cs="XB Zar"/>
                <w:i/>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7</m:t>
            </m:r>
          </m:e>
          <m:sup>
            <m:r>
              <w:rPr>
                <w:rFonts w:ascii="Cambria Math" w:eastAsia="Times New Roman" w:hAnsi="Cambria Math" w:cs="XB Zar"/>
                <w:color w:val="3B3628" w:themeColor="text1" w:themeTint="F2"/>
                <w:sz w:val="32"/>
                <w:szCs w:val="32"/>
                <w:shd w:val="clear" w:color="auto" w:fill="FFFFFF"/>
                <w:lang w:bidi="fa-IR"/>
              </w:rPr>
              <m:t>q-d</m:t>
            </m:r>
          </m:sup>
        </m:sSup>
      </m:oMath>
      <w:r w:rsidRPr="00A461A3">
        <w:rPr>
          <w:rFonts w:ascii="XB Zar" w:eastAsia="Times New Roman" w:hAnsi="XB Zar" w:cs="XB Zar"/>
          <w:color w:val="3B3628" w:themeColor="text1" w:themeTint="F2"/>
          <w:sz w:val="32"/>
          <w:szCs w:val="32"/>
          <w:shd w:val="clear" w:color="auto" w:fill="FFFFFF"/>
          <w:rtl/>
          <w:lang w:bidi="fa-IR"/>
        </w:rPr>
        <w:t xml:space="preserve"> ضرب دارد. در مقایسه با ضرب معمولی که به تعداد </w:t>
      </w:r>
      <m:oMath>
        <m:sSup>
          <m:sSupPr>
            <m:ctrlPr>
              <w:rPr>
                <w:rFonts w:ascii="Cambria Math" w:eastAsia="Times New Roman" w:hAnsi="Cambria Math" w:cs="XB Zar"/>
                <w:i/>
                <w:color w:val="3B3628" w:themeColor="text1" w:themeTint="F2"/>
                <w:sz w:val="32"/>
                <w:szCs w:val="32"/>
                <w:shd w:val="clear" w:color="auto" w:fill="FFFFFF"/>
                <w:lang w:bidi="fa-IR"/>
              </w:rPr>
            </m:ctrlPr>
          </m:sSupPr>
          <m:e>
            <m:sSup>
              <m:sSupPr>
                <m:ctrlPr>
                  <w:rPr>
                    <w:rFonts w:ascii="Cambria Math" w:eastAsia="Times New Roman" w:hAnsi="Cambria Math" w:cs="XB Zar"/>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(2</m:t>
                </m:r>
              </m:e>
              <m:sup>
                <m:r>
                  <w:rPr>
                    <w:rFonts w:ascii="Cambria Math" w:eastAsia="Times New Roman" w:hAnsi="Cambria Math" w:cs="XB Zar"/>
                    <w:color w:val="3B3628" w:themeColor="text1" w:themeTint="F2"/>
                    <w:sz w:val="32"/>
                    <w:szCs w:val="32"/>
                    <w:shd w:val="clear" w:color="auto" w:fill="FFFFFF"/>
                    <w:lang w:bidi="fa-IR"/>
                  </w:rPr>
                  <m:t>d</m:t>
                </m:r>
              </m:sup>
            </m:sSup>
            <m:r>
              <w:rPr>
                <w:rFonts w:ascii="Cambria Math" w:eastAsia="Times New Roman" w:hAnsi="Cambria Math" w:cs="XB Zar"/>
                <w:color w:val="3B3628" w:themeColor="text1" w:themeTint="F2"/>
                <w:sz w:val="32"/>
                <w:szCs w:val="32"/>
                <w:shd w:val="clear" w:color="auto" w:fill="FFFFFF"/>
                <w:lang w:bidi="fa-IR"/>
              </w:rPr>
              <m:t>)</m:t>
            </m:r>
          </m:e>
          <m:sup>
            <m:r>
              <w:rPr>
                <w:rFonts w:ascii="Cambria Math" w:eastAsia="Times New Roman" w:hAnsi="Cambria Math" w:cs="XB Zar"/>
                <w:color w:val="3B3628" w:themeColor="text1" w:themeTint="F2"/>
                <w:sz w:val="32"/>
                <w:szCs w:val="32"/>
                <w:shd w:val="clear" w:color="auto" w:fill="FFFFFF"/>
                <w:lang w:bidi="fa-IR"/>
              </w:rPr>
              <m:t>3</m:t>
            </m:r>
          </m:sup>
        </m:sSup>
      </m:oMath>
      <w:r w:rsidRPr="00A461A3">
        <w:rPr>
          <w:rFonts w:ascii="XB Zar" w:eastAsia="Times New Roman" w:hAnsi="XB Zar" w:cs="XB Zar"/>
          <w:color w:val="3B3628" w:themeColor="text1" w:themeTint="F2"/>
          <w:sz w:val="32"/>
          <w:szCs w:val="32"/>
          <w:shd w:val="clear" w:color="auto" w:fill="FFFFFF"/>
          <w:rtl/>
          <w:lang w:bidi="fa-IR"/>
        </w:rPr>
        <w:t xml:space="preserve"> تا ضرب دارد، داریم:</w:t>
      </w:r>
    </w:p>
    <w:p w:rsidR="00AB0AED" w:rsidRPr="00A461A3" w:rsidRDefault="00AB0AED"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drawing>
          <wp:inline distT="0" distB="0" distL="0" distR="0" wp14:anchorId="04D7C92D" wp14:editId="654D8702">
            <wp:extent cx="2446020" cy="57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042125.jpg"/>
                    <pic:cNvPicPr/>
                  </pic:nvPicPr>
                  <pic:blipFill>
                    <a:blip r:embed="rId28">
                      <a:extLst>
                        <a:ext uri="{28A0092B-C50C-407E-A947-70E740481C1C}">
                          <a14:useLocalDpi xmlns:a14="http://schemas.microsoft.com/office/drawing/2010/main" val="0"/>
                        </a:ext>
                      </a:extLst>
                    </a:blip>
                    <a:stretch>
                      <a:fillRect/>
                    </a:stretch>
                  </pic:blipFill>
                  <pic:spPr>
                    <a:xfrm>
                      <a:off x="0" y="0"/>
                      <a:ext cx="2446020" cy="571500"/>
                    </a:xfrm>
                    <a:prstGeom prst="rect">
                      <a:avLst/>
                    </a:prstGeom>
                  </pic:spPr>
                </pic:pic>
              </a:graphicData>
            </a:graphic>
          </wp:inline>
        </w:drawing>
      </w:r>
    </w:p>
    <w:p w:rsidR="00AB0AED" w:rsidRPr="00A461A3" w:rsidRDefault="00AB0AED"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پس اگر </w:t>
      </w:r>
      <w:r w:rsidRPr="00A461A3">
        <w:rPr>
          <w:rFonts w:ascii="XB Zar" w:eastAsia="Times New Roman" w:hAnsi="XB Zar" w:cs="XB Zar"/>
          <w:color w:val="3B3628" w:themeColor="text1" w:themeTint="F2"/>
          <w:sz w:val="32"/>
          <w:szCs w:val="32"/>
          <w:shd w:val="clear" w:color="auto" w:fill="FFFFFF"/>
          <w:lang w:bidi="fa-IR"/>
        </w:rPr>
        <w:t>d = 0</w:t>
      </w:r>
      <w:r w:rsidRPr="00A461A3">
        <w:rPr>
          <w:rFonts w:ascii="XB Zar" w:eastAsia="Times New Roman" w:hAnsi="XB Zar" w:cs="XB Zar"/>
          <w:color w:val="3B3628" w:themeColor="text1" w:themeTint="F2"/>
          <w:sz w:val="32"/>
          <w:szCs w:val="32"/>
          <w:shd w:val="clear" w:color="auto" w:fill="FFFFFF"/>
          <w:rtl/>
          <w:lang w:bidi="fa-IR"/>
        </w:rPr>
        <w:t xml:space="preserve"> باشد، یعنی آنقدر الگوریتم را اجرا کنیم تا به ماتریس 1*1 برسیم، خواهیم داشت:</w:t>
      </w:r>
    </w:p>
    <w:p w:rsidR="00AB0AED" w:rsidRPr="00A461A3" w:rsidRDefault="00AB0AED" w:rsidP="002424C0">
      <w:pPr>
        <w:bidi/>
        <w:spacing w:before="240" w:after="240" w:line="240" w:lineRule="auto"/>
        <w:jc w:val="center"/>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noProof/>
          <w:color w:val="3B3628" w:themeColor="text1" w:themeTint="F2"/>
          <w:sz w:val="32"/>
          <w:szCs w:val="32"/>
          <w:shd w:val="clear" w:color="auto" w:fill="FFFFFF"/>
          <w:rtl/>
          <w:lang w:bidi="ar-SA"/>
        </w:rPr>
        <w:lastRenderedPageBreak/>
        <w:drawing>
          <wp:inline distT="0" distB="0" distL="0" distR="0" wp14:anchorId="6A413263" wp14:editId="6236F7EC">
            <wp:extent cx="4094477" cy="49530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94835" cy="495343"/>
                    </a:xfrm>
                    <a:prstGeom prst="rect">
                      <a:avLst/>
                    </a:prstGeom>
                  </pic:spPr>
                </pic:pic>
              </a:graphicData>
            </a:graphic>
          </wp:inline>
        </w:drawing>
      </w:r>
    </w:p>
    <w:p w:rsidR="00BE479D" w:rsidRPr="00A461A3" w:rsidRDefault="00AB0AED" w:rsidP="00BE479D">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 xml:space="preserve">بنابراین نتیجه میگیریم تعداد عملیات ضرب در الگوریتم استراسن از مرتبه ی </w:t>
      </w:r>
      <m:oMath>
        <m:r>
          <w:rPr>
            <w:rFonts w:ascii="Cambria Math" w:eastAsia="Times New Roman" w:hAnsi="Cambria Math" w:cs="XB Zar"/>
            <w:color w:val="3B3628" w:themeColor="text1" w:themeTint="F2"/>
            <w:sz w:val="32"/>
            <w:szCs w:val="32"/>
            <w:shd w:val="clear" w:color="auto" w:fill="FFFFFF"/>
            <w:lang w:bidi="fa-IR"/>
          </w:rPr>
          <m:t>O(</m:t>
        </m:r>
        <m:sSup>
          <m:sSupPr>
            <m:ctrlPr>
              <w:rPr>
                <w:rFonts w:ascii="Cambria Math" w:eastAsia="Times New Roman" w:hAnsi="Cambria Math" w:cs="XB Zar"/>
                <w:i/>
                <w:color w:val="3B3628" w:themeColor="text1" w:themeTint="F2"/>
                <w:sz w:val="32"/>
                <w:szCs w:val="32"/>
                <w:shd w:val="clear" w:color="auto" w:fill="FFFFFF"/>
                <w:lang w:bidi="fa-IR"/>
              </w:rPr>
            </m:ctrlPr>
          </m:sSupPr>
          <m:e>
            <m:r>
              <w:rPr>
                <w:rFonts w:ascii="Cambria Math" w:eastAsia="Times New Roman" w:hAnsi="Cambria Math" w:cs="XB Zar"/>
                <w:color w:val="3B3628" w:themeColor="text1" w:themeTint="F2"/>
                <w:sz w:val="32"/>
                <w:szCs w:val="32"/>
                <w:shd w:val="clear" w:color="auto" w:fill="FFFFFF"/>
                <w:lang w:bidi="fa-IR"/>
              </w:rPr>
              <m:t>n</m:t>
            </m:r>
          </m:e>
          <m:sup>
            <m:r>
              <w:rPr>
                <w:rFonts w:ascii="Cambria Math" w:eastAsia="Times New Roman" w:hAnsi="Cambria Math" w:cs="XB Zar"/>
                <w:color w:val="3B3628" w:themeColor="text1" w:themeTint="F2"/>
                <w:sz w:val="32"/>
                <w:szCs w:val="32"/>
                <w:shd w:val="clear" w:color="auto" w:fill="FFFFFF"/>
                <w:lang w:bidi="fa-IR"/>
              </w:rPr>
              <m:t>2.807</m:t>
            </m:r>
          </m:sup>
        </m:sSup>
      </m:oMath>
      <w:r w:rsidRPr="00A461A3">
        <w:rPr>
          <w:rFonts w:ascii="XB Zar" w:eastAsia="Times New Roman" w:hAnsi="XB Zar" w:cs="XB Zar"/>
          <w:color w:val="3B3628" w:themeColor="text1" w:themeTint="F2"/>
          <w:sz w:val="32"/>
          <w:szCs w:val="32"/>
          <w:shd w:val="clear" w:color="auto" w:fill="FFFFFF"/>
          <w:lang w:bidi="fa-IR"/>
        </w:rPr>
        <w:t>)</w:t>
      </w:r>
      <w:r w:rsidRPr="00A461A3">
        <w:rPr>
          <w:rFonts w:ascii="XB Zar" w:eastAsia="Times New Roman" w:hAnsi="XB Zar" w:cs="XB Zar"/>
          <w:color w:val="3B3628" w:themeColor="text1" w:themeTint="F2"/>
          <w:sz w:val="32"/>
          <w:szCs w:val="32"/>
          <w:shd w:val="clear" w:color="auto" w:fill="FFFFFF"/>
          <w:rtl/>
          <w:lang w:bidi="fa-IR"/>
        </w:rPr>
        <w:t xml:space="preserve"> می باشد.</w:t>
      </w:r>
      <w:r w:rsidRPr="00A461A3">
        <w:rPr>
          <w:rFonts w:ascii="XB Zar" w:eastAsia="Times New Roman" w:hAnsi="XB Zar" w:cs="XB Zar"/>
          <w:color w:val="3B3628" w:themeColor="text1" w:themeTint="F2"/>
          <w:sz w:val="32"/>
          <w:szCs w:val="32"/>
          <w:shd w:val="clear" w:color="auto" w:fill="FFFFFF"/>
          <w:lang w:bidi="fa-IR"/>
        </w:rPr>
        <w:t xml:space="preserve"> </w:t>
      </w:r>
      <w:r w:rsidRPr="00A461A3">
        <w:rPr>
          <w:rFonts w:ascii="XB Zar" w:eastAsia="Times New Roman" w:hAnsi="XB Zar" w:cs="XB Zar"/>
          <w:color w:val="3B3628" w:themeColor="text1" w:themeTint="F2"/>
          <w:sz w:val="32"/>
          <w:szCs w:val="32"/>
          <w:shd w:val="clear" w:color="auto" w:fill="FFFFFF"/>
          <w:rtl/>
          <w:lang w:bidi="fa-IR"/>
        </w:rPr>
        <w:t xml:space="preserve"> با این حال، باید دقت کرد که تعداد عملیات های جمع نیز (نسبت به تعداد ضرب ها) زمانی که </w:t>
      </w:r>
      <w:r w:rsidRPr="00A461A3">
        <w:rPr>
          <w:rFonts w:ascii="XB Zar" w:eastAsia="Times New Roman" w:hAnsi="XB Zar" w:cs="XB Zar"/>
          <w:color w:val="3B3628" w:themeColor="text1" w:themeTint="F2"/>
          <w:sz w:val="32"/>
          <w:szCs w:val="32"/>
          <w:shd w:val="clear" w:color="auto" w:fill="FFFFFF"/>
          <w:lang w:bidi="fa-IR"/>
        </w:rPr>
        <w:t>n</w:t>
      </w:r>
      <w:r w:rsidRPr="00A461A3">
        <w:rPr>
          <w:rFonts w:ascii="XB Zar" w:eastAsia="Times New Roman" w:hAnsi="XB Zar" w:cs="XB Zar"/>
          <w:color w:val="3B3628" w:themeColor="text1" w:themeTint="F2"/>
          <w:sz w:val="32"/>
          <w:szCs w:val="32"/>
          <w:shd w:val="clear" w:color="auto" w:fill="FFFFFF"/>
          <w:vertAlign w:val="subscript"/>
          <w:lang w:bidi="fa-IR"/>
        </w:rPr>
        <w:t>min</w:t>
      </w:r>
      <w:r w:rsidRPr="00A461A3">
        <w:rPr>
          <w:rFonts w:ascii="XB Zar" w:eastAsia="Times New Roman" w:hAnsi="XB Zar" w:cs="XB Zar"/>
          <w:color w:val="3B3628" w:themeColor="text1" w:themeTint="F2"/>
          <w:sz w:val="32"/>
          <w:szCs w:val="32"/>
          <w:shd w:val="clear" w:color="auto" w:fill="FFFFFF"/>
          <w:rtl/>
          <w:lang w:bidi="fa-IR"/>
        </w:rPr>
        <w:t xml:space="preserve"> کوچکتر می شود، حائز اهمیت خواهد شد.</w:t>
      </w:r>
    </w:p>
    <w:p w:rsidR="00162DF3" w:rsidRPr="00A461A3" w:rsidRDefault="00162DF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معایب این الگوریتم به شرح زیر است:</w:t>
      </w:r>
    </w:p>
    <w:p w:rsidR="00162DF3" w:rsidRPr="00A461A3" w:rsidRDefault="00162DF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۱ـ در این الگوریتم، تعداد ثابت هایی که از آن ها استفاده کرده ایم زیاد است و برای کاربرد های معمول، بهینه نیست.</w:t>
      </w:r>
    </w:p>
    <w:p w:rsidR="00162DF3" w:rsidRPr="00A461A3" w:rsidRDefault="00162DF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۲ـ برای (</w:t>
      </w:r>
      <w:r w:rsidRPr="00A461A3">
        <w:rPr>
          <w:rFonts w:ascii="XB Zar" w:eastAsia="Times New Roman" w:hAnsi="XB Zar" w:cs="XB Zar"/>
          <w:color w:val="3B3628" w:themeColor="text1" w:themeTint="F2"/>
          <w:sz w:val="32"/>
          <w:szCs w:val="32"/>
          <w:shd w:val="clear" w:color="auto" w:fill="FFFFFF"/>
          <w:lang w:bidi="fa-IR"/>
        </w:rPr>
        <w:t>Sparse matrices</w:t>
      </w:r>
      <w:r w:rsidRPr="00A461A3">
        <w:rPr>
          <w:rFonts w:ascii="XB Zar" w:eastAsia="Times New Roman" w:hAnsi="XB Zar" w:cs="XB Zar"/>
          <w:color w:val="3B3628" w:themeColor="text1" w:themeTint="F2"/>
          <w:sz w:val="32"/>
          <w:szCs w:val="32"/>
          <w:shd w:val="clear" w:color="auto" w:fill="FFFFFF"/>
          <w:rtl/>
          <w:lang w:bidi="fa-IR"/>
        </w:rPr>
        <w:t>) روش های بهتری ویژه این نوع ماتریس ها وجود دارد.</w:t>
      </w:r>
    </w:p>
    <w:p w:rsidR="00162DF3" w:rsidRPr="00A461A3" w:rsidRDefault="00162DF3" w:rsidP="002424C0">
      <w:pPr>
        <w:pStyle w:val="BodyText"/>
        <w:pBdr>
          <w:bottom w:val="none" w:sz="0" w:space="0" w:color="auto"/>
        </w:pBdr>
        <w:rPr>
          <w:rFonts w:ascii="XB Zar" w:hAnsi="XB Zar" w:cs="XB Zar"/>
          <w:rtl/>
        </w:rPr>
      </w:pPr>
      <w:r w:rsidRPr="00A461A3">
        <w:rPr>
          <w:rFonts w:ascii="XB Zar" w:hAnsi="XB Zar" w:cs="XB Zar"/>
          <w:rtl/>
        </w:rPr>
        <w:t>۳ـ از آنجایی که محاسبات کامپیوتری دقت محدودی روی مقادیر غیر صحیح دارند الگوریتم ساده نسبت به الگوریتم استراسن، خطاهای بزرگ کمتری دارد.</w:t>
      </w:r>
    </w:p>
    <w:p w:rsidR="00162DF3" w:rsidRDefault="00162DF3" w:rsidP="002424C0">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r w:rsidRPr="00A461A3">
        <w:rPr>
          <w:rFonts w:ascii="XB Zar" w:eastAsia="Times New Roman" w:hAnsi="XB Zar" w:cs="XB Zar"/>
          <w:color w:val="3B3628" w:themeColor="text1" w:themeTint="F2"/>
          <w:sz w:val="32"/>
          <w:szCs w:val="32"/>
          <w:shd w:val="clear" w:color="auto" w:fill="FFFFFF"/>
          <w:rtl/>
          <w:lang w:bidi="fa-IR"/>
        </w:rPr>
        <w:t>۴ـ چون این الگوریتم بازگشتی است، زیر ماتریس ها فضای اضافه میگیرند و حافظه بیشتری اشغال میشود.</w:t>
      </w:r>
    </w:p>
    <w:p w:rsidR="00BE479D" w:rsidRDefault="00BE479D" w:rsidP="00BE479D">
      <w:pPr>
        <w:bidi/>
        <w:spacing w:before="240" w:after="240" w:line="240" w:lineRule="auto"/>
        <w:rPr>
          <w:rFonts w:ascii="XB Zar" w:eastAsia="Times New Roman" w:hAnsi="XB Zar" w:cs="XB Zar"/>
          <w:color w:val="3B3628" w:themeColor="text1" w:themeTint="F2"/>
          <w:sz w:val="32"/>
          <w:szCs w:val="32"/>
          <w:shd w:val="clear" w:color="auto" w:fill="FFFFFF"/>
          <w:rtl/>
          <w:lang w:bidi="fa-IR"/>
        </w:rPr>
      </w:pPr>
    </w:p>
    <w:p w:rsidR="00BE479D" w:rsidRDefault="00BE479D" w:rsidP="00BE479D">
      <w:pPr>
        <w:bidi/>
        <w:spacing w:before="240" w:after="240" w:line="240" w:lineRule="auto"/>
        <w:rPr>
          <w:rFonts w:ascii="XB Zar" w:eastAsia="Times New Roman" w:hAnsi="XB Zar" w:cs="XB Zar"/>
          <w:b/>
          <w:bCs/>
          <w:color w:val="B60606"/>
          <w:sz w:val="36"/>
          <w:szCs w:val="36"/>
          <w:shd w:val="clear" w:color="auto" w:fill="FFFFFF"/>
          <w:rtl/>
          <w:lang w:bidi="fa-IR"/>
        </w:rPr>
      </w:pPr>
      <w:r w:rsidRPr="00BE479D">
        <w:rPr>
          <w:rFonts w:ascii="XB Zar" w:eastAsia="Times New Roman" w:hAnsi="XB Zar" w:cs="XB Zar" w:hint="cs"/>
          <w:b/>
          <w:bCs/>
          <w:color w:val="B60606"/>
          <w:sz w:val="36"/>
          <w:szCs w:val="36"/>
          <w:shd w:val="clear" w:color="auto" w:fill="FFFFFF"/>
          <w:rtl/>
          <w:lang w:bidi="fa-IR"/>
        </w:rPr>
        <w:t>دیگر الگوریتم ها:</w:t>
      </w:r>
    </w:p>
    <w:p w:rsidR="00194411" w:rsidRDefault="00194411" w:rsidP="00194411">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194411">
        <w:rPr>
          <w:rFonts w:ascii="XB Zar" w:eastAsia="Times New Roman" w:hAnsi="XB Zar" w:cs="XB Zar" w:hint="cs"/>
          <w:b/>
          <w:bCs/>
          <w:color w:val="B60606"/>
          <w:sz w:val="28"/>
          <w:szCs w:val="28"/>
          <w:shd w:val="clear" w:color="auto" w:fill="FFFFFF"/>
          <w:rtl/>
          <w:lang w:bidi="fa-IR"/>
        </w:rPr>
        <w:t xml:space="preserve">الگوریتم کوپراسمیت-وینوگارد: </w:t>
      </w:r>
      <w:r w:rsidR="00BE479D">
        <w:rPr>
          <w:rFonts w:ascii="XB Zar" w:eastAsia="Times New Roman" w:hAnsi="XB Zar" w:cs="XB Zar" w:hint="cs"/>
          <w:color w:val="2F2B20" w:themeColor="text1"/>
          <w:sz w:val="32"/>
          <w:szCs w:val="32"/>
          <w:shd w:val="clear" w:color="auto" w:fill="FFFFFF"/>
          <w:rtl/>
          <w:lang w:bidi="fa-IR"/>
        </w:rPr>
        <w:t xml:space="preserve">سریع ترین الگوریتم با </w:t>
      </w:r>
      <m:oMath>
        <m:r>
          <w:rPr>
            <w:rFonts w:ascii="Cambria Math" w:eastAsia="Times New Roman" w:hAnsi="Cambria Math" w:cs="XB Zar"/>
            <w:color w:val="2F2B20" w:themeColor="text1"/>
            <w:sz w:val="32"/>
            <w:szCs w:val="32"/>
            <w:shd w:val="clear" w:color="auto" w:fill="FFFFFF"/>
            <w:lang w:bidi="fa-IR"/>
          </w:rPr>
          <m:t>O(</m:t>
        </m:r>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r>
              <w:rPr>
                <w:rFonts w:ascii="Cambria Math" w:eastAsia="Times New Roman" w:hAnsi="Cambria Math" w:cs="XB Zar"/>
                <w:color w:val="2F2B20" w:themeColor="text1"/>
                <w:sz w:val="32"/>
                <w:szCs w:val="32"/>
                <w:shd w:val="clear" w:color="auto" w:fill="FFFFFF"/>
                <w:lang w:bidi="fa-IR"/>
              </w:rPr>
              <m:t>k</m:t>
            </m:r>
          </m:sup>
        </m:sSup>
        <m:r>
          <w:rPr>
            <w:rFonts w:ascii="Cambria Math" w:eastAsia="Times New Roman" w:hAnsi="Cambria Math" w:cs="XB Zar"/>
            <w:color w:val="2F2B20" w:themeColor="text1"/>
            <w:sz w:val="32"/>
            <w:szCs w:val="32"/>
            <w:shd w:val="clear" w:color="auto" w:fill="FFFFFF"/>
            <w:lang w:bidi="fa-IR"/>
          </w:rPr>
          <m:t>)</m:t>
        </m:r>
      </m:oMath>
      <w:r w:rsidR="00BE479D">
        <w:rPr>
          <w:rFonts w:ascii="XB Zar" w:eastAsia="Times New Roman" w:hAnsi="XB Zar" w:cs="XB Zar" w:hint="cs"/>
          <w:color w:val="2F2B20" w:themeColor="text1"/>
          <w:sz w:val="32"/>
          <w:szCs w:val="32"/>
          <w:shd w:val="clear" w:color="auto" w:fill="FFFFFF"/>
          <w:rtl/>
          <w:lang w:bidi="fa-IR"/>
        </w:rPr>
        <w:t xml:space="preserve"> الگوریتمی است که از تعمیم الگوریتم کوپراسمیت-وینوگارد به دست آمده و از نظر زمانی </w:t>
      </w:r>
      <w:r>
        <w:rPr>
          <w:rFonts w:ascii="XB Zar" w:eastAsia="Times New Roman" w:hAnsi="XB Zar" w:cs="XB Zar"/>
          <w:color w:val="2F2B20" w:themeColor="text1"/>
          <w:sz w:val="32"/>
          <w:szCs w:val="32"/>
          <w:shd w:val="clear" w:color="auto" w:fill="FFFFFF"/>
          <w:lang w:bidi="fa-IR"/>
        </w:rPr>
        <w:t>O(</w:t>
      </w:r>
      <m:oMath>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r>
              <w:rPr>
                <w:rFonts w:ascii="Cambria Math" w:eastAsia="Times New Roman" w:hAnsi="Cambria Math" w:cs="XB Zar"/>
                <w:color w:val="2F2B20" w:themeColor="text1"/>
                <w:sz w:val="32"/>
                <w:szCs w:val="32"/>
                <w:shd w:val="clear" w:color="auto" w:fill="FFFFFF"/>
                <w:lang w:bidi="fa-IR"/>
              </w:rPr>
              <m:t>2.3728939</m:t>
            </m:r>
          </m:sup>
        </m:sSup>
      </m:oMath>
      <w:r>
        <w:rPr>
          <w:rFonts w:ascii="XB Zar" w:eastAsia="Times New Roman" w:hAnsi="XB Zar" w:cs="XB Zar"/>
          <w:color w:val="2F2B20" w:themeColor="text1"/>
          <w:sz w:val="32"/>
          <w:szCs w:val="32"/>
          <w:shd w:val="clear" w:color="auto" w:fill="FFFFFF"/>
          <w:lang w:bidi="fa-IR"/>
        </w:rPr>
        <w:t>)</w:t>
      </w:r>
      <w:r>
        <w:rPr>
          <w:rFonts w:ascii="XB Zar" w:eastAsia="Times New Roman" w:hAnsi="XB Zar" w:cs="XB Zar" w:hint="cs"/>
          <w:color w:val="2F2B20" w:themeColor="text1"/>
          <w:sz w:val="32"/>
          <w:szCs w:val="32"/>
          <w:shd w:val="clear" w:color="auto" w:fill="FFFFFF"/>
          <w:rtl/>
          <w:lang w:bidi="fa-IR"/>
        </w:rPr>
        <w:t xml:space="preserve"> می باشد. این الگوریتم توسط </w:t>
      </w:r>
      <w:r w:rsidRPr="00BE479D">
        <w:rPr>
          <w:rFonts w:ascii="XB Zar" w:eastAsia="Times New Roman" w:hAnsi="XB Zar" w:cs="XB Zar"/>
          <w:color w:val="2F2B20" w:themeColor="text1"/>
          <w:sz w:val="32"/>
          <w:szCs w:val="32"/>
          <w:shd w:val="clear" w:color="auto" w:fill="FFFFFF"/>
        </w:rPr>
        <w:t>François Le Gall</w:t>
      </w:r>
      <w:r>
        <w:rPr>
          <w:rFonts w:ascii="XB Zar" w:eastAsia="Times New Roman" w:hAnsi="XB Zar" w:cs="XB Zar" w:hint="cs"/>
          <w:color w:val="2F2B20" w:themeColor="text1"/>
          <w:sz w:val="32"/>
          <w:szCs w:val="32"/>
          <w:shd w:val="clear" w:color="auto" w:fill="FFFFFF"/>
          <w:rtl/>
          <w:lang w:bidi="fa-IR"/>
        </w:rPr>
        <w:t xml:space="preserve"> کشف شد و به قدری ضرایب زیادی دارد و سربار الگوریتم بالاست که تنها برای ماتریس های بسیار بزرگی که هم اکنون در علوم کامپیوتر کاربردی ندارند، کارامد خواهد بود. درواقع، این الگوریتم اغلب به عنوان یک بلاک سازنده برای تئوری اثبات حد زمانی در بقیه الگوریتم ها استفاده می شود و همانطور که گفتیم، برخلاف الگوریتم استراسن در عمل استفاده نمی شود زیرا تنها مزیتی برای ماتریس های بسیار بزرگ فراهم میکند که نمی توانند توسط سخت افزارهای کنونی پردازش شوند.</w:t>
      </w:r>
    </w:p>
    <w:p w:rsidR="0020032B" w:rsidRDefault="00194411" w:rsidP="0020032B">
      <w:pPr>
        <w:bidi/>
        <w:spacing w:before="240" w:after="240" w:line="240" w:lineRule="auto"/>
        <w:rPr>
          <w:rFonts w:ascii="XB Zar" w:eastAsia="Times New Roman" w:hAnsi="XB Zar" w:cs="XB Zar"/>
          <w:color w:val="2F2B20" w:themeColor="text1"/>
          <w:sz w:val="32"/>
          <w:szCs w:val="32"/>
          <w:shd w:val="clear" w:color="auto" w:fill="FFFFFF"/>
          <w:rtl/>
          <w:lang w:bidi="fa-IR"/>
        </w:rPr>
      </w:pPr>
      <w:r w:rsidRPr="00650B26">
        <w:rPr>
          <w:rFonts w:ascii="XB Zar" w:eastAsia="Times New Roman" w:hAnsi="XB Zar" w:cs="XB Zar" w:hint="cs"/>
          <w:b/>
          <w:bCs/>
          <w:color w:val="B60606"/>
          <w:sz w:val="28"/>
          <w:szCs w:val="28"/>
          <w:shd w:val="clear" w:color="auto" w:fill="FFFFFF"/>
          <w:rtl/>
          <w:lang w:bidi="fa-IR"/>
        </w:rPr>
        <w:lastRenderedPageBreak/>
        <w:t>الگوریتم فریوالد:</w:t>
      </w:r>
      <w:r w:rsidR="00650B26" w:rsidRPr="00650B26">
        <w:rPr>
          <w:rFonts w:ascii="XB Zar" w:eastAsia="Times New Roman" w:hAnsi="XB Zar" w:cs="XB Zar" w:hint="cs"/>
          <w:b/>
          <w:bCs/>
          <w:color w:val="B60606"/>
          <w:sz w:val="28"/>
          <w:szCs w:val="28"/>
          <w:shd w:val="clear" w:color="auto" w:fill="FFFFFF"/>
          <w:rtl/>
          <w:lang w:bidi="fa-IR"/>
        </w:rPr>
        <w:t xml:space="preserve"> </w:t>
      </w:r>
      <w:r>
        <w:rPr>
          <w:rFonts w:ascii="XB Zar" w:eastAsia="Times New Roman" w:hAnsi="XB Zar" w:cs="XB Zar" w:hint="cs"/>
          <w:color w:val="2F2B20" w:themeColor="text1"/>
          <w:sz w:val="32"/>
          <w:szCs w:val="32"/>
          <w:shd w:val="clear" w:color="auto" w:fill="FFFFFF"/>
          <w:rtl/>
          <w:lang w:bidi="fa-IR"/>
        </w:rPr>
        <w:t xml:space="preserve">الگوریتم فریوالد یک الگوریتم تصادفی احتمالاتی در زمینه ی ضرب ماتریس هاست. همانطور که می دانیم، ضرب دو ماتریس </w:t>
      </w:r>
      <m:oMath>
        <m:r>
          <w:rPr>
            <w:rFonts w:ascii="Cambria Math" w:eastAsia="Times New Roman" w:hAnsi="Cambria Math" w:cs="XB Zar"/>
            <w:color w:val="2F2B20" w:themeColor="text1"/>
            <w:sz w:val="32"/>
            <w:szCs w:val="32"/>
            <w:shd w:val="clear" w:color="auto" w:fill="FFFFFF"/>
            <w:lang w:bidi="fa-IR"/>
          </w:rPr>
          <m:t>n ×n</m:t>
        </m:r>
      </m:oMath>
      <w:r>
        <w:rPr>
          <w:rFonts w:ascii="XB Zar" w:eastAsia="Times New Roman" w:hAnsi="XB Zar" w:cs="XB Zar" w:hint="cs"/>
          <w:color w:val="2F2B20" w:themeColor="text1"/>
          <w:sz w:val="32"/>
          <w:szCs w:val="32"/>
          <w:shd w:val="clear" w:color="auto" w:fill="FFFFFF"/>
          <w:rtl/>
          <w:lang w:bidi="fa-IR"/>
        </w:rPr>
        <w:t xml:space="preserve"> به روش معمول از مرتبه زمانی </w:t>
      </w:r>
      <m:oMath>
        <m:r>
          <w:rPr>
            <w:rFonts w:ascii="Cambria Math" w:eastAsia="Times New Roman" w:hAnsi="Cambria Math" w:cs="XB Zar"/>
            <w:color w:val="2F2B20" w:themeColor="text1"/>
            <w:sz w:val="32"/>
            <w:szCs w:val="32"/>
            <w:shd w:val="clear" w:color="auto" w:fill="FFFFFF"/>
            <w:lang w:bidi="fa-IR"/>
          </w:rPr>
          <m:t>O(</m:t>
        </m:r>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r>
              <w:rPr>
                <w:rFonts w:ascii="Cambria Math" w:eastAsia="Times New Roman" w:hAnsi="Cambria Math" w:cs="XB Zar"/>
                <w:color w:val="2F2B20" w:themeColor="text1"/>
                <w:sz w:val="32"/>
                <w:szCs w:val="32"/>
                <w:shd w:val="clear" w:color="auto" w:fill="FFFFFF"/>
                <w:lang w:bidi="fa-IR"/>
              </w:rPr>
              <m:t>3</m:t>
            </m:r>
          </m:sup>
        </m:sSup>
        <m:r>
          <w:rPr>
            <w:rFonts w:ascii="Cambria Math" w:eastAsia="Times New Roman" w:hAnsi="Cambria Math" w:cs="XB Zar"/>
            <w:color w:val="2F2B20" w:themeColor="text1"/>
            <w:sz w:val="32"/>
            <w:szCs w:val="32"/>
            <w:shd w:val="clear" w:color="auto" w:fill="FFFFFF"/>
            <w:lang w:bidi="fa-IR"/>
          </w:rPr>
          <m:t>)</m:t>
        </m:r>
      </m:oMath>
      <w:r>
        <w:rPr>
          <w:rFonts w:ascii="XB Zar" w:eastAsia="Times New Roman" w:hAnsi="XB Zar" w:cs="XB Zar" w:hint="cs"/>
          <w:color w:val="2F2B20" w:themeColor="text1"/>
          <w:sz w:val="32"/>
          <w:szCs w:val="32"/>
          <w:shd w:val="clear" w:color="auto" w:fill="FFFFFF"/>
          <w:rtl/>
          <w:lang w:bidi="fa-IR"/>
        </w:rPr>
        <w:t xml:space="preserve"> است زیرا هر یک از </w:t>
      </w:r>
      <m:oMath>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r>
              <w:rPr>
                <w:rFonts w:ascii="Cambria Math" w:eastAsia="Times New Roman" w:hAnsi="Cambria Math" w:cs="XB Zar"/>
                <w:color w:val="2F2B20" w:themeColor="text1"/>
                <w:sz w:val="32"/>
                <w:szCs w:val="32"/>
                <w:shd w:val="clear" w:color="auto" w:fill="FFFFFF"/>
                <w:lang w:bidi="fa-IR"/>
              </w:rPr>
              <m:t>2</m:t>
            </m:r>
          </m:sup>
        </m:sSup>
      </m:oMath>
      <w:r>
        <w:rPr>
          <w:rFonts w:ascii="XB Zar" w:eastAsia="Times New Roman" w:hAnsi="XB Zar" w:cs="XB Zar" w:hint="cs"/>
          <w:color w:val="2F2B20" w:themeColor="text1"/>
          <w:sz w:val="32"/>
          <w:szCs w:val="32"/>
          <w:shd w:val="clear" w:color="auto" w:fill="FFFFFF"/>
          <w:rtl/>
          <w:lang w:bidi="fa-IR"/>
        </w:rPr>
        <w:t xml:space="preserve"> </w:t>
      </w:r>
      <w:r w:rsidR="00650B26">
        <w:rPr>
          <w:rFonts w:ascii="XB Zar" w:eastAsia="Times New Roman" w:hAnsi="XB Zar" w:cs="XB Zar" w:hint="cs"/>
          <w:color w:val="2F2B20" w:themeColor="text1"/>
          <w:sz w:val="32"/>
          <w:szCs w:val="32"/>
          <w:shd w:val="clear" w:color="auto" w:fill="FFFFFF"/>
          <w:rtl/>
          <w:lang w:bidi="fa-IR"/>
        </w:rPr>
        <w:t xml:space="preserve">درایه ماتریس اول در </w:t>
      </w:r>
      <w:r w:rsidR="00650B26">
        <w:rPr>
          <w:rFonts w:ascii="XB Zar" w:eastAsia="Times New Roman" w:hAnsi="XB Zar" w:cs="XB Zar"/>
          <w:color w:val="2F2B20" w:themeColor="text1"/>
          <w:sz w:val="32"/>
          <w:szCs w:val="32"/>
          <w:shd w:val="clear" w:color="auto" w:fill="FFFFFF"/>
          <w:lang w:bidi="fa-IR"/>
        </w:rPr>
        <w:t>n</w:t>
      </w:r>
      <w:r w:rsidR="00650B26">
        <w:rPr>
          <w:rFonts w:ascii="XB Zar" w:eastAsia="Times New Roman" w:hAnsi="XB Zar" w:cs="XB Zar" w:hint="cs"/>
          <w:color w:val="2F2B20" w:themeColor="text1"/>
          <w:sz w:val="32"/>
          <w:szCs w:val="32"/>
          <w:shd w:val="clear" w:color="auto" w:fill="FFFFFF"/>
          <w:rtl/>
          <w:lang w:bidi="fa-IR"/>
        </w:rPr>
        <w:t xml:space="preserve"> درایه از ماتریس دوم ضرب می شوند. یکی از نیازهای رایج در اعمال ریاضی مختلف در ماتریس ها، بررسی این موضوع است که اگر سه ماتریس </w:t>
      </w:r>
      <w:r w:rsidR="00650B26">
        <w:rPr>
          <w:rFonts w:ascii="XB Zar" w:eastAsia="Times New Roman" w:hAnsi="XB Zar" w:cs="XB Zar"/>
          <w:color w:val="2F2B20" w:themeColor="text1"/>
          <w:sz w:val="32"/>
          <w:szCs w:val="32"/>
          <w:shd w:val="clear" w:color="auto" w:fill="FFFFFF"/>
          <w:lang w:bidi="fa-IR"/>
        </w:rPr>
        <w:t>A</w:t>
      </w:r>
      <w:r w:rsidR="00650B26">
        <w:rPr>
          <w:rFonts w:ascii="XB Zar" w:eastAsia="Times New Roman" w:hAnsi="XB Zar" w:cs="XB Zar" w:hint="cs"/>
          <w:color w:val="2F2B20" w:themeColor="text1"/>
          <w:sz w:val="32"/>
          <w:szCs w:val="32"/>
          <w:shd w:val="clear" w:color="auto" w:fill="FFFFFF"/>
          <w:rtl/>
          <w:lang w:bidi="fa-IR"/>
        </w:rPr>
        <w:t xml:space="preserve"> و </w:t>
      </w:r>
      <w:r w:rsidR="00650B26">
        <w:rPr>
          <w:rFonts w:ascii="XB Zar" w:eastAsia="Times New Roman" w:hAnsi="XB Zar" w:cs="XB Zar"/>
          <w:color w:val="2F2B20" w:themeColor="text1"/>
          <w:sz w:val="32"/>
          <w:szCs w:val="32"/>
          <w:shd w:val="clear" w:color="auto" w:fill="FFFFFF"/>
          <w:lang w:bidi="fa-IR"/>
        </w:rPr>
        <w:t>B</w:t>
      </w:r>
      <w:r w:rsidR="00650B26">
        <w:rPr>
          <w:rFonts w:ascii="XB Zar" w:eastAsia="Times New Roman" w:hAnsi="XB Zar" w:cs="XB Zar" w:hint="cs"/>
          <w:color w:val="2F2B20" w:themeColor="text1"/>
          <w:sz w:val="32"/>
          <w:szCs w:val="32"/>
          <w:shd w:val="clear" w:color="auto" w:fill="FFFFFF"/>
          <w:rtl/>
          <w:lang w:bidi="fa-IR"/>
        </w:rPr>
        <w:t xml:space="preserve"> و </w:t>
      </w:r>
      <w:r w:rsidR="00650B26">
        <w:rPr>
          <w:rFonts w:ascii="XB Zar" w:eastAsia="Times New Roman" w:hAnsi="XB Zar" w:cs="XB Zar"/>
          <w:color w:val="2F2B20" w:themeColor="text1"/>
          <w:sz w:val="32"/>
          <w:szCs w:val="32"/>
          <w:shd w:val="clear" w:color="auto" w:fill="FFFFFF"/>
          <w:lang w:bidi="fa-IR"/>
        </w:rPr>
        <w:t>C</w:t>
      </w:r>
      <w:r w:rsidR="00650B26">
        <w:rPr>
          <w:rFonts w:ascii="XB Zar" w:eastAsia="Times New Roman" w:hAnsi="XB Zar" w:cs="XB Zar" w:hint="cs"/>
          <w:color w:val="2F2B20" w:themeColor="text1"/>
          <w:sz w:val="32"/>
          <w:szCs w:val="32"/>
          <w:shd w:val="clear" w:color="auto" w:fill="FFFFFF"/>
          <w:rtl/>
          <w:lang w:bidi="fa-IR"/>
        </w:rPr>
        <w:t xml:space="preserve"> داشته باشیم آیا </w:t>
      </w:r>
      <m:oMath>
        <m:r>
          <w:rPr>
            <w:rFonts w:ascii="Cambria Math" w:eastAsia="Times New Roman" w:hAnsi="Cambria Math" w:cs="XB Zar"/>
            <w:color w:val="2F2B20" w:themeColor="text1"/>
            <w:sz w:val="32"/>
            <w:szCs w:val="32"/>
            <w:shd w:val="clear" w:color="auto" w:fill="FFFFFF"/>
            <w:lang w:bidi="fa-IR"/>
          </w:rPr>
          <m:t>A ×B=C</m:t>
        </m:r>
      </m:oMath>
      <w:r w:rsidR="00650B26">
        <w:rPr>
          <w:rFonts w:ascii="XB Zar" w:eastAsia="Times New Roman" w:hAnsi="XB Zar" w:cs="XB Zar" w:hint="cs"/>
          <w:color w:val="2F2B20" w:themeColor="text1"/>
          <w:sz w:val="32"/>
          <w:szCs w:val="32"/>
          <w:shd w:val="clear" w:color="auto" w:fill="FFFFFF"/>
          <w:rtl/>
          <w:lang w:bidi="fa-IR"/>
        </w:rPr>
        <w:t xml:space="preserve"> یک راه ساده ی محاسبه ی </w:t>
      </w:r>
      <m:oMath>
        <m:r>
          <w:rPr>
            <w:rFonts w:ascii="Cambria Math" w:eastAsia="Times New Roman" w:hAnsi="Cambria Math" w:cs="XB Zar"/>
            <w:color w:val="2F2B20" w:themeColor="text1"/>
            <w:sz w:val="32"/>
            <w:szCs w:val="32"/>
            <w:shd w:val="clear" w:color="auto" w:fill="FFFFFF"/>
            <w:lang w:bidi="fa-IR"/>
          </w:rPr>
          <m:t>A ×B</m:t>
        </m:r>
      </m:oMath>
      <w:r w:rsidR="00650B26">
        <w:rPr>
          <w:rFonts w:ascii="XB Zar" w:eastAsia="Times New Roman" w:hAnsi="XB Zar" w:cs="XB Zar" w:hint="cs"/>
          <w:color w:val="2F2B20" w:themeColor="text1"/>
          <w:sz w:val="32"/>
          <w:szCs w:val="32"/>
          <w:shd w:val="clear" w:color="auto" w:fill="FFFFFF"/>
          <w:rtl/>
          <w:lang w:bidi="fa-IR"/>
        </w:rPr>
        <w:t xml:space="preserve"> با روش رایج و چک کردن برابری درایه به درایه آن با </w:t>
      </w:r>
      <w:r w:rsidR="00650B26">
        <w:rPr>
          <w:rFonts w:ascii="XB Zar" w:eastAsia="Times New Roman" w:hAnsi="XB Zar" w:cs="XB Zar"/>
          <w:color w:val="2F2B20" w:themeColor="text1"/>
          <w:sz w:val="32"/>
          <w:szCs w:val="32"/>
          <w:shd w:val="clear" w:color="auto" w:fill="FFFFFF"/>
          <w:lang w:bidi="fa-IR"/>
        </w:rPr>
        <w:t>C</w:t>
      </w:r>
      <w:r w:rsidR="00650B26">
        <w:rPr>
          <w:rFonts w:ascii="XB Zar" w:eastAsia="Times New Roman" w:hAnsi="XB Zar" w:cs="XB Zar" w:hint="cs"/>
          <w:color w:val="2F2B20" w:themeColor="text1"/>
          <w:sz w:val="32"/>
          <w:szCs w:val="32"/>
          <w:shd w:val="clear" w:color="auto" w:fill="FFFFFF"/>
          <w:rtl/>
          <w:lang w:bidi="fa-IR"/>
        </w:rPr>
        <w:t xml:space="preserve"> است. این روش، قطعی است و خطایی ندارد اما برای </w:t>
      </w:r>
      <w:r w:rsidR="00650B26">
        <w:rPr>
          <w:rFonts w:ascii="XB Zar" w:eastAsia="Times New Roman" w:hAnsi="XB Zar" w:cs="XB Zar"/>
          <w:color w:val="2F2B20" w:themeColor="text1"/>
          <w:sz w:val="32"/>
          <w:szCs w:val="32"/>
          <w:shd w:val="clear" w:color="auto" w:fill="FFFFFF"/>
          <w:lang w:bidi="fa-IR"/>
        </w:rPr>
        <w:t>n</w:t>
      </w:r>
      <w:r w:rsidR="00650B26">
        <w:rPr>
          <w:rFonts w:ascii="XB Zar" w:eastAsia="Times New Roman" w:hAnsi="XB Zar" w:cs="XB Zar" w:hint="cs"/>
          <w:color w:val="2F2B20" w:themeColor="text1"/>
          <w:sz w:val="32"/>
          <w:szCs w:val="32"/>
          <w:shd w:val="clear" w:color="auto" w:fill="FFFFFF"/>
          <w:rtl/>
          <w:lang w:bidi="fa-IR"/>
        </w:rPr>
        <w:t xml:space="preserve"> های بزرگ بسیار زمان بر است.</w:t>
      </w:r>
    </w:p>
    <w:p w:rsidR="0020032B" w:rsidRDefault="0020032B" w:rsidP="0020032B">
      <w:pPr>
        <w:bidi/>
        <w:spacing w:before="240" w:after="240" w:line="240" w:lineRule="auto"/>
        <w:rPr>
          <w:rFonts w:ascii="XB Zar" w:eastAsia="Times New Roman" w:hAnsi="XB Zar" w:cs="XB Zar"/>
          <w:color w:val="2F2B20" w:themeColor="text1"/>
          <w:sz w:val="32"/>
          <w:szCs w:val="32"/>
          <w:shd w:val="clear" w:color="auto" w:fill="FFFFFF"/>
          <w:rtl/>
          <w:lang w:bidi="fa-IR"/>
        </w:rPr>
      </w:pPr>
      <w:r>
        <w:rPr>
          <w:rFonts w:ascii="XB Zar" w:eastAsia="Times New Roman" w:hAnsi="XB Zar" w:cs="XB Zar" w:hint="cs"/>
          <w:color w:val="3B3628" w:themeColor="text1" w:themeTint="F2"/>
          <w:sz w:val="32"/>
          <w:szCs w:val="32"/>
          <w:shd w:val="clear" w:color="auto" w:fill="FFFFFF"/>
          <w:rtl/>
          <w:lang w:bidi="fa-IR"/>
        </w:rPr>
        <w:t xml:space="preserve">الگوریتم فریوالد، به وسیله ی یک فرایند تصادفی، مرتبه زمانی را تا </w:t>
      </w:r>
      <m:oMath>
        <m:r>
          <w:rPr>
            <w:rFonts w:ascii="Cambria Math" w:eastAsia="Times New Roman" w:hAnsi="Cambria Math" w:cs="XB Zar"/>
            <w:color w:val="2F2B20" w:themeColor="text1"/>
            <w:sz w:val="32"/>
            <w:szCs w:val="32"/>
            <w:shd w:val="clear" w:color="auto" w:fill="FFFFFF"/>
            <w:lang w:bidi="fa-IR"/>
          </w:rPr>
          <m:t>O</m:t>
        </m:r>
        <m:d>
          <m:dPr>
            <m:ctrlPr>
              <w:rPr>
                <w:rFonts w:ascii="Cambria Math" w:eastAsia="Times New Roman" w:hAnsi="Cambria Math" w:cs="XB Zar"/>
                <w:i/>
                <w:color w:val="2F2B20" w:themeColor="text1"/>
                <w:sz w:val="32"/>
                <w:szCs w:val="32"/>
                <w:shd w:val="clear" w:color="auto" w:fill="FFFFFF"/>
                <w:lang w:bidi="fa-IR"/>
              </w:rPr>
            </m:ctrlPr>
          </m:dPr>
          <m:e>
            <m:sSup>
              <m:sSupPr>
                <m:ctrlPr>
                  <w:rPr>
                    <w:rFonts w:ascii="Cambria Math" w:eastAsia="Times New Roman" w:hAnsi="Cambria Math" w:cs="XB Zar"/>
                    <w:i/>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n</m:t>
                </m:r>
              </m:e>
              <m:sup>
                <m:r>
                  <w:rPr>
                    <w:rFonts w:ascii="Cambria Math" w:eastAsia="Times New Roman" w:hAnsi="Cambria Math" w:cs="XB Zar"/>
                    <w:color w:val="2F2B20" w:themeColor="text1"/>
                    <w:sz w:val="32"/>
                    <w:szCs w:val="32"/>
                    <w:shd w:val="clear" w:color="auto" w:fill="FFFFFF"/>
                    <w:lang w:bidi="fa-IR"/>
                  </w:rPr>
                  <m:t>3</m:t>
                </m:r>
              </m:sup>
            </m:sSup>
          </m:e>
        </m:d>
      </m:oMath>
      <w:r>
        <w:rPr>
          <w:rFonts w:ascii="XB Zar" w:eastAsia="Times New Roman" w:hAnsi="XB Zar" w:cs="XB Zar" w:hint="cs"/>
          <w:color w:val="2F2B20" w:themeColor="text1"/>
          <w:sz w:val="32"/>
          <w:szCs w:val="32"/>
          <w:shd w:val="clear" w:color="auto" w:fill="FFFFFF"/>
          <w:rtl/>
          <w:lang w:bidi="fa-IR"/>
        </w:rPr>
        <w:t xml:space="preserve"> کاهش می دهد و در </w:t>
      </w:r>
      <w:r>
        <w:rPr>
          <w:rFonts w:ascii="XB Zar" w:eastAsia="Times New Roman" w:hAnsi="XB Zar" w:cs="XB Zar"/>
          <w:color w:val="2F2B20" w:themeColor="text1"/>
          <w:sz w:val="32"/>
          <w:szCs w:val="32"/>
          <w:shd w:val="clear" w:color="auto" w:fill="FFFFFF"/>
          <w:lang w:bidi="fa-IR"/>
        </w:rPr>
        <w:t>k</w:t>
      </w:r>
      <w:r>
        <w:rPr>
          <w:rFonts w:ascii="XB Zar" w:eastAsia="Times New Roman" w:hAnsi="XB Zar" w:cs="XB Zar" w:hint="cs"/>
          <w:color w:val="2F2B20" w:themeColor="text1"/>
          <w:sz w:val="32"/>
          <w:szCs w:val="32"/>
          <w:shd w:val="clear" w:color="auto" w:fill="FFFFFF"/>
          <w:rtl/>
          <w:lang w:bidi="fa-IR"/>
        </w:rPr>
        <w:t xml:space="preserve"> بار اجرای الگوریتم، احتمال خطای آن کم تر از </w:t>
      </w:r>
      <m:oMath>
        <m:sSup>
          <m:sSupPr>
            <m:ctrlPr>
              <w:rPr>
                <w:rFonts w:ascii="Cambria Math" w:eastAsia="Times New Roman" w:hAnsi="Cambria Math" w:cs="XB Zar"/>
                <w:color w:val="2F2B20" w:themeColor="text1"/>
                <w:sz w:val="32"/>
                <w:szCs w:val="32"/>
                <w:shd w:val="clear" w:color="auto" w:fill="FFFFFF"/>
                <w:lang w:bidi="fa-IR"/>
              </w:rPr>
            </m:ctrlPr>
          </m:sSupPr>
          <m:e>
            <m:r>
              <w:rPr>
                <w:rFonts w:ascii="Cambria Math" w:eastAsia="Times New Roman" w:hAnsi="Cambria Math" w:cs="XB Zar"/>
                <w:color w:val="2F2B20" w:themeColor="text1"/>
                <w:sz w:val="32"/>
                <w:szCs w:val="32"/>
                <w:shd w:val="clear" w:color="auto" w:fill="FFFFFF"/>
                <w:lang w:bidi="fa-IR"/>
              </w:rPr>
              <m:t>2</m:t>
            </m:r>
          </m:e>
          <m:sup>
            <m:r>
              <w:rPr>
                <w:rFonts w:ascii="Cambria Math" w:eastAsia="Times New Roman" w:hAnsi="Cambria Math" w:cs="XB Zar"/>
                <w:color w:val="2F2B20" w:themeColor="text1"/>
                <w:sz w:val="32"/>
                <w:szCs w:val="32"/>
                <w:shd w:val="clear" w:color="auto" w:fill="FFFFFF"/>
                <w:lang w:bidi="fa-IR"/>
              </w:rPr>
              <m:t>-k</m:t>
            </m:r>
          </m:sup>
        </m:sSup>
      </m:oMath>
      <w:r>
        <w:rPr>
          <w:rFonts w:ascii="XB Zar" w:eastAsia="Times New Roman" w:hAnsi="XB Zar" w:cs="XB Zar" w:hint="cs"/>
          <w:color w:val="2F2B20" w:themeColor="text1"/>
          <w:sz w:val="32"/>
          <w:szCs w:val="32"/>
          <w:shd w:val="clear" w:color="auto" w:fill="FFFFFF"/>
          <w:rtl/>
          <w:lang w:bidi="fa-IR"/>
        </w:rPr>
        <w:t xml:space="preserve"> است که این برای </w:t>
      </w:r>
      <w:r>
        <w:rPr>
          <w:rFonts w:ascii="XB Zar" w:eastAsia="Times New Roman" w:hAnsi="XB Zar" w:cs="XB Zar"/>
          <w:color w:val="2F2B20" w:themeColor="text1"/>
          <w:sz w:val="32"/>
          <w:szCs w:val="32"/>
          <w:shd w:val="clear" w:color="auto" w:fill="FFFFFF"/>
          <w:lang w:bidi="fa-IR"/>
        </w:rPr>
        <w:t>k</w:t>
      </w:r>
      <w:r>
        <w:rPr>
          <w:rFonts w:ascii="XB Zar" w:eastAsia="Times New Roman" w:hAnsi="XB Zar" w:cs="XB Zar" w:hint="cs"/>
          <w:color w:val="2F2B20" w:themeColor="text1"/>
          <w:sz w:val="32"/>
          <w:szCs w:val="32"/>
          <w:shd w:val="clear" w:color="auto" w:fill="FFFFFF"/>
          <w:rtl/>
          <w:lang w:bidi="fa-IR"/>
        </w:rPr>
        <w:t xml:space="preserve"> های بزرگ ناچیز و قابل قبول است.</w:t>
      </w:r>
    </w:p>
    <w:p w:rsidR="0020032B" w:rsidRDefault="0020032B" w:rsidP="0020032B">
      <w:pPr>
        <w:bidi/>
        <w:spacing w:before="240" w:after="240" w:line="240" w:lineRule="auto"/>
        <w:rPr>
          <w:rFonts w:ascii="XB Zar" w:eastAsia="Times New Roman" w:hAnsi="XB Zar" w:cs="XB Zar"/>
          <w:b/>
          <w:bCs/>
          <w:color w:val="B60606"/>
          <w:sz w:val="36"/>
          <w:szCs w:val="36"/>
          <w:shd w:val="clear" w:color="auto" w:fill="FFFFFF"/>
          <w:rtl/>
          <w:lang w:bidi="fa-IR"/>
        </w:rPr>
      </w:pPr>
      <w:r w:rsidRPr="0020032B">
        <w:rPr>
          <w:rFonts w:ascii="XB Zar" w:eastAsia="Times New Roman" w:hAnsi="XB Zar" w:cs="XB Zar" w:hint="cs"/>
          <w:b/>
          <w:bCs/>
          <w:color w:val="B60606"/>
          <w:sz w:val="36"/>
          <w:szCs w:val="36"/>
          <w:shd w:val="clear" w:color="auto" w:fill="FFFFFF"/>
          <w:rtl/>
          <w:lang w:bidi="fa-IR"/>
        </w:rPr>
        <w:t>جمع بندی</w:t>
      </w:r>
      <w:r>
        <w:rPr>
          <w:rFonts w:ascii="XB Zar" w:eastAsia="Times New Roman" w:hAnsi="XB Zar" w:cs="XB Zar" w:hint="cs"/>
          <w:b/>
          <w:bCs/>
          <w:color w:val="B60606"/>
          <w:sz w:val="36"/>
          <w:szCs w:val="36"/>
          <w:shd w:val="clear" w:color="auto" w:fill="FFFFFF"/>
          <w:rtl/>
          <w:lang w:bidi="fa-IR"/>
        </w:rPr>
        <w:t>...</w:t>
      </w:r>
    </w:p>
    <w:p w:rsidR="009B52BE" w:rsidRPr="009B52BE" w:rsidRDefault="009B52BE" w:rsidP="009B52BE">
      <w:pPr>
        <w:bidi/>
        <w:spacing w:before="240" w:after="240" w:line="240" w:lineRule="auto"/>
        <w:rPr>
          <w:rStyle w:val="Strong"/>
          <w:rFonts w:ascii="XB Zar" w:eastAsia="Times New Roman" w:hAnsi="XB Zar" w:cs="Times New Roman"/>
          <w:b w:val="0"/>
          <w:bCs w:val="0"/>
          <w:color w:val="2F2B20" w:themeColor="text1"/>
          <w:sz w:val="32"/>
          <w:szCs w:val="32"/>
          <w:shd w:val="clear" w:color="auto" w:fill="FFFFFF"/>
          <w:lang w:bidi="fa-IR"/>
        </w:rPr>
      </w:pPr>
      <w:r>
        <w:rPr>
          <w:rFonts w:ascii="XB Zar" w:eastAsia="Times New Roman" w:hAnsi="XB Zar" w:cs="XB Zar" w:hint="cs"/>
          <w:color w:val="2F2B20" w:themeColor="text1"/>
          <w:sz w:val="32"/>
          <w:szCs w:val="32"/>
          <w:shd w:val="clear" w:color="auto" w:fill="FFFFFF"/>
          <w:rtl/>
          <w:lang w:bidi="fa-IR"/>
        </w:rPr>
        <w:t xml:space="preserve">با توجه به این که باید حداقل روی همه اعضای دو ماتریس </w:t>
      </w:r>
      <m:oMath>
        <m:r>
          <w:rPr>
            <w:rFonts w:ascii="Cambria Math" w:eastAsia="Times New Roman" w:hAnsi="Cambria Math" w:cs="XB Zar"/>
            <w:color w:val="2F2B20" w:themeColor="text1"/>
            <w:sz w:val="32"/>
            <w:szCs w:val="32"/>
            <w:shd w:val="clear" w:color="auto" w:fill="FFFFFF"/>
            <w:lang w:bidi="fa-IR"/>
          </w:rPr>
          <m:t>n×n</m:t>
        </m:r>
      </m:oMath>
      <w:r>
        <w:rPr>
          <w:rFonts w:ascii="XB Zar" w:eastAsia="Times New Roman" w:hAnsi="XB Zar" w:cs="XB Zar" w:hint="cs"/>
          <w:color w:val="2F2B20" w:themeColor="text1"/>
          <w:sz w:val="32"/>
          <w:szCs w:val="32"/>
          <w:shd w:val="clear" w:color="auto" w:fill="FFFFFF"/>
          <w:rtl/>
          <w:lang w:bidi="fa-IR"/>
        </w:rPr>
        <w:t xml:space="preserve"> پیمایش انجام بشود </w:t>
      </w:r>
      <m:oMath>
        <m:r>
          <w:rPr>
            <w:rFonts w:ascii="Cambria Math" w:eastAsia="Times New Roman" w:hAnsi="Cambria Math" w:cs="Cambria Math"/>
            <w:color w:val="2F2B20" w:themeColor="text1"/>
            <w:sz w:val="32"/>
            <w:szCs w:val="32"/>
            <w:shd w:val="clear" w:color="auto" w:fill="FFFFFF"/>
            <w:rtl/>
            <w:lang w:bidi="fa-IR"/>
          </w:rPr>
          <m:t>∩</m:t>
        </m:r>
        <m:r>
          <w:rPr>
            <w:rFonts w:ascii="Cambria Math" w:eastAsia="Times New Roman" w:hAnsi="Cambria Math" w:cs="Cambria Math"/>
            <w:color w:val="2F2B20" w:themeColor="text1"/>
            <w:sz w:val="32"/>
            <w:szCs w:val="32"/>
            <w:shd w:val="clear" w:color="auto" w:fill="FFFFFF"/>
            <w:lang w:bidi="fa-IR"/>
          </w:rPr>
          <m:t>(</m:t>
        </m:r>
        <m:sSup>
          <m:sSupPr>
            <m:ctrlPr>
              <w:rPr>
                <w:rFonts w:ascii="Cambria Math" w:eastAsia="Times New Roman" w:hAnsi="Cambria Math" w:cs="Cambria Math"/>
                <w:i/>
                <w:color w:val="2F2B20" w:themeColor="text1"/>
                <w:sz w:val="32"/>
                <w:szCs w:val="32"/>
                <w:shd w:val="clear" w:color="auto" w:fill="FFFFFF"/>
                <w:lang w:bidi="fa-IR"/>
              </w:rPr>
            </m:ctrlPr>
          </m:sSupPr>
          <m:e>
            <m:r>
              <w:rPr>
                <w:rFonts w:ascii="Cambria Math" w:eastAsia="Times New Roman" w:hAnsi="Cambria Math" w:cs="Cambria Math"/>
                <w:color w:val="2F2B20" w:themeColor="text1"/>
                <w:sz w:val="32"/>
                <w:szCs w:val="32"/>
                <w:shd w:val="clear" w:color="auto" w:fill="FFFFFF"/>
                <w:lang w:bidi="fa-IR"/>
              </w:rPr>
              <m:t>n</m:t>
            </m:r>
          </m:e>
          <m:sup>
            <m:r>
              <w:rPr>
                <w:rFonts w:ascii="Cambria Math" w:eastAsia="Times New Roman" w:hAnsi="Cambria Math" w:cs="Cambria Math"/>
                <w:color w:val="2F2B20" w:themeColor="text1"/>
                <w:sz w:val="32"/>
                <w:szCs w:val="32"/>
                <w:shd w:val="clear" w:color="auto" w:fill="FFFFFF"/>
                <w:lang w:bidi="fa-IR"/>
              </w:rPr>
              <m:t>2</m:t>
            </m:r>
          </m:sup>
        </m:sSup>
        <m:r>
          <w:rPr>
            <w:rFonts w:ascii="Cambria Math" w:eastAsia="Times New Roman" w:hAnsi="Cambria Math" w:cs="Cambria Math"/>
            <w:color w:val="2F2B20" w:themeColor="text1"/>
            <w:sz w:val="32"/>
            <w:szCs w:val="32"/>
            <w:shd w:val="clear" w:color="auto" w:fill="FFFFFF"/>
            <w:lang w:bidi="fa-IR"/>
          </w:rPr>
          <m:t>)</m:t>
        </m:r>
      </m:oMath>
      <w:r>
        <w:rPr>
          <w:rFonts w:ascii="XB Zar" w:eastAsia="Times New Roman" w:hAnsi="XB Zar" w:cs="XB Zar" w:hint="cs"/>
          <w:color w:val="2F2B20" w:themeColor="text1"/>
          <w:sz w:val="32"/>
          <w:szCs w:val="32"/>
          <w:shd w:val="clear" w:color="auto" w:fill="FFFFFF"/>
          <w:rtl/>
          <w:lang w:bidi="fa-IR"/>
        </w:rPr>
        <w:t>برای الگوریتم های ضرب ماتریس وجود دارد. راز (</w:t>
      </w:r>
      <w:r>
        <w:rPr>
          <w:rFonts w:ascii="XB Zar" w:eastAsia="Times New Roman" w:hAnsi="XB Zar" w:cs="XB Zar"/>
          <w:color w:val="2F2B20" w:themeColor="text1"/>
          <w:sz w:val="32"/>
          <w:szCs w:val="32"/>
          <w:shd w:val="clear" w:color="auto" w:fill="FFFFFF"/>
          <w:lang w:bidi="fa-IR"/>
        </w:rPr>
        <w:t>Raz</w:t>
      </w:r>
      <w:r>
        <w:rPr>
          <w:rFonts w:ascii="XB Zar" w:eastAsia="Times New Roman" w:hAnsi="XB Zar" w:cs="XB Zar" w:hint="cs"/>
          <w:color w:val="2F2B20" w:themeColor="text1"/>
          <w:sz w:val="32"/>
          <w:szCs w:val="32"/>
          <w:shd w:val="clear" w:color="auto" w:fill="FFFFFF"/>
          <w:rtl/>
          <w:lang w:bidi="fa-IR"/>
        </w:rPr>
        <w:t>) ثابت کرد که کران پایین</w:t>
      </w:r>
      <w:r>
        <w:rPr>
          <w:rFonts w:ascii="XB Zar" w:eastAsia="Times New Roman" w:hAnsi="XB Zar" w:cs="XB Zar"/>
          <w:color w:val="2F2B20" w:themeColor="text1"/>
          <w:sz w:val="32"/>
          <w:szCs w:val="32"/>
          <w:shd w:val="clear" w:color="auto" w:fill="FFFFFF"/>
          <w:lang w:bidi="fa-IR"/>
        </w:rPr>
        <w:t xml:space="preserve"> </w:t>
      </w:r>
      <w:r>
        <w:rPr>
          <w:rFonts w:ascii="XB Zar" w:eastAsia="Times New Roman" w:hAnsi="XB Zar" w:cs="XB Zar" w:hint="cs"/>
          <w:color w:val="2F2B20" w:themeColor="text1"/>
          <w:sz w:val="32"/>
          <w:szCs w:val="32"/>
          <w:shd w:val="clear" w:color="auto" w:fill="FFFFFF"/>
          <w:rtl/>
          <w:lang w:bidi="fa-IR"/>
        </w:rPr>
        <w:t xml:space="preserve"> </w:t>
      </w:r>
      <m:oMath>
        <m:r>
          <w:rPr>
            <w:rFonts w:ascii="Cambria Math" w:eastAsia="Times New Roman" w:hAnsi="Cambria Math" w:cs="Cambria Math"/>
            <w:color w:val="2F2B20" w:themeColor="text1"/>
            <w:sz w:val="32"/>
            <w:szCs w:val="32"/>
            <w:shd w:val="clear" w:color="auto" w:fill="FFFFFF"/>
            <w:rtl/>
            <w:lang w:bidi="fa-IR"/>
          </w:rPr>
          <m:t>∩</m:t>
        </m:r>
      </m:oMath>
      <w:r>
        <w:rPr>
          <w:rFonts w:ascii="XB Zar" w:eastAsia="Times New Roman" w:hAnsi="XB Zar" w:cs="XB Zar"/>
          <w:color w:val="2F2B20" w:themeColor="text1"/>
          <w:sz w:val="32"/>
          <w:szCs w:val="32"/>
          <w:shd w:val="clear" w:color="auto" w:fill="FFFFFF"/>
          <w:lang w:bidi="fa-IR"/>
        </w:rPr>
        <w:t xml:space="preserve"> (n</w:t>
      </w:r>
      <w:r w:rsidRPr="009B52BE">
        <w:rPr>
          <w:rFonts w:ascii="XB Zar" w:eastAsia="Times New Roman" w:hAnsi="XB Zar" w:cs="XB Zar"/>
          <w:color w:val="2F2B20" w:themeColor="text1"/>
          <w:sz w:val="32"/>
          <w:szCs w:val="32"/>
          <w:shd w:val="clear" w:color="auto" w:fill="FFFFFF"/>
          <w:vertAlign w:val="superscript"/>
          <w:lang w:bidi="fa-IR"/>
        </w:rPr>
        <w:t>2</w:t>
      </w:r>
      <w:r>
        <w:rPr>
          <w:rFonts w:ascii="XB Zar" w:eastAsia="Times New Roman" w:hAnsi="XB Zar" w:cs="XB Zar"/>
          <w:color w:val="2F2B20" w:themeColor="text1"/>
          <w:sz w:val="32"/>
          <w:szCs w:val="32"/>
          <w:shd w:val="clear" w:color="auto" w:fill="FFFFFF"/>
          <w:lang w:bidi="fa-IR"/>
        </w:rPr>
        <w:t>logn</w:t>
      </w:r>
      <w:r w:rsidRPr="009B52BE">
        <w:rPr>
          <w:rFonts w:ascii="XB Zar" w:eastAsia="Times New Roman" w:hAnsi="XB Zar" w:cs="XB Zar"/>
          <w:color w:val="2F2B20" w:themeColor="text1"/>
          <w:sz w:val="32"/>
          <w:szCs w:val="32"/>
          <w:shd w:val="clear" w:color="auto" w:fill="FFFFFF"/>
          <w:vertAlign w:val="subscript"/>
          <w:lang w:bidi="fa-IR"/>
        </w:rPr>
        <w:t>n</w:t>
      </w:r>
      <w:r w:rsidRPr="009B52BE">
        <w:rPr>
          <w:rFonts w:ascii="XB Zar" w:eastAsia="Times New Roman" w:hAnsi="XB Zar" w:cs="XB Zar"/>
          <w:color w:val="2F2B20" w:themeColor="text1"/>
          <w:sz w:val="32"/>
          <w:szCs w:val="32"/>
          <w:shd w:val="clear" w:color="auto" w:fill="FFFFFF"/>
          <w:lang w:bidi="fa-IR"/>
        </w:rPr>
        <w:t>)</w:t>
      </w:r>
      <w:r>
        <w:rPr>
          <w:rFonts w:ascii="XB Zar" w:eastAsia="Times New Roman" w:hAnsi="XB Zar" w:cs="XB Zar" w:hint="cs"/>
          <w:color w:val="2F2B20" w:themeColor="text1"/>
          <w:sz w:val="32"/>
          <w:szCs w:val="32"/>
          <w:shd w:val="clear" w:color="auto" w:fill="FFFFFF"/>
          <w:rtl/>
          <w:lang w:bidi="fa-IR"/>
        </w:rPr>
        <w:t xml:space="preserve"> نیز برای هر الگوریتم ضرب ماتریس نیز وجود دارد.</w:t>
      </w:r>
    </w:p>
    <w:p w:rsidR="00430F9C" w:rsidRPr="00A461A3" w:rsidRDefault="009B0064" w:rsidP="00864FDC">
      <w:pPr>
        <w:pStyle w:val="Heading1"/>
        <w:bidi/>
        <w:ind w:left="90"/>
        <w:rPr>
          <w:rStyle w:val="Strong"/>
          <w:rFonts w:ascii="XB Zar" w:hAnsi="XB Zar" w:cs="XB Zar"/>
          <w:color w:val="auto"/>
          <w:sz w:val="72"/>
          <w:szCs w:val="52"/>
          <w:lang w:bidi="fa-IR"/>
        </w:rPr>
      </w:pPr>
      <w:r w:rsidRPr="00A461A3">
        <w:rPr>
          <w:rStyle w:val="Strong"/>
          <w:rFonts w:ascii="XB Zar" w:hAnsi="XB Zar" w:cs="XB Zar"/>
          <w:color w:val="auto"/>
          <w:sz w:val="72"/>
          <w:szCs w:val="52"/>
          <w:rtl/>
          <w:lang w:bidi="fa-IR"/>
        </w:rPr>
        <w:t xml:space="preserve">ممیز شناور و استاندارد </w:t>
      </w:r>
      <w:r w:rsidRPr="00A461A3">
        <w:rPr>
          <w:rStyle w:val="Strong"/>
          <w:rFonts w:ascii="XB Zar" w:hAnsi="XB Zar" w:cs="XB Zar"/>
          <w:color w:val="auto"/>
          <w:sz w:val="72"/>
          <w:szCs w:val="52"/>
          <w:lang w:bidi="fa-IR"/>
        </w:rPr>
        <w:t>IEEE-754</w:t>
      </w:r>
    </w:p>
    <w:p w:rsidR="009B0064" w:rsidRPr="00A461A3" w:rsidRDefault="009B0064" w:rsidP="002424C0">
      <w:pPr>
        <w:bidi/>
        <w:spacing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ar-SA"/>
        </w:rPr>
        <w:t xml:space="preserve">پیش از اینکه به توضیح این دو سیستم بپردازیم، </w:t>
      </w:r>
      <w:r w:rsidRPr="00A461A3">
        <w:rPr>
          <w:rFonts w:ascii="XB Zar" w:eastAsia="Times New Roman" w:hAnsi="XB Zar" w:cs="XB Zar"/>
          <w:color w:val="202122"/>
          <w:sz w:val="32"/>
          <w:szCs w:val="32"/>
          <w:shd w:val="clear" w:color="auto" w:fill="FFFFFF"/>
          <w:rtl/>
          <w:lang w:bidi="fa-IR"/>
        </w:rPr>
        <w:t xml:space="preserve">خوب است </w:t>
      </w:r>
      <w:r w:rsidRPr="00A461A3">
        <w:rPr>
          <w:rFonts w:ascii="XB Zar" w:eastAsia="Times New Roman" w:hAnsi="XB Zar" w:cs="XB Zar"/>
          <w:color w:val="202122"/>
          <w:sz w:val="32"/>
          <w:szCs w:val="32"/>
          <w:shd w:val="clear" w:color="auto" w:fill="FFFFFF"/>
          <w:rtl/>
          <w:lang w:bidi="ar-SA"/>
        </w:rPr>
        <w:t xml:space="preserve">به شرح توضیحات بیشتری پیرامون </w:t>
      </w:r>
      <w:r w:rsidRPr="00A461A3">
        <w:rPr>
          <w:rFonts w:ascii="XB Zar" w:eastAsia="Times New Roman" w:hAnsi="XB Zar" w:cs="XB Zar"/>
          <w:color w:val="202122"/>
          <w:sz w:val="32"/>
          <w:szCs w:val="32"/>
          <w:shd w:val="clear" w:color="auto" w:fill="FFFFFF"/>
          <w:lang w:bidi="ar-SA"/>
        </w:rPr>
        <w:t>IEEE-754</w:t>
      </w:r>
      <w:r w:rsidRPr="00A461A3">
        <w:rPr>
          <w:rFonts w:ascii="XB Zar" w:eastAsia="Times New Roman" w:hAnsi="XB Zar" w:cs="XB Zar"/>
          <w:color w:val="202122"/>
          <w:sz w:val="32"/>
          <w:szCs w:val="32"/>
          <w:shd w:val="clear" w:color="auto" w:fill="FFFFFF"/>
          <w:rtl/>
          <w:lang w:bidi="fa-IR"/>
        </w:rPr>
        <w:t xml:space="preserve"> میپردازیم که استاندارد مربوط به اعداد ممیز شناور می باشد</w:t>
      </w:r>
    </w:p>
    <w:p w:rsidR="009B21D6" w:rsidRPr="00A461A3" w:rsidRDefault="009B21D6" w:rsidP="002424C0">
      <w:pPr>
        <w:bidi/>
        <w:spacing w:before="120" w:after="120" w:line="240" w:lineRule="auto"/>
        <w:jc w:val="both"/>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به لحاظ تاریخی، کامپیوترها‌ی گوناگون انتخاب‌های متفاوتی در تعیین مبنا، کران</w:t>
      </w:r>
      <w:r w:rsidRPr="00A461A3">
        <w:rPr>
          <w:rFonts w:ascii="XB Zar" w:eastAsia="Times New Roman" w:hAnsi="XB Zar" w:cs="XB Zar"/>
          <w:color w:val="202122"/>
          <w:sz w:val="32"/>
          <w:szCs w:val="32"/>
          <w:shd w:val="clear" w:color="auto" w:fill="FFFFFF"/>
          <w:cs/>
        </w:rPr>
        <w:t>‎</w:t>
      </w:r>
      <w:r w:rsidRPr="00A461A3">
        <w:rPr>
          <w:rFonts w:ascii="XB Zar" w:eastAsia="Times New Roman" w:hAnsi="XB Zar" w:cs="XB Zar"/>
          <w:color w:val="202122"/>
          <w:sz w:val="32"/>
          <w:szCs w:val="32"/>
          <w:shd w:val="clear" w:color="auto" w:fill="FFFFFF"/>
          <w:rtl/>
          <w:lang w:bidi="ar-SA"/>
        </w:rPr>
        <w:t>های نما و ارقام مانتیسِ نمایش ممیز شناور داشته‌اند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در سال </w:t>
      </w:r>
      <w:r w:rsidRPr="00A461A3">
        <w:rPr>
          <w:rFonts w:ascii="XB Zar" w:eastAsia="Times New Roman" w:hAnsi="XB Zar" w:cs="XB Zar"/>
          <w:color w:val="202122"/>
          <w:sz w:val="32"/>
          <w:szCs w:val="32"/>
          <w:shd w:val="clear" w:color="auto" w:fill="FFFFFF"/>
          <w:rtl/>
        </w:rPr>
        <w:t xml:space="preserve">1985 </w:t>
      </w:r>
      <w:r w:rsidRPr="00A461A3">
        <w:rPr>
          <w:rFonts w:ascii="XB Zar" w:eastAsia="Times New Roman" w:hAnsi="XB Zar" w:cs="XB Zar"/>
          <w:color w:val="202122"/>
          <w:sz w:val="32"/>
          <w:szCs w:val="32"/>
          <w:shd w:val="clear" w:color="auto" w:fill="FFFFFF"/>
          <w:rtl/>
          <w:lang w:bidi="ar-SA"/>
        </w:rPr>
        <w:t>با تلاش‌های گروهی متشکل از ریاضیدانان، دانشمندان علوم کامپیوتر و شرکت</w:t>
      </w:r>
      <w:r w:rsidRPr="00A461A3">
        <w:rPr>
          <w:rFonts w:ascii="XB Zar" w:eastAsia="Times New Roman" w:hAnsi="XB Zar" w:cs="XB Zar"/>
          <w:color w:val="202122"/>
          <w:sz w:val="32"/>
          <w:szCs w:val="32"/>
          <w:shd w:val="clear" w:color="auto" w:fill="FFFFFF"/>
          <w:cs/>
        </w:rPr>
        <w:t>‎</w:t>
      </w:r>
      <w:r w:rsidRPr="00A461A3">
        <w:rPr>
          <w:rFonts w:ascii="XB Zar" w:eastAsia="Times New Roman" w:hAnsi="XB Zar" w:cs="XB Zar"/>
          <w:color w:val="202122"/>
          <w:sz w:val="32"/>
          <w:szCs w:val="32"/>
          <w:shd w:val="clear" w:color="auto" w:fill="FFFFFF"/>
          <w:rtl/>
          <w:lang w:bidi="ar-SA"/>
        </w:rPr>
        <w:t xml:space="preserve">های تولید سخت‌افزار به سرپرستی ویلیام کاهان از دانشگاه کالیفرنیا، استانداردی برای نمایش اعداد ممیز شناور تحت عنوان </w:t>
      </w:r>
      <w:r w:rsidRPr="00A461A3">
        <w:rPr>
          <w:rFonts w:ascii="XB Zar" w:eastAsia="Times New Roman" w:hAnsi="XB Zar" w:cs="XB Zar"/>
          <w:color w:val="202122"/>
          <w:sz w:val="32"/>
          <w:szCs w:val="32"/>
          <w:shd w:val="clear" w:color="auto" w:fill="FFFFFF"/>
        </w:rPr>
        <w:t>IEEE 754</w:t>
      </w:r>
      <w:r w:rsidRPr="00A461A3">
        <w:rPr>
          <w:rFonts w:ascii="XB Zar" w:eastAsia="Times New Roman" w:hAnsi="XB Zar" w:cs="XB Zar"/>
          <w:color w:val="202122"/>
          <w:sz w:val="32"/>
          <w:szCs w:val="32"/>
          <w:shd w:val="clear" w:color="auto" w:fill="FFFFFF"/>
          <w:rtl/>
          <w:lang w:bidi="ar-SA"/>
        </w:rPr>
        <w:t xml:space="preserve"> به سازندگان سخت‌افزارها عرضه شد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هم‌اکنون در بیشتر کامپیوترها از این استاندارد استفاده می‌شود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استاندارد </w:t>
      </w:r>
      <w:r w:rsidRPr="00A461A3">
        <w:rPr>
          <w:rFonts w:ascii="XB Zar" w:eastAsia="Times New Roman" w:hAnsi="XB Zar" w:cs="XB Zar"/>
          <w:color w:val="202122"/>
          <w:sz w:val="32"/>
          <w:szCs w:val="32"/>
          <w:shd w:val="clear" w:color="auto" w:fill="FFFFFF"/>
        </w:rPr>
        <w:t>IEEE754</w:t>
      </w:r>
      <w:r w:rsidRPr="00A461A3">
        <w:rPr>
          <w:rFonts w:ascii="XB Zar" w:eastAsia="Times New Roman" w:hAnsi="XB Zar" w:cs="XB Zar"/>
          <w:color w:val="202122"/>
          <w:sz w:val="32"/>
          <w:szCs w:val="32"/>
          <w:shd w:val="clear" w:color="auto" w:fill="FFFFFF"/>
          <w:rtl/>
          <w:lang w:bidi="ar-SA"/>
        </w:rPr>
        <w:t xml:space="preserve">، چند قالب کلی با دقت‌های مختلف از جمله دقت معمولی، دقت مضاعف و دقت‌های </w:t>
      </w:r>
      <w:r w:rsidRPr="00A461A3">
        <w:rPr>
          <w:rFonts w:ascii="XB Zar" w:eastAsia="Times New Roman" w:hAnsi="XB Zar" w:cs="XB Zar"/>
          <w:color w:val="202122"/>
          <w:sz w:val="32"/>
          <w:szCs w:val="32"/>
          <w:shd w:val="clear" w:color="auto" w:fill="FFFFFF"/>
          <w:rtl/>
          <w:lang w:bidi="ar-SA"/>
        </w:rPr>
        <w:lastRenderedPageBreak/>
        <w:t>معمولی و مضاعف توسعه یافته برای نمایش اعداد ارائه می‌کند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در این‌جا به منظور آشنایی بیشتر با شیوه‌ی نمایش اعداد در این استاندارد، نحوه‌ی نمایش در دقت‌ معمولی و مضاعف را شرح می‌دهیم</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مبنای در نظر گرفته‌ شده در این استاندارد </w:t>
      </w:r>
      <w:r w:rsidRPr="00A461A3">
        <w:rPr>
          <w:rFonts w:ascii="Times New Roman" w:eastAsia="Times New Roman" w:hAnsi="Times New Roman" w:cs="Times New Roman"/>
          <w:color w:val="202122"/>
          <w:sz w:val="32"/>
          <w:szCs w:val="32"/>
          <w:shd w:val="clear" w:color="auto" w:fill="FFFFFF"/>
        </w:rPr>
        <w:t>β</w:t>
      </w:r>
      <w:r w:rsidRPr="00A461A3">
        <w:rPr>
          <w:rFonts w:ascii="XB Zar" w:eastAsia="Times New Roman" w:hAnsi="XB Zar" w:cs="XB Zar"/>
          <w:color w:val="202122"/>
          <w:sz w:val="32"/>
          <w:szCs w:val="32"/>
          <w:shd w:val="clear" w:color="auto" w:fill="FFFFFF"/>
        </w:rPr>
        <w:t>=2</w:t>
      </w:r>
      <w:r w:rsidRPr="00A461A3">
        <w:rPr>
          <w:rFonts w:ascii="XB Zar" w:eastAsia="Times New Roman" w:hAnsi="XB Zar" w:cs="XB Zar"/>
          <w:color w:val="202122"/>
          <w:sz w:val="32"/>
          <w:szCs w:val="32"/>
          <w:shd w:val="clear" w:color="auto" w:fill="FFFFFF"/>
          <w:rtl/>
          <w:lang w:bidi="ar-SA"/>
        </w:rPr>
        <w:t xml:space="preserve"> است</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مطابق این استاندارد، در دقت معمولی از </w:t>
      </w:r>
      <w:r w:rsidRPr="00A461A3">
        <w:rPr>
          <w:rFonts w:ascii="XB Zar" w:eastAsia="Times New Roman" w:hAnsi="XB Zar" w:cs="XB Zar"/>
          <w:color w:val="202122"/>
          <w:sz w:val="32"/>
          <w:szCs w:val="32"/>
          <w:shd w:val="clear" w:color="auto" w:fill="FFFFFF"/>
          <w:rtl/>
        </w:rPr>
        <w:t xml:space="preserve">32 </w:t>
      </w:r>
      <w:r w:rsidRPr="00A461A3">
        <w:rPr>
          <w:rFonts w:ascii="XB Zar" w:eastAsia="Times New Roman" w:hAnsi="XB Zar" w:cs="XB Zar"/>
          <w:color w:val="202122"/>
          <w:sz w:val="32"/>
          <w:szCs w:val="32"/>
          <w:shd w:val="clear" w:color="auto" w:fill="FFFFFF"/>
          <w:rtl/>
          <w:lang w:bidi="ar-SA"/>
        </w:rPr>
        <w:t xml:space="preserve">بیت و در دقت مضاعف از </w:t>
      </w:r>
      <w:r w:rsidRPr="00A461A3">
        <w:rPr>
          <w:rFonts w:ascii="XB Zar" w:eastAsia="Times New Roman" w:hAnsi="XB Zar" w:cs="XB Zar"/>
          <w:color w:val="202122"/>
          <w:sz w:val="32"/>
          <w:szCs w:val="32"/>
          <w:shd w:val="clear" w:color="auto" w:fill="FFFFFF"/>
          <w:rtl/>
        </w:rPr>
        <w:t xml:space="preserve">64 </w:t>
      </w:r>
      <w:r w:rsidRPr="00A461A3">
        <w:rPr>
          <w:rFonts w:ascii="XB Zar" w:eastAsia="Times New Roman" w:hAnsi="XB Zar" w:cs="XB Zar"/>
          <w:color w:val="202122"/>
          <w:sz w:val="32"/>
          <w:szCs w:val="32"/>
          <w:shd w:val="clear" w:color="auto" w:fill="FFFFFF"/>
          <w:rtl/>
          <w:lang w:bidi="ar-SA"/>
        </w:rPr>
        <w:t>بیت برای نمایش یک عدد استفاده می‌شود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هر نمایش از سه بخش تشکیل می‌شود که عبارتند از علامت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s)</w:t>
      </w:r>
      <w:r w:rsidRPr="00A461A3">
        <w:rPr>
          <w:rFonts w:ascii="XB Zar" w:eastAsia="Times New Roman" w:hAnsi="XB Zar" w:cs="XB Zar"/>
          <w:color w:val="202122"/>
          <w:sz w:val="32"/>
          <w:szCs w:val="32"/>
          <w:shd w:val="clear" w:color="auto" w:fill="FFFFFF"/>
          <w:rtl/>
          <w:lang w:bidi="ar-SA"/>
        </w:rPr>
        <w:t xml:space="preserve">، نمای تعدیل یافته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c) </w:t>
      </w:r>
      <w:r w:rsidRPr="00A461A3">
        <w:rPr>
          <w:rFonts w:ascii="XB Zar" w:eastAsia="Times New Roman" w:hAnsi="XB Zar" w:cs="XB Zar"/>
          <w:color w:val="202122"/>
          <w:sz w:val="32"/>
          <w:szCs w:val="32"/>
          <w:shd w:val="clear" w:color="auto" w:fill="FFFFFF"/>
          <w:rtl/>
          <w:lang w:bidi="ar-SA"/>
        </w:rPr>
        <w:t xml:space="preserve">و قسمت کسری مانتیس نرمال شده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f).</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این سه بخش با استفاده از روابط‌ زیر مشخص می‌شوند به</w:t>
      </w:r>
      <w:r w:rsidRPr="00A461A3">
        <w:rPr>
          <w:rFonts w:ascii="XB Zar" w:eastAsia="Times New Roman" w:hAnsi="XB Zar" w:cs="XB Zar"/>
          <w:color w:val="202122"/>
          <w:sz w:val="32"/>
          <w:szCs w:val="32"/>
          <w:shd w:val="clear" w:color="auto" w:fill="FFFFFF"/>
          <w:cs/>
        </w:rPr>
        <w:t>‎</w:t>
      </w:r>
      <w:r w:rsidRPr="00A461A3">
        <w:rPr>
          <w:rFonts w:ascii="XB Zar" w:eastAsia="Times New Roman" w:hAnsi="XB Zar" w:cs="XB Zar"/>
          <w:color w:val="202122"/>
          <w:sz w:val="32"/>
          <w:szCs w:val="32"/>
          <w:shd w:val="clear" w:color="auto" w:fill="FFFFFF"/>
          <w:rtl/>
          <w:lang w:bidi="ar-SA"/>
        </w:rPr>
        <w:t xml:space="preserve">صورت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s|c|f) </w:t>
      </w:r>
      <w:r w:rsidRPr="00A461A3">
        <w:rPr>
          <w:rFonts w:ascii="XB Zar" w:eastAsia="Times New Roman" w:hAnsi="XB Zar" w:cs="XB Zar"/>
          <w:color w:val="202122"/>
          <w:sz w:val="32"/>
          <w:szCs w:val="32"/>
          <w:shd w:val="clear" w:color="auto" w:fill="FFFFFF"/>
          <w:rtl/>
          <w:lang w:bidi="ar-SA"/>
        </w:rPr>
        <w:t>در کنار هم قرار می‌گیرند</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120" w:after="12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rPr>
        <w:t> </w:t>
      </w:r>
      <w:r w:rsidRPr="00A461A3">
        <w:rPr>
          <w:rFonts w:ascii="XB Zar" w:eastAsia="Times New Roman" w:hAnsi="XB Zar" w:cs="XB Zar"/>
          <w:color w:val="202122"/>
          <w:sz w:val="32"/>
          <w:szCs w:val="32"/>
          <w:shd w:val="clear" w:color="auto" w:fill="FFFFFF"/>
          <w:rtl/>
          <w:lang w:bidi="ar-SA"/>
        </w:rPr>
        <w:t>دقت معمولی</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x=</w:t>
      </w:r>
      <w:proofErr w:type="gramStart"/>
      <w:r w:rsidRPr="00A461A3">
        <w:rPr>
          <w:rFonts w:ascii="XB Zar" w:eastAsia="Times New Roman" w:hAnsi="XB Zar" w:cs="XB Zar"/>
          <w:color w:val="202122"/>
          <w:sz w:val="32"/>
          <w:szCs w:val="32"/>
          <w:shd w:val="clear" w:color="auto" w:fill="FFFFFF"/>
        </w:rPr>
        <w:t>±(</w:t>
      </w:r>
      <w:proofErr w:type="gramEnd"/>
      <w:r w:rsidRPr="00A461A3">
        <w:rPr>
          <w:rFonts w:ascii="XB Zar" w:eastAsia="Times New Roman" w:hAnsi="XB Zar" w:cs="XB Zar"/>
          <w:color w:val="202122"/>
          <w:sz w:val="32"/>
          <w:szCs w:val="32"/>
          <w:shd w:val="clear" w:color="auto" w:fill="FFFFFF"/>
        </w:rPr>
        <w:t>1.f)2×2e=(−1)s(1.f)2×2c−127</w:t>
      </w:r>
    </w:p>
    <w:p w:rsidR="009B21D6" w:rsidRPr="00A461A3" w:rsidRDefault="009B21D6" w:rsidP="002424C0">
      <w:pPr>
        <w:bidi/>
        <w:spacing w:before="120" w:after="12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rPr>
        <w:t> </w:t>
      </w:r>
      <w:r w:rsidRPr="00A461A3">
        <w:rPr>
          <w:rFonts w:ascii="XB Zar" w:eastAsia="Times New Roman" w:hAnsi="XB Zar" w:cs="XB Zar"/>
          <w:color w:val="202122"/>
          <w:sz w:val="32"/>
          <w:szCs w:val="32"/>
          <w:shd w:val="clear" w:color="auto" w:fill="FFFFFF"/>
          <w:rtl/>
          <w:lang w:bidi="ar-SA"/>
        </w:rPr>
        <w:t>دقت مضاعف</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x=</w:t>
      </w:r>
      <w:proofErr w:type="gramStart"/>
      <w:r w:rsidRPr="00A461A3">
        <w:rPr>
          <w:rFonts w:ascii="XB Zar" w:eastAsia="Times New Roman" w:hAnsi="XB Zar" w:cs="XB Zar"/>
          <w:color w:val="202122"/>
          <w:sz w:val="32"/>
          <w:szCs w:val="32"/>
          <w:shd w:val="clear" w:color="auto" w:fill="FFFFFF"/>
        </w:rPr>
        <w:t>±(</w:t>
      </w:r>
      <w:proofErr w:type="gramEnd"/>
      <w:r w:rsidRPr="00A461A3">
        <w:rPr>
          <w:rFonts w:ascii="XB Zar" w:eastAsia="Times New Roman" w:hAnsi="XB Zar" w:cs="XB Zar"/>
          <w:color w:val="202122"/>
          <w:sz w:val="32"/>
          <w:szCs w:val="32"/>
          <w:shd w:val="clear" w:color="auto" w:fill="FFFFFF"/>
        </w:rPr>
        <w:t>1.f)2×2e=(−1)s(1.f)2×2c−1023</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در دقت معمولی، از </w:t>
      </w:r>
      <w:r w:rsidRPr="00A461A3">
        <w:rPr>
          <w:rFonts w:ascii="XB Zar" w:eastAsia="Times New Roman" w:hAnsi="XB Zar" w:cs="XB Zar"/>
          <w:color w:val="202122"/>
          <w:sz w:val="32"/>
          <w:szCs w:val="32"/>
          <w:shd w:val="clear" w:color="auto" w:fill="FFFFFF"/>
          <w:rtl/>
        </w:rPr>
        <w:t xml:space="preserve">32 </w:t>
      </w:r>
      <w:r w:rsidRPr="00A461A3">
        <w:rPr>
          <w:rFonts w:ascii="XB Zar" w:eastAsia="Times New Roman" w:hAnsi="XB Zar" w:cs="XB Zar"/>
          <w:color w:val="202122"/>
          <w:sz w:val="32"/>
          <w:szCs w:val="32"/>
          <w:shd w:val="clear" w:color="auto" w:fill="FFFFFF"/>
          <w:rtl/>
          <w:lang w:bidi="ar-SA"/>
        </w:rPr>
        <w:t xml:space="preserve">بیت اختصاص داده شده برای نگهداری عدد، یک بیت برای علامت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s) </w:t>
      </w:r>
      <w:r w:rsidRPr="00A461A3">
        <w:rPr>
          <w:rFonts w:ascii="XB Zar" w:eastAsia="Times New Roman" w:hAnsi="XB Zar" w:cs="XB Zar"/>
          <w:color w:val="202122"/>
          <w:sz w:val="32"/>
          <w:szCs w:val="32"/>
          <w:shd w:val="clear" w:color="auto" w:fill="FFFFFF"/>
          <w:rtl/>
          <w:lang w:bidi="ar-SA"/>
        </w:rPr>
        <w:t xml:space="preserve">استفاده می‌شود به‌طوری که </w:t>
      </w:r>
      <w:r w:rsidRPr="00A461A3">
        <w:rPr>
          <w:rFonts w:ascii="XB Zar" w:eastAsia="Times New Roman" w:hAnsi="XB Zar" w:cs="XB Zar"/>
          <w:color w:val="202122"/>
          <w:sz w:val="32"/>
          <w:szCs w:val="32"/>
          <w:shd w:val="clear" w:color="auto" w:fill="FFFFFF"/>
        </w:rPr>
        <w:t>s=0</w:t>
      </w:r>
      <w:r w:rsidRPr="00A461A3">
        <w:rPr>
          <w:rFonts w:ascii="XB Zar" w:eastAsia="Times New Roman" w:hAnsi="XB Zar" w:cs="XB Zar"/>
          <w:color w:val="202122"/>
          <w:sz w:val="32"/>
          <w:szCs w:val="32"/>
          <w:shd w:val="clear" w:color="auto" w:fill="FFFFFF"/>
          <w:rtl/>
          <w:lang w:bidi="ar-SA"/>
        </w:rPr>
        <w:t xml:space="preserve"> برای علامت مثبت و </w:t>
      </w:r>
      <w:r w:rsidRPr="00A461A3">
        <w:rPr>
          <w:rFonts w:ascii="XB Zar" w:eastAsia="Times New Roman" w:hAnsi="XB Zar" w:cs="XB Zar"/>
          <w:color w:val="202122"/>
          <w:sz w:val="32"/>
          <w:szCs w:val="32"/>
          <w:shd w:val="clear" w:color="auto" w:fill="FFFFFF"/>
        </w:rPr>
        <w:t>s=1</w:t>
      </w:r>
      <w:r w:rsidRPr="00A461A3">
        <w:rPr>
          <w:rFonts w:ascii="XB Zar" w:eastAsia="Times New Roman" w:hAnsi="XB Zar" w:cs="XB Zar"/>
          <w:color w:val="202122"/>
          <w:sz w:val="32"/>
          <w:szCs w:val="32"/>
          <w:shd w:val="clear" w:color="auto" w:fill="FFFFFF"/>
          <w:rtl/>
          <w:lang w:bidi="ar-SA"/>
        </w:rPr>
        <w:t xml:space="preserve"> برای علامت منفی به‌کار می‌رود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از </w:t>
      </w:r>
      <w:r w:rsidRPr="00A461A3">
        <w:rPr>
          <w:rFonts w:ascii="XB Zar" w:eastAsia="Times New Roman" w:hAnsi="XB Zar" w:cs="XB Zar"/>
          <w:color w:val="202122"/>
          <w:sz w:val="32"/>
          <w:szCs w:val="32"/>
          <w:shd w:val="clear" w:color="auto" w:fill="FFFFFF"/>
          <w:rtl/>
        </w:rPr>
        <w:t xml:space="preserve">31 </w:t>
      </w:r>
      <w:r w:rsidRPr="00A461A3">
        <w:rPr>
          <w:rFonts w:ascii="XB Zar" w:eastAsia="Times New Roman" w:hAnsi="XB Zar" w:cs="XB Zar"/>
          <w:color w:val="202122"/>
          <w:sz w:val="32"/>
          <w:szCs w:val="32"/>
          <w:shd w:val="clear" w:color="auto" w:fill="FFFFFF"/>
          <w:rtl/>
          <w:lang w:bidi="ar-SA"/>
        </w:rPr>
        <w:t xml:space="preserve">بیت باقیمانده، </w:t>
      </w:r>
      <w:r w:rsidRPr="00A461A3">
        <w:rPr>
          <w:rFonts w:ascii="XB Zar" w:eastAsia="Times New Roman" w:hAnsi="XB Zar" w:cs="XB Zar"/>
          <w:color w:val="202122"/>
          <w:sz w:val="32"/>
          <w:szCs w:val="32"/>
          <w:shd w:val="clear" w:color="auto" w:fill="FFFFFF"/>
          <w:rtl/>
        </w:rPr>
        <w:t xml:space="preserve">8 </w:t>
      </w:r>
      <w:r w:rsidRPr="00A461A3">
        <w:rPr>
          <w:rFonts w:ascii="XB Zar" w:eastAsia="Times New Roman" w:hAnsi="XB Zar" w:cs="XB Zar"/>
          <w:color w:val="202122"/>
          <w:sz w:val="32"/>
          <w:szCs w:val="32"/>
          <w:shd w:val="clear" w:color="auto" w:fill="FFFFFF"/>
          <w:rtl/>
          <w:lang w:bidi="ar-SA"/>
        </w:rPr>
        <w:t xml:space="preserve">بیت آن برای نگهداری نمای تعدیل یافته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c) </w:t>
      </w:r>
      <w:r w:rsidRPr="00A461A3">
        <w:rPr>
          <w:rFonts w:ascii="XB Zar" w:eastAsia="Times New Roman" w:hAnsi="XB Zar" w:cs="XB Zar"/>
          <w:color w:val="202122"/>
          <w:sz w:val="32"/>
          <w:szCs w:val="32"/>
          <w:shd w:val="clear" w:color="auto" w:fill="FFFFFF"/>
          <w:rtl/>
          <w:lang w:bidi="ar-SA"/>
        </w:rPr>
        <w:t xml:space="preserve">و </w:t>
      </w:r>
      <w:r w:rsidRPr="00A461A3">
        <w:rPr>
          <w:rFonts w:ascii="XB Zar" w:eastAsia="Times New Roman" w:hAnsi="XB Zar" w:cs="XB Zar"/>
          <w:color w:val="202122"/>
          <w:sz w:val="32"/>
          <w:szCs w:val="32"/>
          <w:shd w:val="clear" w:color="auto" w:fill="FFFFFF"/>
          <w:rtl/>
        </w:rPr>
        <w:t xml:space="preserve">23 </w:t>
      </w:r>
      <w:r w:rsidRPr="00A461A3">
        <w:rPr>
          <w:rFonts w:ascii="XB Zar" w:eastAsia="Times New Roman" w:hAnsi="XB Zar" w:cs="XB Zar"/>
          <w:color w:val="202122"/>
          <w:sz w:val="32"/>
          <w:szCs w:val="32"/>
          <w:shd w:val="clear" w:color="auto" w:fill="FFFFFF"/>
          <w:rtl/>
          <w:lang w:bidi="ar-SA"/>
        </w:rPr>
        <w:t xml:space="preserve">بیت آن برای قسمت کسری مانتیس نرمال شده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f) </w:t>
      </w:r>
      <w:r w:rsidRPr="00A461A3">
        <w:rPr>
          <w:rFonts w:ascii="XB Zar" w:eastAsia="Times New Roman" w:hAnsi="XB Zar" w:cs="XB Zar"/>
          <w:color w:val="202122"/>
          <w:sz w:val="32"/>
          <w:szCs w:val="32"/>
          <w:shd w:val="clear" w:color="auto" w:fill="FFFFFF"/>
          <w:rtl/>
          <w:lang w:bidi="ar-SA"/>
        </w:rPr>
        <w:t>استفاده می‌شود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در دقت مضاعف، از </w:t>
      </w:r>
      <w:r w:rsidRPr="00A461A3">
        <w:rPr>
          <w:rFonts w:ascii="XB Zar" w:eastAsia="Times New Roman" w:hAnsi="XB Zar" w:cs="XB Zar"/>
          <w:color w:val="202122"/>
          <w:sz w:val="32"/>
          <w:szCs w:val="32"/>
          <w:shd w:val="clear" w:color="auto" w:fill="FFFFFF"/>
          <w:rtl/>
        </w:rPr>
        <w:t xml:space="preserve">64 </w:t>
      </w:r>
      <w:r w:rsidRPr="00A461A3">
        <w:rPr>
          <w:rFonts w:ascii="XB Zar" w:eastAsia="Times New Roman" w:hAnsi="XB Zar" w:cs="XB Zar"/>
          <w:color w:val="202122"/>
          <w:sz w:val="32"/>
          <w:szCs w:val="32"/>
          <w:shd w:val="clear" w:color="auto" w:fill="FFFFFF"/>
          <w:rtl/>
          <w:lang w:bidi="ar-SA"/>
        </w:rPr>
        <w:t xml:space="preserve">بیت اختصاص داده شده برای نگهداری عدد، یک بیت برای علامت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s) </w:t>
      </w:r>
      <w:r w:rsidRPr="00A461A3">
        <w:rPr>
          <w:rFonts w:ascii="XB Zar" w:eastAsia="Times New Roman" w:hAnsi="XB Zar" w:cs="XB Zar"/>
          <w:color w:val="202122"/>
          <w:sz w:val="32"/>
          <w:szCs w:val="32"/>
          <w:shd w:val="clear" w:color="auto" w:fill="FFFFFF"/>
          <w:rtl/>
          <w:lang w:bidi="ar-SA"/>
        </w:rPr>
        <w:t xml:space="preserve">و از </w:t>
      </w:r>
      <w:r w:rsidRPr="00A461A3">
        <w:rPr>
          <w:rFonts w:ascii="XB Zar" w:eastAsia="Times New Roman" w:hAnsi="XB Zar" w:cs="XB Zar"/>
          <w:color w:val="202122"/>
          <w:sz w:val="32"/>
          <w:szCs w:val="32"/>
          <w:shd w:val="clear" w:color="auto" w:fill="FFFFFF"/>
          <w:rtl/>
        </w:rPr>
        <w:t xml:space="preserve">63 </w:t>
      </w:r>
      <w:r w:rsidRPr="00A461A3">
        <w:rPr>
          <w:rFonts w:ascii="XB Zar" w:eastAsia="Times New Roman" w:hAnsi="XB Zar" w:cs="XB Zar"/>
          <w:color w:val="202122"/>
          <w:sz w:val="32"/>
          <w:szCs w:val="32"/>
          <w:shd w:val="clear" w:color="auto" w:fill="FFFFFF"/>
          <w:rtl/>
          <w:lang w:bidi="ar-SA"/>
        </w:rPr>
        <w:t xml:space="preserve">بیت باقیمانده، </w:t>
      </w:r>
      <w:r w:rsidRPr="00A461A3">
        <w:rPr>
          <w:rFonts w:ascii="XB Zar" w:eastAsia="Times New Roman" w:hAnsi="XB Zar" w:cs="XB Zar"/>
          <w:color w:val="202122"/>
          <w:sz w:val="32"/>
          <w:szCs w:val="32"/>
          <w:shd w:val="clear" w:color="auto" w:fill="FFFFFF"/>
          <w:rtl/>
        </w:rPr>
        <w:t xml:space="preserve">11 </w:t>
      </w:r>
      <w:r w:rsidRPr="00A461A3">
        <w:rPr>
          <w:rFonts w:ascii="XB Zar" w:eastAsia="Times New Roman" w:hAnsi="XB Zar" w:cs="XB Zar"/>
          <w:color w:val="202122"/>
          <w:sz w:val="32"/>
          <w:szCs w:val="32"/>
          <w:shd w:val="clear" w:color="auto" w:fill="FFFFFF"/>
          <w:rtl/>
          <w:lang w:bidi="ar-SA"/>
        </w:rPr>
        <w:t xml:space="preserve">بیت آن برای نگهداری نمای تعدیل یافته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c) </w:t>
      </w:r>
      <w:r w:rsidRPr="00A461A3">
        <w:rPr>
          <w:rFonts w:ascii="XB Zar" w:eastAsia="Times New Roman" w:hAnsi="XB Zar" w:cs="XB Zar"/>
          <w:color w:val="202122"/>
          <w:sz w:val="32"/>
          <w:szCs w:val="32"/>
          <w:shd w:val="clear" w:color="auto" w:fill="FFFFFF"/>
          <w:rtl/>
          <w:lang w:bidi="ar-SA"/>
        </w:rPr>
        <w:t xml:space="preserve">و </w:t>
      </w:r>
      <w:r w:rsidRPr="00A461A3">
        <w:rPr>
          <w:rFonts w:ascii="XB Zar" w:eastAsia="Times New Roman" w:hAnsi="XB Zar" w:cs="XB Zar"/>
          <w:color w:val="202122"/>
          <w:sz w:val="32"/>
          <w:szCs w:val="32"/>
          <w:shd w:val="clear" w:color="auto" w:fill="FFFFFF"/>
          <w:rtl/>
        </w:rPr>
        <w:t xml:space="preserve">52 </w:t>
      </w:r>
      <w:r w:rsidRPr="00A461A3">
        <w:rPr>
          <w:rFonts w:ascii="XB Zar" w:eastAsia="Times New Roman" w:hAnsi="XB Zar" w:cs="XB Zar"/>
          <w:color w:val="202122"/>
          <w:sz w:val="32"/>
          <w:szCs w:val="32"/>
          <w:shd w:val="clear" w:color="auto" w:fill="FFFFFF"/>
          <w:rtl/>
          <w:lang w:bidi="ar-SA"/>
        </w:rPr>
        <w:t xml:space="preserve">بیت آن برای قسمت کسری مانتیس نرمال شده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Pr>
        <w:t xml:space="preserve">f) </w:t>
      </w:r>
      <w:r w:rsidRPr="00A461A3">
        <w:rPr>
          <w:rFonts w:ascii="XB Zar" w:eastAsia="Times New Roman" w:hAnsi="XB Zar" w:cs="XB Zar"/>
          <w:color w:val="202122"/>
          <w:sz w:val="32"/>
          <w:szCs w:val="32"/>
          <w:shd w:val="clear" w:color="auto" w:fill="FFFFFF"/>
          <w:rtl/>
          <w:lang w:bidi="ar-SA"/>
        </w:rPr>
        <w:t>استفاده می‌شود</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همان‌طور که ملاحظه می‌کنید شکل کلی قالب‌های ذکر شده در دقت‌های معمولی و مضاعف، کمی شبیه به نمایش ممیز شناور نرمال است</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فقط باید توجه داشت که در استاندارد </w:t>
      </w:r>
      <w:r w:rsidRPr="00A461A3">
        <w:rPr>
          <w:rFonts w:ascii="XB Zar" w:eastAsia="Times New Roman" w:hAnsi="XB Zar" w:cs="XB Zar"/>
          <w:color w:val="202122"/>
          <w:sz w:val="32"/>
          <w:szCs w:val="32"/>
          <w:shd w:val="clear" w:color="auto" w:fill="FFFFFF"/>
        </w:rPr>
        <w:t>IEEE</w:t>
      </w:r>
      <w:r w:rsidRPr="00A461A3">
        <w:rPr>
          <w:rFonts w:ascii="XB Zar" w:eastAsia="Times New Roman" w:hAnsi="XB Zar" w:cs="XB Zar"/>
          <w:color w:val="202122"/>
          <w:sz w:val="32"/>
          <w:szCs w:val="32"/>
          <w:shd w:val="clear" w:color="auto" w:fill="FFFFFF"/>
          <w:rtl/>
          <w:lang w:bidi="ar-SA"/>
        </w:rPr>
        <w:t xml:space="preserve"> مانتیس </w:t>
      </w:r>
      <w:r w:rsidRPr="00A461A3">
        <w:rPr>
          <w:rFonts w:ascii="XB Zar" w:eastAsia="Times New Roman" w:hAnsi="XB Zar" w:cs="XB Zar"/>
          <w:color w:val="202122"/>
          <w:sz w:val="32"/>
          <w:szCs w:val="32"/>
          <w:shd w:val="clear" w:color="auto" w:fill="FFFFFF"/>
        </w:rPr>
        <w:t>x</w:t>
      </w:r>
      <w:r w:rsidRPr="00A461A3">
        <w:rPr>
          <w:rFonts w:ascii="XB Zar" w:eastAsia="Times New Roman" w:hAnsi="XB Zar" w:cs="XB Zar"/>
          <w:color w:val="202122"/>
          <w:sz w:val="32"/>
          <w:szCs w:val="32"/>
          <w:shd w:val="clear" w:color="auto" w:fill="FFFFFF"/>
          <w:rtl/>
          <w:lang w:bidi="ar-SA"/>
        </w:rPr>
        <w:t xml:space="preserve"> به صورت </w:t>
      </w:r>
      <w:r w:rsidRPr="00A461A3">
        <w:rPr>
          <w:rFonts w:ascii="XB Zar" w:eastAsia="Times New Roman" w:hAnsi="XB Zar" w:cs="XB Zar"/>
          <w:color w:val="202122"/>
          <w:sz w:val="32"/>
          <w:szCs w:val="32"/>
          <w:shd w:val="clear" w:color="auto" w:fill="FFFFFF"/>
        </w:rPr>
        <w:t>(1.f)2</w:t>
      </w:r>
      <w:r w:rsidRPr="00A461A3">
        <w:rPr>
          <w:rFonts w:ascii="XB Zar" w:eastAsia="Times New Roman" w:hAnsi="XB Zar" w:cs="XB Zar"/>
          <w:color w:val="202122"/>
          <w:sz w:val="32"/>
          <w:szCs w:val="32"/>
          <w:shd w:val="clear" w:color="auto" w:fill="FFFFFF"/>
          <w:rtl/>
          <w:lang w:bidi="ar-SA"/>
        </w:rPr>
        <w:t xml:space="preserve"> نرمال و تنها قسمتی از مانتیس که با </w:t>
      </w:r>
      <w:r w:rsidRPr="00A461A3">
        <w:rPr>
          <w:rFonts w:ascii="XB Zar" w:eastAsia="Times New Roman" w:hAnsi="XB Zar" w:cs="XB Zar"/>
          <w:color w:val="202122"/>
          <w:sz w:val="32"/>
          <w:szCs w:val="32"/>
          <w:shd w:val="clear" w:color="auto" w:fill="FFFFFF"/>
        </w:rPr>
        <w:t>f</w:t>
      </w:r>
      <w:r w:rsidRPr="00A461A3">
        <w:rPr>
          <w:rFonts w:ascii="XB Zar" w:eastAsia="Times New Roman" w:hAnsi="XB Zar" w:cs="XB Zar"/>
          <w:color w:val="202122"/>
          <w:sz w:val="32"/>
          <w:szCs w:val="32"/>
          <w:shd w:val="clear" w:color="auto" w:fill="FFFFFF"/>
          <w:rtl/>
          <w:lang w:bidi="ar-SA"/>
        </w:rPr>
        <w:t xml:space="preserve"> نشان داده شده است، نمایش داده می‌شود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در واقع، چون اولین بیت مانتیس نرمال شده همواره برابر با </w:t>
      </w:r>
      <w:r w:rsidRPr="00A461A3">
        <w:rPr>
          <w:rFonts w:ascii="XB Zar" w:eastAsia="Times New Roman" w:hAnsi="XB Zar" w:cs="XB Zar"/>
          <w:color w:val="202122"/>
          <w:sz w:val="32"/>
          <w:szCs w:val="32"/>
          <w:shd w:val="clear" w:color="auto" w:fill="FFFFFF"/>
          <w:rtl/>
        </w:rPr>
        <w:t xml:space="preserve">1 </w:t>
      </w:r>
      <w:r w:rsidRPr="00A461A3">
        <w:rPr>
          <w:rFonts w:ascii="XB Zar" w:eastAsia="Times New Roman" w:hAnsi="XB Zar" w:cs="XB Zar"/>
          <w:color w:val="202122"/>
          <w:sz w:val="32"/>
          <w:szCs w:val="32"/>
          <w:shd w:val="clear" w:color="auto" w:fill="FFFFFF"/>
          <w:rtl/>
          <w:lang w:bidi="ar-SA"/>
        </w:rPr>
        <w:t>است نیازی به ذخیره‌سازی آن نیست</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در عوض، این بیت برای نمایش نما مورد استفاده قرار می‌گیرد</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lastRenderedPageBreak/>
        <w:t>مثال</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عدد </w:t>
      </w:r>
      <w:r w:rsidRPr="00A461A3">
        <w:rPr>
          <w:rFonts w:ascii="XB Zar" w:eastAsia="Times New Roman" w:hAnsi="XB Zar" w:cs="XB Zar"/>
          <w:color w:val="202122"/>
          <w:sz w:val="32"/>
          <w:szCs w:val="32"/>
          <w:shd w:val="clear" w:color="auto" w:fill="FFFFFF"/>
        </w:rPr>
        <w:t>x=−45.75</w:t>
      </w:r>
      <w:r w:rsidRPr="00A461A3">
        <w:rPr>
          <w:rFonts w:ascii="XB Zar" w:eastAsia="Times New Roman" w:hAnsi="XB Zar" w:cs="XB Zar"/>
          <w:color w:val="202122"/>
          <w:sz w:val="32"/>
          <w:szCs w:val="32"/>
          <w:shd w:val="clear" w:color="auto" w:fill="FFFFFF"/>
          <w:rtl/>
          <w:lang w:bidi="ar-SA"/>
        </w:rPr>
        <w:t xml:space="preserve"> را در نظر بگیرید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می‌خواهیم این عدد را در استاندارد </w:t>
      </w:r>
      <w:r w:rsidRPr="00A461A3">
        <w:rPr>
          <w:rFonts w:ascii="XB Zar" w:eastAsia="Times New Roman" w:hAnsi="XB Zar" w:cs="XB Zar"/>
          <w:color w:val="202122"/>
          <w:sz w:val="32"/>
          <w:szCs w:val="32"/>
          <w:shd w:val="clear" w:color="auto" w:fill="FFFFFF"/>
        </w:rPr>
        <w:t>IEEE</w:t>
      </w:r>
      <w:r w:rsidRPr="00A461A3">
        <w:rPr>
          <w:rFonts w:ascii="XB Zar" w:eastAsia="Times New Roman" w:hAnsi="XB Zar" w:cs="XB Zar"/>
          <w:color w:val="202122"/>
          <w:sz w:val="32"/>
          <w:szCs w:val="32"/>
          <w:shd w:val="clear" w:color="auto" w:fill="FFFFFF"/>
          <w:rtl/>
          <w:lang w:bidi="ar-SA"/>
        </w:rPr>
        <w:t xml:space="preserve"> با دقت معمولی نمایش دهیم</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برای این منظور، ابتدا نمایش دودویی آن را می‌یابیم</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داریم </w:t>
      </w:r>
      <w:r w:rsidRPr="00A461A3">
        <w:rPr>
          <w:rFonts w:ascii="XB Zar" w:eastAsia="Times New Roman" w:hAnsi="XB Zar" w:cs="XB Zar"/>
          <w:color w:val="202122"/>
          <w:sz w:val="32"/>
          <w:szCs w:val="32"/>
          <w:shd w:val="clear" w:color="auto" w:fill="FFFFFF"/>
        </w:rPr>
        <w:t xml:space="preserve">x=−(101101.11). </w:t>
      </w:r>
      <w:r w:rsidRPr="00A461A3">
        <w:rPr>
          <w:rFonts w:ascii="XB Zar" w:eastAsia="Times New Roman" w:hAnsi="XB Zar" w:cs="XB Zar"/>
          <w:color w:val="202122"/>
          <w:sz w:val="32"/>
          <w:szCs w:val="32"/>
          <w:shd w:val="clear" w:color="auto" w:fill="FFFFFF"/>
          <w:rtl/>
          <w:lang w:bidi="ar-SA"/>
        </w:rPr>
        <w:t xml:space="preserve">حال باید این عدد را به فرم </w:t>
      </w:r>
      <w:r w:rsidRPr="00A461A3">
        <w:rPr>
          <w:rFonts w:ascii="XB Zar" w:eastAsia="Times New Roman" w:hAnsi="XB Zar" w:cs="XB Zar"/>
          <w:color w:val="202122"/>
          <w:sz w:val="32"/>
          <w:szCs w:val="32"/>
          <w:shd w:val="clear" w:color="auto" w:fill="FFFFFF"/>
        </w:rPr>
        <w:t>(1.f)2×2e</w:t>
      </w:r>
      <w:r w:rsidRPr="00A461A3">
        <w:rPr>
          <w:rFonts w:ascii="XB Zar" w:eastAsia="Times New Roman" w:hAnsi="XB Zar" w:cs="XB Zar"/>
          <w:color w:val="202122"/>
          <w:sz w:val="32"/>
          <w:szCs w:val="32"/>
          <w:shd w:val="clear" w:color="auto" w:fill="FFFFFF"/>
          <w:rtl/>
          <w:lang w:bidi="ar-SA"/>
        </w:rPr>
        <w:t xml:space="preserve"> درآوریم</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x=</w:t>
      </w:r>
      <w:proofErr w:type="gramStart"/>
      <w:r w:rsidRPr="00A461A3">
        <w:rPr>
          <w:rFonts w:ascii="XB Zar" w:eastAsia="Times New Roman" w:hAnsi="XB Zar" w:cs="XB Zar"/>
          <w:color w:val="202122"/>
          <w:sz w:val="32"/>
          <w:szCs w:val="32"/>
          <w:shd w:val="clear" w:color="auto" w:fill="FFFFFF"/>
        </w:rPr>
        <w:t>−(</w:t>
      </w:r>
      <w:proofErr w:type="gramEnd"/>
      <w:r w:rsidRPr="00A461A3">
        <w:rPr>
          <w:rFonts w:ascii="XB Zar" w:eastAsia="Times New Roman" w:hAnsi="XB Zar" w:cs="XB Zar"/>
          <w:color w:val="202122"/>
          <w:sz w:val="32"/>
          <w:szCs w:val="32"/>
          <w:shd w:val="clear" w:color="auto" w:fill="FFFFFF"/>
        </w:rPr>
        <w:t>1.0110111)×25</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اکنون از این تساوی باید مقادیر </w:t>
      </w:r>
      <w:r w:rsidRPr="00A461A3">
        <w:rPr>
          <w:rFonts w:ascii="XB Zar" w:eastAsia="Times New Roman" w:hAnsi="XB Zar" w:cs="XB Zar"/>
          <w:color w:val="202122"/>
          <w:sz w:val="32"/>
          <w:szCs w:val="32"/>
          <w:shd w:val="clear" w:color="auto" w:fill="FFFFFF"/>
        </w:rPr>
        <w:t xml:space="preserve">s </w:t>
      </w:r>
      <w:r w:rsidRPr="00A461A3">
        <w:rPr>
          <w:rFonts w:ascii="XB Zar" w:eastAsia="Times New Roman" w:hAnsi="XB Zar" w:cs="XB Zar"/>
          <w:color w:val="202122"/>
          <w:sz w:val="32"/>
          <w:szCs w:val="32"/>
          <w:shd w:val="clear" w:color="auto" w:fill="FFFFFF"/>
          <w:rtl/>
          <w:lang w:bidi="ar-SA"/>
        </w:rPr>
        <w:t>،</w:t>
      </w:r>
      <w:r w:rsidRPr="00A461A3">
        <w:rPr>
          <w:rFonts w:ascii="XB Zar" w:eastAsia="Times New Roman" w:hAnsi="XB Zar" w:cs="XB Zar"/>
          <w:color w:val="202122"/>
          <w:sz w:val="32"/>
          <w:szCs w:val="32"/>
          <w:shd w:val="clear" w:color="auto" w:fill="FFFFFF"/>
        </w:rPr>
        <w:t>f</w:t>
      </w:r>
      <w:r w:rsidRPr="00A461A3">
        <w:rPr>
          <w:rFonts w:ascii="XB Zar" w:eastAsia="Times New Roman" w:hAnsi="XB Zar" w:cs="XB Zar"/>
          <w:color w:val="202122"/>
          <w:sz w:val="32"/>
          <w:szCs w:val="32"/>
          <w:shd w:val="clear" w:color="auto" w:fill="FFFFFF"/>
          <w:rtl/>
          <w:lang w:bidi="ar-SA"/>
        </w:rPr>
        <w:t xml:space="preserve"> و </w:t>
      </w:r>
      <w:r w:rsidRPr="00A461A3">
        <w:rPr>
          <w:rFonts w:ascii="XB Zar" w:eastAsia="Times New Roman" w:hAnsi="XB Zar" w:cs="XB Zar"/>
          <w:color w:val="202122"/>
          <w:sz w:val="32"/>
          <w:szCs w:val="32"/>
          <w:shd w:val="clear" w:color="auto" w:fill="FFFFFF"/>
        </w:rPr>
        <w:t>c</w:t>
      </w:r>
      <w:r w:rsidRPr="00A461A3">
        <w:rPr>
          <w:rFonts w:ascii="XB Zar" w:eastAsia="Times New Roman" w:hAnsi="XB Zar" w:cs="XB Zar"/>
          <w:color w:val="202122"/>
          <w:sz w:val="32"/>
          <w:szCs w:val="32"/>
          <w:shd w:val="clear" w:color="auto" w:fill="FFFFFF"/>
          <w:rtl/>
          <w:lang w:bidi="ar-SA"/>
        </w:rPr>
        <w:t xml:space="preserve"> را بیابیم</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با توجه به قالب کلی دقت ساده داریم</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s=1,</w:t>
      </w:r>
      <w:proofErr w:type="gramStart"/>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Pr>
        <w:t>f</w:t>
      </w:r>
      <w:proofErr w:type="gramEnd"/>
      <w:r w:rsidRPr="00A461A3">
        <w:rPr>
          <w:rFonts w:ascii="XB Zar" w:eastAsia="Times New Roman" w:hAnsi="XB Zar" w:cs="XB Zar"/>
          <w:color w:val="202122"/>
          <w:sz w:val="32"/>
          <w:szCs w:val="32"/>
          <w:shd w:val="clear" w:color="auto" w:fill="FFFFFF"/>
        </w:rPr>
        <w:t>=0110111,</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Pr>
        <w:t>e=5=c−127</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در نتیجه </w:t>
      </w:r>
      <w:r w:rsidRPr="00A461A3">
        <w:rPr>
          <w:rFonts w:ascii="XB Zar" w:eastAsia="Times New Roman" w:hAnsi="XB Zar" w:cs="XB Zar"/>
          <w:color w:val="202122"/>
          <w:sz w:val="32"/>
          <w:szCs w:val="32"/>
          <w:shd w:val="clear" w:color="auto" w:fill="FFFFFF"/>
        </w:rPr>
        <w:t>c=132=(10000100)2</w:t>
      </w:r>
      <w:r w:rsidRPr="00A461A3">
        <w:rPr>
          <w:rFonts w:ascii="XB Zar" w:eastAsia="Times New Roman" w:hAnsi="XB Zar" w:cs="XB Zar"/>
          <w:color w:val="202122"/>
          <w:sz w:val="32"/>
          <w:szCs w:val="32"/>
          <w:shd w:val="clear" w:color="auto" w:fill="FFFFFF"/>
          <w:rtl/>
          <w:lang w:bidi="ar-SA"/>
        </w:rPr>
        <w:t xml:space="preserve"> و بنابراین</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x=1|10000100|01101110000000000000000</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مثال</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عدد زیر در استاندارد </w:t>
      </w:r>
      <w:r w:rsidRPr="00A461A3">
        <w:rPr>
          <w:rFonts w:ascii="XB Zar" w:eastAsia="Times New Roman" w:hAnsi="XB Zar" w:cs="XB Zar"/>
          <w:color w:val="202122"/>
          <w:sz w:val="32"/>
          <w:szCs w:val="32"/>
          <w:shd w:val="clear" w:color="auto" w:fill="FFFFFF"/>
        </w:rPr>
        <w:t>IEEE</w:t>
      </w:r>
      <w:r w:rsidRPr="00A461A3">
        <w:rPr>
          <w:rFonts w:ascii="XB Zar" w:eastAsia="Times New Roman" w:hAnsi="XB Zar" w:cs="XB Zar"/>
          <w:color w:val="202122"/>
          <w:sz w:val="32"/>
          <w:szCs w:val="32"/>
          <w:shd w:val="clear" w:color="auto" w:fill="FFFFFF"/>
          <w:rtl/>
          <w:lang w:bidi="ar-SA"/>
        </w:rPr>
        <w:t xml:space="preserve"> با دقت معمولی نمایش داده شده است</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y=0|10000001|10011000000000000000000</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می‌خواهیم نمایش اعشاری آن را بیابیم</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با توجه به نمایش فوق داریم</w:t>
      </w:r>
      <w:r w:rsidRPr="00A461A3">
        <w:rPr>
          <w:rFonts w:ascii="XB Zar" w:eastAsia="Times New Roman" w:hAnsi="XB Zar" w:cs="XB Zar"/>
          <w:color w:val="202122"/>
          <w:sz w:val="32"/>
          <w:szCs w:val="32"/>
          <w:shd w:val="clear" w:color="auto" w:fill="FFFFFF"/>
          <w:rtl/>
        </w:rPr>
        <w:t>:</w:t>
      </w:r>
    </w:p>
    <w:p w:rsidR="009B21D6" w:rsidRPr="00A461A3" w:rsidRDefault="009B21D6" w:rsidP="002424C0">
      <w:pPr>
        <w:bidi/>
        <w:spacing w:before="240" w:after="24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s=0,</w:t>
      </w:r>
      <w:proofErr w:type="gramStart"/>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Pr>
        <w:t>c</w:t>
      </w:r>
      <w:proofErr w:type="gramEnd"/>
      <w:r w:rsidRPr="00A461A3">
        <w:rPr>
          <w:rFonts w:ascii="XB Zar" w:eastAsia="Times New Roman" w:hAnsi="XB Zar" w:cs="XB Zar"/>
          <w:color w:val="202122"/>
          <w:sz w:val="32"/>
          <w:szCs w:val="32"/>
          <w:shd w:val="clear" w:color="auto" w:fill="FFFFFF"/>
        </w:rPr>
        <w:t>=(10000001)2=129,</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Pr>
        <w:t>f=10011</w:t>
      </w:r>
    </w:p>
    <w:p w:rsidR="009B21D6" w:rsidRPr="00A461A3" w:rsidRDefault="009B21D6" w:rsidP="002424C0">
      <w:pPr>
        <w:bidi/>
        <w:spacing w:before="240" w:after="24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بنابراین </w:t>
      </w:r>
      <w:r w:rsidRPr="00A461A3">
        <w:rPr>
          <w:rFonts w:ascii="XB Zar" w:eastAsia="Times New Roman" w:hAnsi="XB Zar" w:cs="XB Zar"/>
          <w:color w:val="202122"/>
          <w:sz w:val="32"/>
          <w:szCs w:val="32"/>
          <w:shd w:val="clear" w:color="auto" w:fill="FFFFFF"/>
        </w:rPr>
        <w:t>y</w:t>
      </w:r>
      <w:r w:rsidRPr="00A461A3">
        <w:rPr>
          <w:rFonts w:ascii="XB Zar" w:eastAsia="Times New Roman" w:hAnsi="XB Zar" w:cs="XB Zar"/>
          <w:color w:val="202122"/>
          <w:sz w:val="32"/>
          <w:szCs w:val="32"/>
          <w:shd w:val="clear" w:color="auto" w:fill="FFFFFF"/>
          <w:rtl/>
          <w:lang w:bidi="ar-SA"/>
        </w:rPr>
        <w:t xml:space="preserve"> عددی مثبت است و </w:t>
      </w:r>
      <w:r w:rsidRPr="00A461A3">
        <w:rPr>
          <w:rFonts w:ascii="XB Zar" w:eastAsia="Times New Roman" w:hAnsi="XB Zar" w:cs="XB Zar"/>
          <w:color w:val="202122"/>
          <w:sz w:val="32"/>
          <w:szCs w:val="32"/>
          <w:shd w:val="clear" w:color="auto" w:fill="FFFFFF"/>
        </w:rPr>
        <w:t xml:space="preserve">e=c−127=129−127=2. </w:t>
      </w:r>
      <w:r w:rsidRPr="00A461A3">
        <w:rPr>
          <w:rFonts w:ascii="XB Zar" w:eastAsia="Times New Roman" w:hAnsi="XB Zar" w:cs="XB Zar"/>
          <w:color w:val="202122"/>
          <w:sz w:val="32"/>
          <w:szCs w:val="32"/>
          <w:shd w:val="clear" w:color="auto" w:fill="FFFFFF"/>
          <w:rtl/>
          <w:lang w:bidi="ar-SA"/>
        </w:rPr>
        <w:t>در نتیجه</w:t>
      </w:r>
      <w:r w:rsidRPr="00A461A3">
        <w:rPr>
          <w:rFonts w:ascii="XB Zar" w:eastAsia="Times New Roman" w:hAnsi="XB Zar" w:cs="XB Zar"/>
          <w:color w:val="202122"/>
          <w:sz w:val="32"/>
          <w:szCs w:val="32"/>
          <w:shd w:val="clear" w:color="auto" w:fill="FFFFFF"/>
          <w:rtl/>
        </w:rPr>
        <w:t>:</w:t>
      </w:r>
    </w:p>
    <w:p w:rsidR="009B21D6" w:rsidRPr="00A461A3" w:rsidRDefault="009B21D6" w:rsidP="002424C0">
      <w:pPr>
        <w:shd w:val="clear" w:color="auto" w:fill="FAFAFA"/>
        <w:bidi/>
        <w:spacing w:after="0" w:line="240" w:lineRule="auto"/>
        <w:jc w:val="center"/>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Pr>
        <w:t>y=</w:t>
      </w:r>
      <w:proofErr w:type="gramStart"/>
      <w:r w:rsidRPr="00A461A3">
        <w:rPr>
          <w:rFonts w:ascii="XB Zar" w:eastAsia="Times New Roman" w:hAnsi="XB Zar" w:cs="XB Zar"/>
          <w:color w:val="202122"/>
          <w:sz w:val="32"/>
          <w:szCs w:val="32"/>
          <w:shd w:val="clear" w:color="auto" w:fill="FFFFFF"/>
        </w:rPr>
        <w:t>+(</w:t>
      </w:r>
      <w:proofErr w:type="gramEnd"/>
      <w:r w:rsidRPr="00A461A3">
        <w:rPr>
          <w:rFonts w:ascii="XB Zar" w:eastAsia="Times New Roman" w:hAnsi="XB Zar" w:cs="XB Zar"/>
          <w:color w:val="202122"/>
          <w:sz w:val="32"/>
          <w:szCs w:val="32"/>
          <w:shd w:val="clear" w:color="auto" w:fill="FFFFFF"/>
        </w:rPr>
        <w:t>1.f)2×2e=(1.10011)2×22=(110.011)2=6.375</w:t>
      </w:r>
    </w:p>
    <w:p w:rsidR="009B21D6" w:rsidRPr="00A461A3" w:rsidRDefault="009B21D6" w:rsidP="002424C0">
      <w:pPr>
        <w:spacing w:after="240" w:line="240" w:lineRule="auto"/>
        <w:rPr>
          <w:rFonts w:ascii="XB Zar" w:eastAsia="Times New Roman" w:hAnsi="XB Zar" w:cs="XB Zar"/>
          <w:sz w:val="32"/>
          <w:szCs w:val="32"/>
          <w:rtl/>
        </w:rPr>
      </w:pPr>
    </w:p>
    <w:p w:rsidR="00F337F6" w:rsidRPr="00A461A3" w:rsidRDefault="00F337F6" w:rsidP="002424C0">
      <w:pPr>
        <w:keepNext/>
        <w:bidi/>
        <w:jc w:val="center"/>
        <w:rPr>
          <w:rFonts w:ascii="XB Zar" w:hAnsi="XB Zar" w:cs="XB Zar"/>
        </w:rPr>
      </w:pPr>
      <w:r w:rsidRPr="00A461A3">
        <w:rPr>
          <w:rFonts w:ascii="XB Zar" w:eastAsia="Times New Roman" w:hAnsi="XB Zar" w:cs="XB Zar"/>
          <w:noProof/>
          <w:color w:val="202122"/>
          <w:sz w:val="27"/>
          <w:szCs w:val="27"/>
          <w:bdr w:val="none" w:sz="0" w:space="0" w:color="auto" w:frame="1"/>
          <w:shd w:val="clear" w:color="auto" w:fill="FFFFFF"/>
          <w:lang w:bidi="ar-SA"/>
        </w:rPr>
        <w:lastRenderedPageBreak/>
        <w:drawing>
          <wp:inline distT="0" distB="0" distL="0" distR="0" wp14:anchorId="71D21184" wp14:editId="22F6EDAA">
            <wp:extent cx="5735955" cy="2933700"/>
            <wp:effectExtent l="0" t="0" r="0" b="0"/>
            <wp:docPr id="20" name="Picture 20" descr="https://lh4.googleusercontent.com/kSeFzU3R5_tsVABtCMly2gdR-YHDZS5_hxhI5dQl0_M5BPslDSZ4UlPav2UVK1Ts2lC7plRJYQoaPiWdhbRjScIwb33lZK-qoZ5jTrum_HeGjouHK26YHlAYzoJn8D4e4yGtY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SeFzU3R5_tsVABtCMly2gdR-YHDZS5_hxhI5dQl0_M5BPslDSZ4UlPav2UVK1Ts2lC7plRJYQoaPiWdhbRjScIwb33lZK-qoZ5jTrum_HeGjouHK26YHlAYzoJn8D4e4yGtYs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5955" cy="2933700"/>
                    </a:xfrm>
                    <a:prstGeom prst="rect">
                      <a:avLst/>
                    </a:prstGeom>
                    <a:noFill/>
                    <a:ln>
                      <a:noFill/>
                    </a:ln>
                  </pic:spPr>
                </pic:pic>
              </a:graphicData>
            </a:graphic>
          </wp:inline>
        </w:drawing>
      </w:r>
    </w:p>
    <w:p w:rsidR="009E7E36" w:rsidRPr="00A461A3" w:rsidRDefault="00F337F6" w:rsidP="002424C0">
      <w:pPr>
        <w:pStyle w:val="Caption"/>
        <w:bidi/>
        <w:jc w:val="center"/>
        <w:rPr>
          <w:rStyle w:val="Strong"/>
          <w:rFonts w:ascii="XB Zar" w:hAnsi="XB Zar" w:cs="XB Zar"/>
          <w:sz w:val="52"/>
          <w:szCs w:val="44"/>
          <w:lang w:bidi="fa-IR"/>
        </w:rPr>
      </w:pPr>
      <w:r w:rsidRPr="00A461A3">
        <w:rPr>
          <w:rFonts w:ascii="XB Zar" w:hAnsi="XB Zar" w:cs="XB Zar"/>
          <w:sz w:val="24"/>
          <w:szCs w:val="24"/>
          <w:rtl/>
          <w:lang w:bidi="fa-IR"/>
        </w:rPr>
        <w:t xml:space="preserve">شکل۱-ممیز شناور در استاندارد </w:t>
      </w:r>
      <w:r w:rsidRPr="00A461A3">
        <w:rPr>
          <w:rFonts w:ascii="XB Zar" w:hAnsi="XB Zar" w:cs="XB Zar"/>
          <w:sz w:val="24"/>
          <w:szCs w:val="24"/>
          <w:lang w:bidi="fa-IR"/>
        </w:rPr>
        <w:t>IEEE754</w:t>
      </w:r>
    </w:p>
    <w:p w:rsidR="00F337F6" w:rsidRPr="00A461A3" w:rsidRDefault="00F337F6" w:rsidP="00864FDC">
      <w:pPr>
        <w:bidi/>
        <w:rPr>
          <w:rStyle w:val="Strong"/>
          <w:rFonts w:ascii="XB Zar" w:hAnsi="XB Zar" w:cs="XB Zar"/>
          <w:sz w:val="36"/>
          <w:szCs w:val="36"/>
          <w:lang w:bidi="fa-IR"/>
        </w:rPr>
      </w:pPr>
    </w:p>
    <w:p w:rsidR="00F337F6" w:rsidRPr="00A461A3" w:rsidRDefault="00F337F6" w:rsidP="002424C0">
      <w:pPr>
        <w:bidi/>
        <w:jc w:val="center"/>
        <w:rPr>
          <w:rStyle w:val="Strong"/>
          <w:rFonts w:ascii="XB Zar" w:hAnsi="XB Zar" w:cs="XB Zar"/>
          <w:sz w:val="36"/>
          <w:szCs w:val="36"/>
          <w:lang w:bidi="fa-IR"/>
        </w:rPr>
      </w:pPr>
      <w:r w:rsidRPr="00A461A3">
        <w:rPr>
          <w:rFonts w:ascii="XB Zar" w:eastAsia="Times New Roman" w:hAnsi="XB Zar" w:cs="XB Zar"/>
          <w:noProof/>
          <w:color w:val="202122"/>
          <w:sz w:val="27"/>
          <w:szCs w:val="27"/>
          <w:bdr w:val="none" w:sz="0" w:space="0" w:color="auto" w:frame="1"/>
          <w:shd w:val="clear" w:color="auto" w:fill="FFFFFF"/>
          <w:lang w:bidi="ar-SA"/>
        </w:rPr>
        <w:drawing>
          <wp:inline distT="0" distB="0" distL="0" distR="0" wp14:anchorId="76085E35" wp14:editId="3A131416">
            <wp:extent cx="5039487" cy="3390900"/>
            <wp:effectExtent l="0" t="0" r="8890" b="0"/>
            <wp:docPr id="21" name="Picture 21" descr="https://lh4.googleusercontent.com/hkHhBzowF7gTgbFfJ-8ntSDrOLPcnILsOyTCbSq2eVGrfO7x71sH-2Up0vkiT1wOFL77Dtq-A-wtk0k-8iWaP464olmfouLJfMVaG94GYZpDvlCFemMzFBHlHEgyLhCcZYZSox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kHhBzowF7gTgbFfJ-8ntSDrOLPcnILsOyTCbSq2eVGrfO7x71sH-2Up0vkiT1wOFL77Dtq-A-wtk0k-8iWaP464olmfouLJfMVaG94GYZpDvlCFemMzFBHlHEgyLhCcZYZSoxN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487" cy="3390900"/>
                    </a:xfrm>
                    <a:prstGeom prst="rect">
                      <a:avLst/>
                    </a:prstGeom>
                    <a:noFill/>
                    <a:ln>
                      <a:noFill/>
                    </a:ln>
                  </pic:spPr>
                </pic:pic>
              </a:graphicData>
            </a:graphic>
          </wp:inline>
        </w:drawing>
      </w:r>
    </w:p>
    <w:p w:rsidR="009E7E36" w:rsidRPr="00A461A3" w:rsidRDefault="00F337F6" w:rsidP="002424C0">
      <w:pPr>
        <w:pStyle w:val="Caption"/>
        <w:bidi/>
        <w:jc w:val="center"/>
        <w:rPr>
          <w:rStyle w:val="Strong"/>
          <w:rFonts w:ascii="XB Zar" w:hAnsi="XB Zar" w:cs="XB Zar"/>
          <w:sz w:val="52"/>
          <w:szCs w:val="44"/>
          <w:rtl/>
          <w:lang w:bidi="fa-IR"/>
        </w:rPr>
      </w:pPr>
      <w:r w:rsidRPr="00A461A3">
        <w:rPr>
          <w:rFonts w:ascii="XB Zar" w:hAnsi="XB Zar" w:cs="XB Zar"/>
          <w:sz w:val="24"/>
          <w:szCs w:val="24"/>
          <w:rtl/>
          <w:lang w:bidi="fa-IR"/>
        </w:rPr>
        <w:t xml:space="preserve">شکل۲-نحوه کار با ممیز شناور در استاندارد </w:t>
      </w:r>
      <w:r w:rsidRPr="00A461A3">
        <w:rPr>
          <w:rFonts w:ascii="XB Zar" w:hAnsi="XB Zar" w:cs="XB Zar"/>
          <w:sz w:val="24"/>
          <w:szCs w:val="24"/>
          <w:lang w:bidi="fa-IR"/>
        </w:rPr>
        <w:t>IEEE754</w:t>
      </w:r>
    </w:p>
    <w:p w:rsidR="00864FDC" w:rsidRDefault="00864FDC" w:rsidP="002424C0">
      <w:pPr>
        <w:bidi/>
        <w:spacing w:after="0" w:line="240" w:lineRule="auto"/>
        <w:rPr>
          <w:rFonts w:ascii="XB Zar" w:eastAsia="Times New Roman" w:hAnsi="XB Zar" w:cs="XB Zar"/>
          <w:color w:val="000000"/>
          <w:sz w:val="31"/>
          <w:szCs w:val="31"/>
          <w:shd w:val="clear" w:color="auto" w:fill="FFFFFF"/>
          <w:lang w:bidi="ar-SA"/>
        </w:rPr>
      </w:pPr>
    </w:p>
    <w:p w:rsidR="00F337F6" w:rsidRPr="00A461A3" w:rsidRDefault="00F337F6" w:rsidP="00864FDC">
      <w:pPr>
        <w:bidi/>
        <w:spacing w:after="0" w:line="240" w:lineRule="auto"/>
        <w:rPr>
          <w:rFonts w:ascii="XB Zar" w:eastAsia="Times New Roman" w:hAnsi="XB Zar" w:cs="XB Zar"/>
          <w:color w:val="000000"/>
          <w:sz w:val="31"/>
          <w:szCs w:val="31"/>
          <w:shd w:val="clear" w:color="auto" w:fill="FFFFFF"/>
          <w:rtl/>
        </w:rPr>
      </w:pPr>
      <w:r w:rsidRPr="00A461A3">
        <w:rPr>
          <w:rFonts w:ascii="XB Zar" w:eastAsia="Times New Roman" w:hAnsi="XB Zar" w:cs="XB Zar"/>
          <w:color w:val="000000"/>
          <w:sz w:val="31"/>
          <w:szCs w:val="31"/>
          <w:shd w:val="clear" w:color="auto" w:fill="FFFFFF"/>
          <w:rtl/>
          <w:lang w:bidi="ar-SA"/>
        </w:rPr>
        <w:lastRenderedPageBreak/>
        <w:t>جدول زیر خلاصه ای از کوچکترین قالبهای این استاندارد است</w:t>
      </w:r>
      <w:r w:rsidRPr="00A461A3">
        <w:rPr>
          <w:rFonts w:ascii="XB Zar" w:eastAsia="Times New Roman" w:hAnsi="XB Zar" w:cs="XB Zar"/>
          <w:color w:val="000000"/>
          <w:sz w:val="31"/>
          <w:szCs w:val="31"/>
          <w:shd w:val="clear" w:color="auto" w:fill="FFFFFF"/>
          <w:rtl/>
        </w:rPr>
        <w:t>.</w:t>
      </w:r>
    </w:p>
    <w:p w:rsidR="00F337F6" w:rsidRPr="004C5FAA" w:rsidRDefault="00F337F6" w:rsidP="004C5FAA">
      <w:pPr>
        <w:bidi/>
        <w:spacing w:after="0" w:line="240" w:lineRule="auto"/>
        <w:jc w:val="center"/>
        <w:rPr>
          <w:rStyle w:val="Strong"/>
          <w:rFonts w:ascii="XB Zar" w:eastAsia="Times New Roman" w:hAnsi="XB Zar" w:cs="XB Zar"/>
          <w:b w:val="0"/>
          <w:bCs w:val="0"/>
          <w:szCs w:val="24"/>
          <w:rtl/>
        </w:rPr>
      </w:pPr>
      <w:r w:rsidRPr="00A461A3">
        <w:rPr>
          <w:rFonts w:ascii="XB Zar" w:eastAsia="Times New Roman" w:hAnsi="XB Zar" w:cs="XB Zar"/>
          <w:noProof/>
          <w:color w:val="4A86E8"/>
          <w:sz w:val="47"/>
          <w:szCs w:val="47"/>
          <w:bdr w:val="none" w:sz="0" w:space="0" w:color="auto" w:frame="1"/>
          <w:shd w:val="clear" w:color="auto" w:fill="FFFFFF"/>
          <w:lang w:bidi="ar-SA"/>
        </w:rPr>
        <w:drawing>
          <wp:anchor distT="0" distB="0" distL="114300" distR="114300" simplePos="0" relativeHeight="251697664" behindDoc="0" locked="0" layoutInCell="1" allowOverlap="1" wp14:anchorId="08F65B26" wp14:editId="6E137B65">
            <wp:simplePos x="0" y="0"/>
            <wp:positionH relativeFrom="column">
              <wp:posOffset>1171575</wp:posOffset>
            </wp:positionH>
            <wp:positionV relativeFrom="paragraph">
              <wp:posOffset>398780</wp:posOffset>
            </wp:positionV>
            <wp:extent cx="4856480" cy="2809240"/>
            <wp:effectExtent l="0" t="0" r="1270" b="0"/>
            <wp:wrapTopAndBottom/>
            <wp:docPr id="22" name="Picture 22" descr="https://lh5.googleusercontent.com/zw9Hit-Qz1GhNTy28BvXQPUaaPI7Q6x38FkRU2jTNc1MD4qwx4umPXt1CGNnkL5rOAlURmZrZUtW4dAD3cjKMTBNJCM8Xfc5I-gwB7DgCiRC8OzJvA7HeV75d5AXlPLyvNoY1c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w9Hit-Qz1GhNTy28BvXQPUaaPI7Q6x38FkRU2jTNc1MD4qwx4umPXt1CGNnkL5rOAlURmZrZUtW4dAD3cjKMTBNJCM8Xfc5I-gwB7DgCiRC8OzJvA7HeV75d5AXlPLyvNoY1c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480" cy="2809240"/>
                    </a:xfrm>
                    <a:prstGeom prst="rect">
                      <a:avLst/>
                    </a:prstGeom>
                    <a:noFill/>
                    <a:ln>
                      <a:noFill/>
                    </a:ln>
                  </pic:spPr>
                </pic:pic>
              </a:graphicData>
            </a:graphic>
            <wp14:sizeRelV relativeFrom="margin">
              <wp14:pctHeight>0</wp14:pctHeight>
            </wp14:sizeRelV>
          </wp:anchor>
        </w:drawing>
      </w:r>
      <w:r w:rsidRPr="00A461A3">
        <w:rPr>
          <w:rFonts w:ascii="XB Zar" w:eastAsia="Times New Roman" w:hAnsi="XB Zar" w:cs="XB Zar"/>
          <w:sz w:val="24"/>
          <w:szCs w:val="24"/>
          <w:rtl/>
          <w:lang w:bidi="fa-IR"/>
        </w:rPr>
        <w:t>جدول۱-</w:t>
      </w:r>
      <w:r w:rsidRPr="00A461A3">
        <w:rPr>
          <w:rFonts w:ascii="XB Zar" w:eastAsia="Times New Roman" w:hAnsi="XB Zar" w:cs="XB Zar"/>
          <w:color w:val="000000"/>
          <w:sz w:val="31"/>
          <w:szCs w:val="31"/>
          <w:shd w:val="clear" w:color="auto" w:fill="FFFFFF"/>
          <w:rtl/>
        </w:rPr>
        <w:t xml:space="preserve"> </w:t>
      </w:r>
      <w:r w:rsidRPr="00A461A3">
        <w:rPr>
          <w:rFonts w:ascii="XB Zar" w:eastAsia="Times New Roman" w:hAnsi="XB Zar" w:cs="XB Zar"/>
          <w:sz w:val="24"/>
          <w:szCs w:val="24"/>
          <w:rtl/>
          <w:lang w:bidi="ar-SA"/>
        </w:rPr>
        <w:t>خلاصه ای از کوچکترین قالبهای استاندارد</w:t>
      </w:r>
      <w:r w:rsidRPr="00A461A3">
        <w:rPr>
          <w:rFonts w:ascii="XB Zar" w:eastAsia="Times New Roman" w:hAnsi="XB Zar" w:cs="XB Zar"/>
          <w:sz w:val="24"/>
          <w:szCs w:val="24"/>
          <w:lang w:bidi="fa-IR"/>
        </w:rPr>
        <w:t xml:space="preserve"> IEEE754</w:t>
      </w:r>
    </w:p>
    <w:p w:rsidR="00430F9C" w:rsidRPr="00A461A3" w:rsidRDefault="009B0064" w:rsidP="00864FDC">
      <w:pPr>
        <w:pStyle w:val="Heading1"/>
        <w:bidi/>
        <w:rPr>
          <w:rStyle w:val="Strong"/>
          <w:rFonts w:ascii="XB Zar" w:hAnsi="XB Zar" w:cs="XB Zar"/>
          <w:color w:val="auto"/>
          <w:sz w:val="52"/>
          <w:szCs w:val="52"/>
          <w:rtl/>
          <w:lang w:bidi="fa-IR"/>
        </w:rPr>
      </w:pPr>
      <w:r w:rsidRPr="00A461A3">
        <w:rPr>
          <w:rStyle w:val="Strong"/>
          <w:rFonts w:ascii="XB Zar" w:hAnsi="XB Zar" w:cs="XB Zar"/>
          <w:color w:val="auto"/>
          <w:sz w:val="52"/>
          <w:szCs w:val="52"/>
          <w:rtl/>
          <w:lang w:bidi="fa-IR"/>
        </w:rPr>
        <w:t>ارائه ی راه حل سخت افزاری برای واحد ضرب کننده ی دو ماتریس</w:t>
      </w:r>
    </w:p>
    <w:p w:rsidR="009B0064" w:rsidRPr="00A461A3" w:rsidRDefault="009B0064" w:rsidP="002424C0">
      <w:pPr>
        <w:bidi/>
        <w:spacing w:before="0" w:after="0" w:line="240" w:lineRule="auto"/>
        <w:rPr>
          <w:rFonts w:ascii="XB Zar" w:eastAsia="Times New Roman" w:hAnsi="XB Zar" w:cs="XB Zar"/>
          <w:color w:val="2F2B20" w:themeColor="text1"/>
          <w:sz w:val="32"/>
          <w:szCs w:val="32"/>
          <w:shd w:val="clear" w:color="auto" w:fill="FFFFFF"/>
          <w:rtl/>
          <w:lang w:bidi="ar-SA"/>
        </w:rPr>
      </w:pPr>
    </w:p>
    <w:p w:rsidR="00D96811" w:rsidRPr="00A461A3" w:rsidRDefault="009B0064" w:rsidP="00CD07FB">
      <w:pPr>
        <w:pStyle w:val="BodyText2"/>
        <w:rPr>
          <w:rFonts w:ascii="XB Zar" w:hAnsi="XB Zar" w:cs="XB Zar"/>
          <w:rtl/>
        </w:rPr>
      </w:pPr>
      <w:r w:rsidRPr="00A461A3">
        <w:rPr>
          <w:rFonts w:ascii="XB Zar" w:hAnsi="XB Zar" w:cs="XB Zar"/>
          <w:rtl/>
        </w:rPr>
        <w:t xml:space="preserve">با بررسی اعضای گروه در راستای یافتن الگوریتم مناسبی که کد سخت افزار بر اساس آن زده شود، در نهایت </w:t>
      </w:r>
      <w:r w:rsidR="00D96811" w:rsidRPr="00A461A3">
        <w:rPr>
          <w:rFonts w:ascii="XB Zar" w:hAnsi="XB Zar" w:cs="XB Zar"/>
          <w:rtl/>
        </w:rPr>
        <w:t xml:space="preserve"> </w:t>
      </w:r>
      <w:r w:rsidR="00CD07FB">
        <w:rPr>
          <w:rFonts w:ascii="XB Zar" w:hAnsi="XB Zar" w:cs="XB Zar" w:hint="cs"/>
          <w:rtl/>
        </w:rPr>
        <w:t xml:space="preserve">دو </w:t>
      </w:r>
      <w:r w:rsidR="00CB2FAC" w:rsidRPr="00A461A3">
        <w:rPr>
          <w:rFonts w:ascii="XB Zar" w:hAnsi="XB Zar" w:cs="XB Zar"/>
          <w:rtl/>
        </w:rPr>
        <w:t>معماری</w:t>
      </w:r>
      <w:r w:rsidRPr="00A461A3">
        <w:rPr>
          <w:rFonts w:ascii="XB Zar" w:hAnsi="XB Zar" w:cs="XB Zar"/>
          <w:rtl/>
        </w:rPr>
        <w:t xml:space="preserve"> در نظر گرفته شد. در </w:t>
      </w:r>
      <w:r w:rsidR="00CB2FAC" w:rsidRPr="00A461A3">
        <w:rPr>
          <w:rFonts w:ascii="XB Zar" w:hAnsi="XB Zar" w:cs="XB Zar"/>
          <w:rtl/>
        </w:rPr>
        <w:t>معماری</w:t>
      </w:r>
      <w:r w:rsidR="000F7E23" w:rsidRPr="00A461A3">
        <w:rPr>
          <w:rFonts w:ascii="XB Zar" w:hAnsi="XB Zar" w:cs="XB Zar"/>
          <w:rtl/>
        </w:rPr>
        <w:t xml:space="preserve"> اول، که کد سخت افزاری آن زده شده است؛ مسیری طی شد که زمان بهتری نسبت به </w:t>
      </w:r>
      <w:r w:rsidR="00CB2FAC" w:rsidRPr="00A461A3">
        <w:rPr>
          <w:rFonts w:ascii="XB Zar" w:hAnsi="XB Zar" w:cs="XB Zar"/>
          <w:rtl/>
        </w:rPr>
        <w:t>معماری</w:t>
      </w:r>
      <w:r w:rsidR="000F7E23" w:rsidRPr="00A461A3">
        <w:rPr>
          <w:rFonts w:ascii="XB Zar" w:hAnsi="XB Zar" w:cs="XB Zar"/>
          <w:rtl/>
        </w:rPr>
        <w:t xml:space="preserve"> </w:t>
      </w:r>
      <w:r w:rsidR="00CD07FB">
        <w:rPr>
          <w:rFonts w:ascii="XB Zar" w:hAnsi="XB Zar" w:cs="XB Zar" w:hint="cs"/>
          <w:rtl/>
        </w:rPr>
        <w:t>دوم</w:t>
      </w:r>
      <w:r w:rsidR="000F7E23" w:rsidRPr="00A461A3">
        <w:rPr>
          <w:rFonts w:ascii="XB Zar" w:hAnsi="XB Zar" w:cs="XB Zar"/>
          <w:rtl/>
        </w:rPr>
        <w:t xml:space="preserve"> دارد و تا حدی</w:t>
      </w:r>
      <w:r w:rsidR="00CB2FAC" w:rsidRPr="00A461A3">
        <w:rPr>
          <w:rFonts w:ascii="XB Zar" w:hAnsi="XB Zar" w:cs="XB Zar"/>
          <w:rtl/>
        </w:rPr>
        <w:t xml:space="preserve"> هم میتوان گفت</w:t>
      </w:r>
      <w:r w:rsidR="000F7E23" w:rsidRPr="00A461A3">
        <w:rPr>
          <w:rFonts w:ascii="XB Zar" w:hAnsi="XB Zar" w:cs="XB Zar"/>
          <w:rtl/>
        </w:rPr>
        <w:t xml:space="preserve"> مشابه آن است.</w:t>
      </w:r>
    </w:p>
    <w:p w:rsidR="005F48A7" w:rsidRPr="00A461A3" w:rsidRDefault="00CB2FAC" w:rsidP="00CD07FB">
      <w:pPr>
        <w:pStyle w:val="BodyText2"/>
        <w:rPr>
          <w:rFonts w:ascii="XB Zar" w:hAnsi="XB Zar" w:cs="XB Zar"/>
          <w:rtl/>
        </w:rPr>
      </w:pPr>
      <w:r w:rsidRPr="00A461A3">
        <w:rPr>
          <w:rFonts w:ascii="XB Zar" w:hAnsi="XB Zar" w:cs="XB Zar"/>
          <w:rtl/>
        </w:rPr>
        <w:t>معماری</w:t>
      </w:r>
      <w:r w:rsidR="000F7E23" w:rsidRPr="00A461A3">
        <w:rPr>
          <w:rFonts w:ascii="XB Zar" w:hAnsi="XB Zar" w:cs="XB Zar"/>
          <w:rtl/>
        </w:rPr>
        <w:t xml:space="preserve"> </w:t>
      </w:r>
      <w:r w:rsidR="00CD07FB">
        <w:rPr>
          <w:rFonts w:ascii="XB Zar" w:hAnsi="XB Zar" w:cs="XB Zar" w:hint="cs"/>
          <w:rtl/>
        </w:rPr>
        <w:t>دوم</w:t>
      </w:r>
      <w:r w:rsidR="000F7E23" w:rsidRPr="00A461A3">
        <w:rPr>
          <w:rFonts w:ascii="XB Zar" w:hAnsi="XB Zar" w:cs="XB Zar"/>
          <w:rtl/>
        </w:rPr>
        <w:t>، مربوط به الگوریتم استراسن و یا استفاده ازتقسیم و غلبه بود که در ادامه به الزامات چگونگی پیاده سازی آن و گام هایی که لازم است طی شود میپردازیم.</w:t>
      </w:r>
    </w:p>
    <w:p w:rsidR="000F7E23" w:rsidRPr="00A461A3" w:rsidRDefault="000F7E23" w:rsidP="00CD07FB">
      <w:pPr>
        <w:bidi/>
        <w:rPr>
          <w:rFonts w:ascii="XB Zar" w:eastAsia="Calibri" w:hAnsi="XB Zar" w:cs="XB Zar"/>
          <w:sz w:val="32"/>
          <w:szCs w:val="32"/>
          <w:rtl/>
          <w:lang w:bidi="fa-IR"/>
        </w:rPr>
      </w:pPr>
      <w:r w:rsidRPr="00A461A3">
        <w:rPr>
          <w:rFonts w:ascii="XB Zar" w:eastAsia="Times New Roman" w:hAnsi="XB Zar" w:cs="XB Zar"/>
          <w:color w:val="2F2B20" w:themeColor="text1"/>
          <w:sz w:val="32"/>
          <w:szCs w:val="32"/>
          <w:shd w:val="clear" w:color="auto" w:fill="FFFFFF"/>
          <w:rtl/>
          <w:lang w:bidi="ar-SA"/>
        </w:rPr>
        <w:t xml:space="preserve">شایان به ذکر است که علت استفاده ی ما از </w:t>
      </w:r>
      <w:r w:rsidR="00CB2FAC" w:rsidRPr="00A461A3">
        <w:rPr>
          <w:rFonts w:ascii="XB Zar" w:eastAsia="Times New Roman" w:hAnsi="XB Zar" w:cs="XB Zar"/>
          <w:color w:val="2F2B20" w:themeColor="text1"/>
          <w:sz w:val="32"/>
          <w:szCs w:val="32"/>
          <w:shd w:val="clear" w:color="auto" w:fill="FFFFFF"/>
          <w:rtl/>
          <w:lang w:bidi="ar-SA"/>
        </w:rPr>
        <w:t>معماری</w:t>
      </w:r>
      <w:r w:rsidRPr="00A461A3">
        <w:rPr>
          <w:rFonts w:ascii="XB Zar" w:eastAsia="Times New Roman" w:hAnsi="XB Zar" w:cs="XB Zar"/>
          <w:color w:val="2F2B20" w:themeColor="text1"/>
          <w:sz w:val="32"/>
          <w:szCs w:val="32"/>
          <w:shd w:val="clear" w:color="auto" w:fill="FFFFFF"/>
          <w:rtl/>
          <w:lang w:bidi="ar-SA"/>
        </w:rPr>
        <w:t xml:space="preserve"> اول، بیشتر به علت کاستی </w:t>
      </w:r>
      <w:r w:rsidR="00CB2FAC" w:rsidRPr="00A461A3">
        <w:rPr>
          <w:rFonts w:ascii="XB Zar" w:eastAsia="Times New Roman" w:hAnsi="XB Zar" w:cs="XB Zar"/>
          <w:color w:val="2F2B20" w:themeColor="text1"/>
          <w:sz w:val="32"/>
          <w:szCs w:val="32"/>
          <w:shd w:val="clear" w:color="auto" w:fill="FFFFFF"/>
          <w:rtl/>
          <w:lang w:bidi="ar-SA"/>
        </w:rPr>
        <w:t>الگوریتم مربوط به معماری</w:t>
      </w:r>
      <w:r w:rsidRPr="00A461A3">
        <w:rPr>
          <w:rFonts w:ascii="XB Zar" w:eastAsia="Times New Roman" w:hAnsi="XB Zar" w:cs="XB Zar"/>
          <w:color w:val="2F2B20" w:themeColor="text1"/>
          <w:sz w:val="32"/>
          <w:szCs w:val="32"/>
          <w:shd w:val="clear" w:color="auto" w:fill="FFFFFF"/>
          <w:rtl/>
          <w:lang w:bidi="ar-SA"/>
        </w:rPr>
        <w:t xml:space="preserve"> </w:t>
      </w:r>
      <w:r w:rsidR="00CD07FB">
        <w:rPr>
          <w:rFonts w:ascii="XB Zar" w:eastAsia="Times New Roman" w:hAnsi="XB Zar" w:cs="XB Zar" w:hint="cs"/>
          <w:color w:val="2F2B20" w:themeColor="text1"/>
          <w:sz w:val="32"/>
          <w:szCs w:val="32"/>
          <w:shd w:val="clear" w:color="auto" w:fill="FFFFFF"/>
          <w:rtl/>
          <w:lang w:bidi="ar-SA"/>
        </w:rPr>
        <w:t>دوم</w:t>
      </w:r>
      <w:r w:rsidRPr="00A461A3">
        <w:rPr>
          <w:rFonts w:ascii="XB Zar" w:eastAsia="Times New Roman" w:hAnsi="XB Zar" w:cs="XB Zar"/>
          <w:color w:val="2F2B20" w:themeColor="text1"/>
          <w:sz w:val="32"/>
          <w:szCs w:val="32"/>
          <w:shd w:val="clear" w:color="auto" w:fill="FFFFFF"/>
          <w:rtl/>
          <w:lang w:bidi="ar-SA"/>
        </w:rPr>
        <w:t xml:space="preserve"> بود. چراکه </w:t>
      </w:r>
      <w:r w:rsidRPr="00A461A3">
        <w:rPr>
          <w:rFonts w:ascii="XB Zar" w:eastAsia="Calibri" w:hAnsi="XB Zar" w:cs="XB Zar"/>
          <w:sz w:val="32"/>
          <w:szCs w:val="32"/>
          <w:rtl/>
          <w:lang w:bidi="ar-SA"/>
        </w:rPr>
        <w:t xml:space="preserve">الگوریتم تقسیم و غلبه همانطور که شرح داده شد از لحاظ زمانی تفاوتی با الگوریتم ساده ی ضرب ماتریس ندارد. تنها تفاوت آن، این است که قابلیت بهبود دارد ولی پیاده سازی این قابلیت بهبود و محاسبات لازمه، از لحاظ زمانی و سخت افزاری به صرفه نخواهد بود. از طرفی، الگوریتم استراسن اگرچه از لحاظ زمانی بهینه تر از روش عادی ضرب بود، ولی از آنجایی که </w:t>
      </w:r>
      <w:r w:rsidRPr="00A461A3">
        <w:rPr>
          <w:rFonts w:ascii="XB Zar" w:eastAsia="Calibri" w:hAnsi="XB Zar" w:cs="XB Zar"/>
          <w:sz w:val="32"/>
          <w:szCs w:val="32"/>
          <w:rtl/>
          <w:lang w:bidi="ar-SA"/>
        </w:rPr>
        <w:lastRenderedPageBreak/>
        <w:t>این الگوریتم مختص به ماتریس های مربعی است در این پروژه کارایی ندارد. میتوانستیم این محدودیت مربعی نبودن را نیز جبران کنیم اما حتی اگر ماتریس غیر مربعی را با روش هایی مانند اضافه کردن سطرها و ستون های صفر به مربع تبدیل کنیم و ضرب را انجام دهیم و سپس آن را به ابعاد مورد نظر برسانیم، الگوریتم مزیت زمانی خود را از دست خواهد داد. چه بسا این اتفاق برای الگوریتم تقسیم و غلبه نیز خواهد افتاد.</w:t>
      </w:r>
    </w:p>
    <w:p w:rsidR="000F7E23" w:rsidRDefault="000F7E23" w:rsidP="002424C0">
      <w:pPr>
        <w:bidi/>
        <w:spacing w:before="0" w:after="0" w:line="240" w:lineRule="auto"/>
        <w:rPr>
          <w:rFonts w:ascii="XB Zar" w:eastAsia="Times New Roman" w:hAnsi="XB Zar" w:cs="XB Zar"/>
          <w:color w:val="2F2B20" w:themeColor="text1"/>
          <w:sz w:val="32"/>
          <w:szCs w:val="32"/>
          <w:shd w:val="clear" w:color="auto" w:fill="FFFFFF"/>
          <w:lang w:bidi="ar-SA"/>
        </w:rPr>
      </w:pPr>
    </w:p>
    <w:p w:rsidR="004C5FAA" w:rsidRPr="00A461A3" w:rsidRDefault="004C5FAA" w:rsidP="004C5FAA">
      <w:pPr>
        <w:bidi/>
        <w:spacing w:before="0" w:after="0" w:line="240" w:lineRule="auto"/>
        <w:rPr>
          <w:rFonts w:ascii="XB Zar" w:eastAsia="Times New Roman" w:hAnsi="XB Zar" w:cs="XB Zar"/>
          <w:color w:val="2F2B20" w:themeColor="text1"/>
          <w:sz w:val="32"/>
          <w:szCs w:val="32"/>
          <w:shd w:val="clear" w:color="auto" w:fill="FFFFFF"/>
          <w:rtl/>
          <w:lang w:bidi="ar-SA"/>
        </w:rPr>
      </w:pPr>
    </w:p>
    <w:p w:rsidR="00CB2FAC" w:rsidRPr="004C5FAA" w:rsidRDefault="00CB2FAC" w:rsidP="004C5FAA">
      <w:pPr>
        <w:pStyle w:val="Heading1"/>
        <w:bidi/>
        <w:rPr>
          <w:rStyle w:val="Strong"/>
          <w:rFonts w:ascii="B Roya" w:hAnsiTheme="majorHAnsi"/>
          <w:b/>
          <w:bCs/>
          <w:sz w:val="22"/>
          <w:rtl/>
        </w:rPr>
      </w:pPr>
      <w:r w:rsidRPr="00A461A3">
        <w:rPr>
          <w:rStyle w:val="Strong"/>
          <w:rFonts w:ascii="XB Zar" w:hAnsi="XB Zar" w:cs="XB Zar"/>
          <w:color w:val="auto"/>
          <w:sz w:val="52"/>
          <w:szCs w:val="52"/>
          <w:rtl/>
          <w:lang w:bidi="fa-IR"/>
        </w:rPr>
        <w:t>معماری اول</w:t>
      </w:r>
    </w:p>
    <w:p w:rsidR="00CB2FAC" w:rsidRPr="00A461A3" w:rsidRDefault="00CB2FAC" w:rsidP="002424C0">
      <w:pPr>
        <w:bidi/>
        <w:spacing w:before="0" w:after="0" w:line="240" w:lineRule="auto"/>
        <w:rPr>
          <w:rFonts w:ascii="XB Zar" w:eastAsia="Times New Roman" w:hAnsi="XB Zar" w:cs="XB Zar"/>
          <w:color w:val="2F2B20" w:themeColor="text1"/>
          <w:sz w:val="32"/>
          <w:szCs w:val="32"/>
          <w:shd w:val="clear" w:color="auto" w:fill="FFFFFF"/>
          <w:rtl/>
          <w:lang w:bidi="ar-SA"/>
        </w:rPr>
      </w:pPr>
    </w:p>
    <w:p w:rsidR="0022444F" w:rsidRPr="002424C0" w:rsidRDefault="00F337F6" w:rsidP="002424C0">
      <w:pPr>
        <w:bidi/>
        <w:spacing w:before="0" w:after="0" w:line="240" w:lineRule="auto"/>
        <w:rPr>
          <w:rFonts w:ascii="XB Zar" w:eastAsia="Times New Roman" w:hAnsi="XB Zar" w:cs="XB Zar"/>
          <w:color w:val="C00000"/>
          <w:sz w:val="49"/>
          <w:szCs w:val="49"/>
          <w:shd w:val="clear" w:color="auto" w:fill="FFFFFF"/>
          <w:lang w:bidi="ar-SA"/>
        </w:rPr>
      </w:pPr>
      <w:r w:rsidRPr="002424C0">
        <w:rPr>
          <w:rFonts w:ascii="XB Zar" w:eastAsia="Times New Roman" w:hAnsi="XB Zar" w:cs="XB Zar"/>
          <w:color w:val="C00000"/>
          <w:sz w:val="49"/>
          <w:szCs w:val="49"/>
          <w:shd w:val="clear" w:color="auto" w:fill="FFFFFF"/>
          <w:rtl/>
          <w:lang w:bidi="ar-SA"/>
        </w:rPr>
        <w:t>مشخصات کلی</w:t>
      </w:r>
    </w:p>
    <w:p w:rsidR="0022444F" w:rsidRPr="00A461A3" w:rsidRDefault="0022444F" w:rsidP="002424C0">
      <w:pPr>
        <w:bidi/>
        <w:spacing w:before="0" w:after="0" w:line="240" w:lineRule="auto"/>
        <w:rPr>
          <w:rFonts w:ascii="XB Zar" w:eastAsia="Times New Roman" w:hAnsi="XB Zar" w:cs="XB Zar"/>
          <w:color w:val="FF0000"/>
          <w:sz w:val="24"/>
          <w:szCs w:val="24"/>
          <w:lang w:bidi="ar-SA"/>
        </w:rPr>
      </w:pPr>
    </w:p>
    <w:p w:rsidR="0022444F" w:rsidRPr="00A461A3" w:rsidRDefault="0022444F"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 xml:space="preserve">این معماری شامل دو ماژول اصلی حافظه ی </w:t>
      </w:r>
      <w:r w:rsidRPr="00A461A3">
        <w:rPr>
          <w:rFonts w:ascii="XB Zar" w:eastAsia="Times New Roman" w:hAnsi="XB Zar" w:cs="XB Zar"/>
          <w:color w:val="202122"/>
          <w:sz w:val="32"/>
          <w:szCs w:val="32"/>
          <w:shd w:val="clear" w:color="auto" w:fill="FFFFFF"/>
          <w:lang w:bidi="fa-IR"/>
        </w:rPr>
        <w:t>RAM</w:t>
      </w:r>
      <w:r w:rsidRPr="00A461A3">
        <w:rPr>
          <w:rFonts w:ascii="XB Zar" w:eastAsia="Times New Roman" w:hAnsi="XB Zar" w:cs="XB Zar"/>
          <w:color w:val="202122"/>
          <w:sz w:val="32"/>
          <w:szCs w:val="32"/>
          <w:shd w:val="clear" w:color="auto" w:fill="FFFFFF"/>
          <w:rtl/>
          <w:lang w:bidi="fa-IR"/>
        </w:rPr>
        <w:t xml:space="preserve"> و </w:t>
      </w:r>
      <w:r w:rsidRPr="00A461A3">
        <w:rPr>
          <w:rFonts w:ascii="XB Zar" w:eastAsia="Times New Roman" w:hAnsi="XB Zar" w:cs="XB Zar"/>
          <w:color w:val="202122"/>
          <w:sz w:val="32"/>
          <w:szCs w:val="32"/>
          <w:shd w:val="clear" w:color="auto" w:fill="FFFFFF"/>
          <w:lang w:bidi="fa-IR"/>
        </w:rPr>
        <w:t>matrix mult</w:t>
      </w:r>
      <w:r w:rsidRPr="00A461A3">
        <w:rPr>
          <w:rFonts w:ascii="XB Zar" w:eastAsia="Times New Roman" w:hAnsi="XB Zar" w:cs="XB Zar"/>
          <w:color w:val="202122"/>
          <w:sz w:val="32"/>
          <w:szCs w:val="32"/>
          <w:shd w:val="clear" w:color="auto" w:fill="FFFFFF"/>
          <w:rtl/>
          <w:lang w:bidi="fa-IR"/>
        </w:rPr>
        <w:t xml:space="preserve"> می باشد که </w:t>
      </w:r>
      <w:r w:rsidRPr="00A461A3">
        <w:rPr>
          <w:rFonts w:ascii="XB Zar" w:eastAsia="Times New Roman" w:hAnsi="XB Zar" w:cs="XB Zar"/>
          <w:color w:val="202122"/>
          <w:sz w:val="32"/>
          <w:szCs w:val="32"/>
          <w:shd w:val="clear" w:color="auto" w:fill="FFFFFF"/>
          <w:lang w:bidi="fa-IR"/>
        </w:rPr>
        <w:t>matrix mult</w:t>
      </w:r>
      <w:r w:rsidRPr="00A461A3">
        <w:rPr>
          <w:rFonts w:ascii="XB Zar" w:eastAsia="Times New Roman" w:hAnsi="XB Zar" w:cs="XB Zar"/>
          <w:color w:val="202122"/>
          <w:sz w:val="32"/>
          <w:szCs w:val="32"/>
          <w:shd w:val="clear" w:color="auto" w:fill="FFFFFF"/>
          <w:rtl/>
          <w:lang w:bidi="fa-IR"/>
        </w:rPr>
        <w:t xml:space="preserve"> به کمک دو ماژولی که توسط استاد داده شد، یعنی </w:t>
      </w:r>
      <w:r w:rsidRPr="00A461A3">
        <w:rPr>
          <w:rFonts w:ascii="XB Zar" w:eastAsia="Times New Roman" w:hAnsi="XB Zar" w:cs="XB Zar"/>
          <w:color w:val="202122"/>
          <w:sz w:val="32"/>
          <w:szCs w:val="32"/>
          <w:shd w:val="clear" w:color="auto" w:fill="FFFFFF"/>
          <w:lang w:bidi="fa-IR"/>
        </w:rPr>
        <w:t>single multiplier</w:t>
      </w:r>
      <w:r w:rsidRPr="00A461A3">
        <w:rPr>
          <w:rFonts w:ascii="XB Zar" w:eastAsia="Times New Roman" w:hAnsi="XB Zar" w:cs="XB Zar"/>
          <w:color w:val="202122"/>
          <w:sz w:val="32"/>
          <w:szCs w:val="32"/>
          <w:shd w:val="clear" w:color="auto" w:fill="FFFFFF"/>
          <w:rtl/>
          <w:lang w:bidi="fa-IR"/>
        </w:rPr>
        <w:t xml:space="preserve"> و </w:t>
      </w:r>
      <w:r w:rsidRPr="00A461A3">
        <w:rPr>
          <w:rFonts w:ascii="XB Zar" w:eastAsia="Times New Roman" w:hAnsi="XB Zar" w:cs="XB Zar"/>
          <w:color w:val="202122"/>
          <w:sz w:val="32"/>
          <w:szCs w:val="32"/>
          <w:shd w:val="clear" w:color="auto" w:fill="FFFFFF"/>
          <w:lang w:bidi="fa-IR"/>
        </w:rPr>
        <w:t>adder</w:t>
      </w:r>
      <w:r w:rsidRPr="00A461A3">
        <w:rPr>
          <w:rFonts w:ascii="XB Zar" w:eastAsia="Times New Roman" w:hAnsi="XB Zar" w:cs="XB Zar"/>
          <w:color w:val="202122"/>
          <w:sz w:val="32"/>
          <w:szCs w:val="32"/>
          <w:shd w:val="clear" w:color="auto" w:fill="FFFFFF"/>
          <w:rtl/>
          <w:lang w:bidi="fa-IR"/>
        </w:rPr>
        <w:t>، واحد</w:t>
      </w:r>
      <w:r w:rsidRPr="00A461A3">
        <w:rPr>
          <w:rFonts w:ascii="XB Zar" w:eastAsia="Times New Roman" w:hAnsi="XB Zar" w:cs="XB Zar"/>
          <w:color w:val="202122"/>
          <w:sz w:val="32"/>
          <w:szCs w:val="32"/>
          <w:shd w:val="clear" w:color="auto" w:fill="FFFFFF"/>
          <w:rtl/>
          <w:lang w:bidi="ar-SA"/>
        </w:rPr>
        <w:t xml:space="preserve"> </w:t>
      </w:r>
      <w:r w:rsidR="00F337F6" w:rsidRPr="00A461A3">
        <w:rPr>
          <w:rFonts w:ascii="XB Zar" w:eastAsia="Times New Roman" w:hAnsi="XB Zar" w:cs="XB Zar"/>
          <w:color w:val="202122"/>
          <w:sz w:val="32"/>
          <w:szCs w:val="32"/>
          <w:shd w:val="clear" w:color="auto" w:fill="FFFFFF"/>
          <w:rtl/>
          <w:lang w:bidi="ar-SA"/>
        </w:rPr>
        <w:t xml:space="preserve">ضرب کننده ماتریسی برای اعداد ممیز شناور به فرمت 754 </w:t>
      </w:r>
      <w:r w:rsidR="00F337F6" w:rsidRPr="00A461A3">
        <w:rPr>
          <w:rFonts w:ascii="XB Zar" w:eastAsia="Times New Roman" w:hAnsi="XB Zar" w:cs="XB Zar"/>
          <w:color w:val="202122"/>
          <w:sz w:val="32"/>
          <w:szCs w:val="32"/>
          <w:shd w:val="clear" w:color="auto" w:fill="FFFFFF"/>
          <w:lang w:bidi="ar-SA"/>
        </w:rPr>
        <w:t>IEEE</w:t>
      </w:r>
      <w:r w:rsidR="00F337F6" w:rsidRPr="00A461A3">
        <w:rPr>
          <w:rFonts w:ascii="XB Zar" w:eastAsia="Times New Roman" w:hAnsi="XB Zar" w:cs="XB Zar"/>
          <w:color w:val="202122"/>
          <w:sz w:val="32"/>
          <w:szCs w:val="32"/>
          <w:shd w:val="clear" w:color="auto" w:fill="FFFFFF"/>
          <w:rtl/>
          <w:lang w:bidi="ar-SA"/>
        </w:rPr>
        <w:t xml:space="preserve"> </w:t>
      </w:r>
      <w:r w:rsidRPr="00A461A3">
        <w:rPr>
          <w:rFonts w:ascii="XB Zar" w:eastAsia="Times New Roman" w:hAnsi="XB Zar" w:cs="XB Zar"/>
          <w:color w:val="202122"/>
          <w:sz w:val="32"/>
          <w:szCs w:val="32"/>
          <w:shd w:val="clear" w:color="auto" w:fill="FFFFFF"/>
          <w:rtl/>
          <w:lang w:bidi="ar-SA"/>
        </w:rPr>
        <w:t>را تشکیل می دهند</w:t>
      </w:r>
      <w:r w:rsidR="00F337F6" w:rsidRPr="00A461A3">
        <w:rPr>
          <w:rFonts w:ascii="XB Zar" w:eastAsia="Times New Roman" w:hAnsi="XB Zar" w:cs="XB Zar"/>
          <w:color w:val="202122"/>
          <w:sz w:val="32"/>
          <w:szCs w:val="32"/>
          <w:shd w:val="clear" w:color="auto" w:fill="FFFFFF"/>
          <w:rtl/>
          <w:lang w:bidi="ar-SA"/>
        </w:rPr>
        <w:t>. بنابراین ،</w:t>
      </w:r>
      <w:r w:rsidRPr="00A461A3">
        <w:rPr>
          <w:rFonts w:ascii="XB Zar" w:eastAsia="Times New Roman" w:hAnsi="XB Zar" w:cs="XB Zar"/>
          <w:color w:val="202122"/>
          <w:sz w:val="32"/>
          <w:szCs w:val="32"/>
          <w:shd w:val="clear" w:color="auto" w:fill="FFFFFF"/>
          <w:rtl/>
          <w:lang w:bidi="ar-SA"/>
        </w:rPr>
        <w:t>هر بار، سطر و ستونی از</w:t>
      </w:r>
      <w:r w:rsidR="00F337F6" w:rsidRPr="00A461A3">
        <w:rPr>
          <w:rFonts w:ascii="XB Zar" w:eastAsia="Times New Roman" w:hAnsi="XB Zar" w:cs="XB Zar"/>
          <w:color w:val="202122"/>
          <w:sz w:val="32"/>
          <w:szCs w:val="32"/>
          <w:shd w:val="clear" w:color="auto" w:fill="FFFFFF"/>
          <w:rtl/>
          <w:lang w:bidi="ar-SA"/>
        </w:rPr>
        <w:t xml:space="preserve"> دو </w:t>
      </w:r>
      <w:r w:rsidRPr="00A461A3">
        <w:rPr>
          <w:rFonts w:ascii="XB Zar" w:eastAsia="Times New Roman" w:hAnsi="XB Zar" w:cs="XB Zar"/>
          <w:color w:val="202122"/>
          <w:sz w:val="32"/>
          <w:szCs w:val="32"/>
          <w:shd w:val="clear" w:color="auto" w:fill="FFFFFF"/>
          <w:rtl/>
          <w:lang w:bidi="ar-SA"/>
        </w:rPr>
        <w:t xml:space="preserve">ماتریس از حافظه </w:t>
      </w:r>
      <w:r w:rsidRPr="00A461A3">
        <w:rPr>
          <w:rFonts w:ascii="XB Zar" w:eastAsia="Times New Roman" w:hAnsi="XB Zar" w:cs="XB Zar"/>
          <w:color w:val="202122"/>
          <w:sz w:val="32"/>
          <w:szCs w:val="32"/>
          <w:shd w:val="clear" w:color="auto" w:fill="FFFFFF"/>
          <w:lang w:bidi="ar-SA"/>
        </w:rPr>
        <w:t>select</w:t>
      </w:r>
      <w:r w:rsidRPr="00A461A3">
        <w:rPr>
          <w:rFonts w:ascii="XB Zar" w:eastAsia="Times New Roman" w:hAnsi="XB Zar" w:cs="XB Zar"/>
          <w:color w:val="202122"/>
          <w:sz w:val="32"/>
          <w:szCs w:val="32"/>
          <w:shd w:val="clear" w:color="auto" w:fill="FFFFFF"/>
          <w:rtl/>
          <w:lang w:bidi="ar-SA"/>
        </w:rPr>
        <w:t xml:space="preserve"> می شوند</w:t>
      </w:r>
      <w:r w:rsidR="00F337F6" w:rsidRPr="00A461A3">
        <w:rPr>
          <w:rFonts w:ascii="XB Zar" w:eastAsia="Times New Roman" w:hAnsi="XB Zar" w:cs="XB Zar"/>
          <w:color w:val="202122"/>
          <w:sz w:val="32"/>
          <w:szCs w:val="32"/>
          <w:shd w:val="clear" w:color="auto" w:fill="FFFFFF"/>
          <w:rtl/>
          <w:lang w:bidi="ar-SA"/>
        </w:rPr>
        <w:t xml:space="preserve"> که د</w:t>
      </w:r>
      <w:r w:rsidR="00CB2FAC" w:rsidRPr="00A461A3">
        <w:rPr>
          <w:rFonts w:ascii="XB Zar" w:eastAsia="Times New Roman" w:hAnsi="XB Zar" w:cs="XB Zar"/>
          <w:color w:val="202122"/>
          <w:sz w:val="32"/>
          <w:szCs w:val="32"/>
          <w:shd w:val="clear" w:color="auto" w:fill="FFFFFF"/>
          <w:rtl/>
          <w:lang w:bidi="ar-SA"/>
        </w:rPr>
        <w:t xml:space="preserve">رایه های آن اعداد به فرمت مذکور </w:t>
      </w:r>
      <w:r w:rsidR="00F337F6" w:rsidRPr="00A461A3">
        <w:rPr>
          <w:rFonts w:ascii="XB Zar" w:eastAsia="Times New Roman" w:hAnsi="XB Zar" w:cs="XB Zar"/>
          <w:color w:val="202122"/>
          <w:sz w:val="32"/>
          <w:szCs w:val="32"/>
          <w:shd w:val="clear" w:color="auto" w:fill="FFFFFF"/>
          <w:rtl/>
          <w:lang w:bidi="ar-SA"/>
        </w:rPr>
        <w:t xml:space="preserve">می باشند. سپس به صورت ترتیبی (با توجه به کلاک سیستم)، به شکلی که از نظر سخت افزاری، سرعت و مساحت بهینه ای داشته باشد، </w:t>
      </w:r>
      <w:r w:rsidRPr="00A461A3">
        <w:rPr>
          <w:rFonts w:ascii="XB Zar" w:eastAsia="Times New Roman" w:hAnsi="XB Zar" w:cs="XB Zar"/>
          <w:color w:val="202122"/>
          <w:sz w:val="32"/>
          <w:szCs w:val="32"/>
          <w:shd w:val="clear" w:color="auto" w:fill="FFFFFF"/>
          <w:rtl/>
          <w:lang w:bidi="ar-SA"/>
        </w:rPr>
        <w:t>آن سطر و ستون خوانده شده</w:t>
      </w:r>
      <w:r w:rsidR="00F337F6" w:rsidRPr="00A461A3">
        <w:rPr>
          <w:rFonts w:ascii="XB Zar" w:eastAsia="Times New Roman" w:hAnsi="XB Zar" w:cs="XB Zar"/>
          <w:color w:val="202122"/>
          <w:sz w:val="32"/>
          <w:szCs w:val="32"/>
          <w:shd w:val="clear" w:color="auto" w:fill="FFFFFF"/>
          <w:rtl/>
          <w:lang w:bidi="ar-SA"/>
        </w:rPr>
        <w:t xml:space="preserve"> در هم ضرب </w:t>
      </w:r>
      <w:r w:rsidRPr="00A461A3">
        <w:rPr>
          <w:rFonts w:ascii="XB Zar" w:eastAsia="Times New Roman" w:hAnsi="XB Zar" w:cs="XB Zar"/>
          <w:color w:val="202122"/>
          <w:sz w:val="32"/>
          <w:szCs w:val="32"/>
          <w:shd w:val="clear" w:color="auto" w:fill="FFFFFF"/>
          <w:rtl/>
          <w:lang w:bidi="ar-SA"/>
        </w:rPr>
        <w:t>شده</w:t>
      </w:r>
      <w:r w:rsidR="00F337F6" w:rsidRPr="00A461A3">
        <w:rPr>
          <w:rFonts w:ascii="XB Zar" w:eastAsia="Times New Roman" w:hAnsi="XB Zar" w:cs="XB Zar"/>
          <w:color w:val="202122"/>
          <w:sz w:val="32"/>
          <w:szCs w:val="32"/>
          <w:shd w:val="clear" w:color="auto" w:fill="FFFFFF"/>
          <w:rtl/>
          <w:lang w:bidi="ar-SA"/>
        </w:rPr>
        <w:t xml:space="preserve"> و یک </w:t>
      </w:r>
      <w:r w:rsidRPr="00A461A3">
        <w:rPr>
          <w:rFonts w:ascii="XB Zar" w:eastAsia="Times New Roman" w:hAnsi="XB Zar" w:cs="XB Zar"/>
          <w:color w:val="202122"/>
          <w:sz w:val="32"/>
          <w:szCs w:val="32"/>
          <w:shd w:val="clear" w:color="auto" w:fill="FFFFFF"/>
          <w:rtl/>
          <w:lang w:bidi="ar-SA"/>
        </w:rPr>
        <w:t xml:space="preserve">درایه ی مربوط به </w:t>
      </w:r>
      <w:r w:rsidR="00F337F6" w:rsidRPr="00A461A3">
        <w:rPr>
          <w:rFonts w:ascii="XB Zar" w:eastAsia="Times New Roman" w:hAnsi="XB Zar" w:cs="XB Zar"/>
          <w:color w:val="202122"/>
          <w:sz w:val="32"/>
          <w:szCs w:val="32"/>
          <w:shd w:val="clear" w:color="auto" w:fill="FFFFFF"/>
          <w:rtl/>
          <w:lang w:bidi="ar-SA"/>
        </w:rPr>
        <w:t xml:space="preserve">ماتریس را خروجی </w:t>
      </w:r>
      <w:r w:rsidRPr="00A461A3">
        <w:rPr>
          <w:rFonts w:ascii="XB Zar" w:eastAsia="Times New Roman" w:hAnsi="XB Zar" w:cs="XB Zar"/>
          <w:color w:val="202122"/>
          <w:sz w:val="32"/>
          <w:szCs w:val="32"/>
          <w:shd w:val="clear" w:color="auto" w:fill="FFFFFF"/>
          <w:rtl/>
          <w:lang w:bidi="ar-SA"/>
        </w:rPr>
        <w:t>تشکیل میشود</w:t>
      </w:r>
      <w:r w:rsidR="00F337F6" w:rsidRPr="00A461A3">
        <w:rPr>
          <w:rFonts w:ascii="XB Zar" w:eastAsia="Times New Roman" w:hAnsi="XB Zar" w:cs="XB Zar"/>
          <w:color w:val="202122"/>
          <w:sz w:val="32"/>
          <w:szCs w:val="32"/>
          <w:shd w:val="clear" w:color="auto" w:fill="FFFFFF"/>
          <w:rtl/>
          <w:lang w:bidi="ar-SA"/>
        </w:rPr>
        <w:t>.</w:t>
      </w:r>
      <w:r w:rsidRPr="00A461A3">
        <w:rPr>
          <w:rFonts w:ascii="XB Zar" w:eastAsia="Times New Roman" w:hAnsi="XB Zar" w:cs="XB Zar"/>
          <w:color w:val="202122"/>
          <w:sz w:val="32"/>
          <w:szCs w:val="32"/>
          <w:shd w:val="clear" w:color="auto" w:fill="FFFFFF"/>
          <w:rtl/>
          <w:lang w:bidi="ar-SA"/>
        </w:rPr>
        <w:t xml:space="preserve"> سپس، دوباره به سراغ حافظ می رویم تا سطرها و ستون های بعد </w:t>
      </w:r>
      <w:r w:rsidRPr="00A461A3">
        <w:rPr>
          <w:rFonts w:ascii="XB Zar" w:eastAsia="Times New Roman" w:hAnsi="XB Zar" w:cs="XB Zar"/>
          <w:color w:val="202122"/>
          <w:sz w:val="32"/>
          <w:szCs w:val="32"/>
          <w:shd w:val="clear" w:color="auto" w:fill="FFFFFF"/>
          <w:lang w:bidi="ar-SA"/>
        </w:rPr>
        <w:t>select</w:t>
      </w:r>
      <w:r w:rsidRPr="00A461A3">
        <w:rPr>
          <w:rFonts w:ascii="XB Zar" w:eastAsia="Times New Roman" w:hAnsi="XB Zar" w:cs="XB Zar"/>
          <w:color w:val="202122"/>
          <w:sz w:val="32"/>
          <w:szCs w:val="32"/>
          <w:shd w:val="clear" w:color="auto" w:fill="FFFFFF"/>
          <w:rtl/>
          <w:lang w:bidi="fa-IR"/>
        </w:rPr>
        <w:t xml:space="preserve"> شوند.</w:t>
      </w:r>
    </w:p>
    <w:p w:rsidR="00F337F6" w:rsidRPr="00A461A3" w:rsidRDefault="00F337F6" w:rsidP="002424C0">
      <w:pPr>
        <w:bidi/>
        <w:spacing w:before="0" w:after="0" w:line="240" w:lineRule="auto"/>
        <w:rPr>
          <w:rFonts w:ascii="XB Zar" w:eastAsia="Times New Roman" w:hAnsi="XB Zar" w:cs="XB Zar"/>
          <w:color w:val="202122"/>
          <w:sz w:val="32"/>
          <w:szCs w:val="32"/>
          <w:shd w:val="clear" w:color="auto" w:fill="FFFFFF"/>
          <w:rtl/>
          <w:lang w:bidi="ar-SA"/>
        </w:rPr>
      </w:pPr>
      <w:r w:rsidRPr="00A461A3">
        <w:rPr>
          <w:rFonts w:ascii="XB Zar" w:eastAsia="Times New Roman" w:hAnsi="XB Zar" w:cs="XB Zar"/>
          <w:color w:val="202122"/>
          <w:sz w:val="32"/>
          <w:szCs w:val="32"/>
          <w:shd w:val="clear" w:color="auto" w:fill="FFFFFF"/>
          <w:rtl/>
          <w:lang w:bidi="ar-SA"/>
        </w:rPr>
        <w:t xml:space="preserve"> </w:t>
      </w:r>
      <w:r w:rsidR="00CB2FAC" w:rsidRPr="00A461A3">
        <w:rPr>
          <w:rFonts w:ascii="XB Zar" w:eastAsia="Times New Roman" w:hAnsi="XB Zar" w:cs="XB Zar"/>
          <w:color w:val="202122"/>
          <w:sz w:val="32"/>
          <w:szCs w:val="32"/>
          <w:shd w:val="clear" w:color="auto" w:fill="FFFFFF"/>
          <w:rtl/>
          <w:lang w:bidi="ar-SA"/>
        </w:rPr>
        <w:t>پیش از توضیح ماژول های این معماری، به بررسی آن و مقایسه ی آن با داک دریافت شده می پردازیم</w:t>
      </w:r>
      <w:r w:rsidR="0022444F" w:rsidRPr="00A461A3">
        <w:rPr>
          <w:rFonts w:ascii="XB Zar" w:eastAsia="Times New Roman" w:hAnsi="XB Zar" w:cs="XB Zar"/>
          <w:color w:val="202122"/>
          <w:sz w:val="32"/>
          <w:szCs w:val="32"/>
          <w:shd w:val="clear" w:color="auto" w:fill="FFFFFF"/>
          <w:lang w:bidi="ar-SA"/>
        </w:rPr>
        <w:t>.</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ar-SA"/>
        </w:rPr>
      </w:pPr>
      <w:r w:rsidRPr="00A461A3">
        <w:rPr>
          <w:rFonts w:ascii="XB Zar" w:eastAsia="Times New Roman" w:hAnsi="XB Zar" w:cs="XB Zar"/>
          <w:color w:val="202122"/>
          <w:sz w:val="32"/>
          <w:szCs w:val="32"/>
          <w:shd w:val="clear" w:color="auto" w:fill="FFFFFF"/>
          <w:rtl/>
          <w:lang w:bidi="ar-SA"/>
        </w:rPr>
        <w:t>در این طراحی، توانستیم در نهایت، به واحد ضرب کننده ای همانند واحد ضرب کننده ای که در داک داده شده بود، دست بیابیم با این تفاوت که توانستیم آن را به صورتی بهینه تر، بنویسیم.</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ar-SA"/>
        </w:rPr>
      </w:pPr>
      <w:r w:rsidRPr="00A461A3">
        <w:rPr>
          <w:rFonts w:ascii="XB Zar" w:eastAsia="Times New Roman" w:hAnsi="XB Zar" w:cs="XB Zar"/>
          <w:color w:val="202122"/>
          <w:sz w:val="32"/>
          <w:szCs w:val="32"/>
          <w:shd w:val="clear" w:color="auto" w:fill="FFFFFF"/>
          <w:rtl/>
          <w:lang w:bidi="ar-SA"/>
        </w:rPr>
        <w:t>در واقع، طرح داده شده به شکل زیر بود:</w:t>
      </w:r>
    </w:p>
    <w:p w:rsidR="00CB2FAC" w:rsidRPr="00A461A3" w:rsidRDefault="00CB2FAC" w:rsidP="002424C0">
      <w:pPr>
        <w:bidi/>
        <w:spacing w:before="0" w:after="0" w:line="240" w:lineRule="auto"/>
        <w:jc w:val="center"/>
        <w:rPr>
          <w:rFonts w:ascii="XB Zar" w:eastAsia="Times New Roman" w:hAnsi="XB Zar" w:cs="XB Zar"/>
          <w:color w:val="202122"/>
          <w:sz w:val="32"/>
          <w:szCs w:val="32"/>
          <w:shd w:val="clear" w:color="auto" w:fill="FFFFFF"/>
          <w:rtl/>
          <w:lang w:bidi="ar-SA"/>
        </w:rPr>
      </w:pPr>
      <w:r w:rsidRPr="00A461A3">
        <w:rPr>
          <w:rFonts w:ascii="XB Zar" w:eastAsia="Times New Roman" w:hAnsi="XB Zar" w:cs="XB Zar"/>
          <w:noProof/>
          <w:color w:val="202122"/>
          <w:sz w:val="32"/>
          <w:szCs w:val="32"/>
          <w:shd w:val="clear" w:color="auto" w:fill="FFFFFF"/>
          <w:rtl/>
          <w:lang w:bidi="ar-SA"/>
        </w:rPr>
        <w:lastRenderedPageBreak/>
        <w:drawing>
          <wp:inline distT="0" distB="0" distL="0" distR="0" wp14:anchorId="7C71D38A" wp14:editId="35CD4D18">
            <wp:extent cx="4518660" cy="19649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041146.jpg"/>
                    <pic:cNvPicPr/>
                  </pic:nvPicPr>
                  <pic:blipFill>
                    <a:blip r:embed="rId33">
                      <a:extLst>
                        <a:ext uri="{28A0092B-C50C-407E-A947-70E740481C1C}">
                          <a14:useLocalDpi xmlns:a14="http://schemas.microsoft.com/office/drawing/2010/main" val="0"/>
                        </a:ext>
                      </a:extLst>
                    </a:blip>
                    <a:stretch>
                      <a:fillRect/>
                    </a:stretch>
                  </pic:blipFill>
                  <pic:spPr>
                    <a:xfrm>
                      <a:off x="0" y="0"/>
                      <a:ext cx="4518660" cy="1964922"/>
                    </a:xfrm>
                    <a:prstGeom prst="rect">
                      <a:avLst/>
                    </a:prstGeom>
                  </pic:spPr>
                </pic:pic>
              </a:graphicData>
            </a:graphic>
          </wp:inline>
        </w:drawing>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ar-SA"/>
        </w:rPr>
        <w:t xml:space="preserve"> که از طرح بالا متوجه می شویم که هرکدام از </w:t>
      </w:r>
      <w:r w:rsidRPr="00A461A3">
        <w:rPr>
          <w:rFonts w:ascii="XB Zar" w:eastAsia="Times New Roman" w:hAnsi="XB Zar" w:cs="XB Zar"/>
          <w:color w:val="202122"/>
          <w:sz w:val="32"/>
          <w:szCs w:val="32"/>
          <w:shd w:val="clear" w:color="auto" w:fill="FFFFFF"/>
          <w:lang w:bidi="ar-SA"/>
        </w:rPr>
        <w:t>MUX</w:t>
      </w:r>
      <w:r w:rsidRPr="00A461A3">
        <w:rPr>
          <w:rFonts w:ascii="XB Zar" w:eastAsia="Times New Roman" w:hAnsi="XB Zar" w:cs="XB Zar"/>
          <w:color w:val="202122"/>
          <w:sz w:val="32"/>
          <w:szCs w:val="32"/>
          <w:shd w:val="clear" w:color="auto" w:fill="FFFFFF"/>
          <w:rtl/>
          <w:lang w:bidi="fa-IR"/>
        </w:rPr>
        <w:t xml:space="preserve"> ها وظیفه ی انتخاب بین 4 بلوک یا زیر ماتریس ماتریس</w:t>
      </w:r>
      <w:r w:rsidRPr="00A461A3">
        <w:rPr>
          <w:rFonts w:ascii="XB Zar" w:eastAsia="Times New Roman" w:hAnsi="XB Zar" w:cs="XB Zar"/>
          <w:color w:val="202122"/>
          <w:sz w:val="32"/>
          <w:szCs w:val="32"/>
          <w:shd w:val="clear" w:color="auto" w:fill="FFFFFF"/>
          <w:lang w:bidi="ar-SA"/>
        </w:rPr>
        <w:t>Z</w:t>
      </w:r>
      <w:r w:rsidRPr="00A461A3">
        <w:rPr>
          <w:rFonts w:ascii="XB Zar" w:eastAsia="Times New Roman" w:hAnsi="XB Zar" w:cs="XB Zar"/>
          <w:color w:val="202122"/>
          <w:sz w:val="32"/>
          <w:szCs w:val="32"/>
          <w:shd w:val="clear" w:color="auto" w:fill="FFFFFF"/>
          <w:rtl/>
          <w:lang w:bidi="fa-IR"/>
        </w:rPr>
        <w:t xml:space="preserve"> را دارند. در واقع ماتریس 4*4 بالا، به 4 زیرماتریس یا بلوک 2*2 تقسیم می شود. </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حال، سه تفاوتی که بین طرح ما و این طرح است به شرح زیر است و مابقی تفاوت چندانی ندارد:</w:t>
      </w:r>
    </w:p>
    <w:p w:rsidR="00CB2FAC" w:rsidRDefault="00CB2FAC" w:rsidP="002424C0">
      <w:pPr>
        <w:bidi/>
        <w:spacing w:before="0" w:after="0" w:line="240" w:lineRule="auto"/>
        <w:rPr>
          <w:rFonts w:ascii="XB Zar" w:eastAsia="Times New Roman" w:hAnsi="XB Zar" w:cs="XB Zar"/>
          <w:color w:val="202122"/>
          <w:sz w:val="32"/>
          <w:szCs w:val="32"/>
          <w:shd w:val="clear" w:color="auto" w:fill="FFFFFF"/>
          <w:lang w:bidi="fa-IR"/>
        </w:rPr>
      </w:pPr>
      <w:r w:rsidRPr="00A461A3">
        <w:rPr>
          <w:rFonts w:ascii="XB Zar" w:eastAsia="Times New Roman" w:hAnsi="XB Zar" w:cs="XB Zar"/>
          <w:color w:val="202122"/>
          <w:sz w:val="32"/>
          <w:szCs w:val="32"/>
          <w:shd w:val="clear" w:color="auto" w:fill="FFFFFF"/>
          <w:rtl/>
          <w:lang w:bidi="fa-IR"/>
        </w:rPr>
        <w:t xml:space="preserve">1) ورودی های ما، به صورت ماتریس هایی در یک بعد (به صورت آرایه) هستند. به طور مثال، ماتریس 2*2 ی  </w:t>
      </w:r>
      <w:r w:rsidRPr="00A461A3">
        <w:rPr>
          <w:rFonts w:ascii="XB Zar" w:eastAsia="Times New Roman" w:hAnsi="XB Zar" w:cs="XB Zar"/>
          <w:color w:val="202122"/>
          <w:sz w:val="32"/>
          <w:szCs w:val="32"/>
          <w:shd w:val="clear" w:color="auto" w:fill="FFFFFF"/>
          <w:lang w:bidi="ar-SA"/>
        </w:rPr>
        <w:t>In1</w:t>
      </w:r>
      <w:r w:rsidRPr="00A461A3">
        <w:rPr>
          <w:rFonts w:ascii="XB Zar" w:eastAsia="Times New Roman" w:hAnsi="XB Zar" w:cs="XB Zar"/>
          <w:color w:val="202122"/>
          <w:sz w:val="32"/>
          <w:szCs w:val="32"/>
          <w:shd w:val="clear" w:color="auto" w:fill="FFFFFF"/>
          <w:rtl/>
          <w:lang w:bidi="fa-IR"/>
        </w:rPr>
        <w:t xml:space="preserve"> به صورت زیر نوشته می شود:</w:t>
      </w:r>
    </w:p>
    <w:p w:rsidR="002424C0" w:rsidRPr="00A461A3" w:rsidRDefault="002424C0" w:rsidP="002424C0">
      <w:pPr>
        <w:bidi/>
        <w:spacing w:before="0" w:after="0" w:line="240" w:lineRule="auto"/>
        <w:rPr>
          <w:rFonts w:ascii="XB Zar" w:eastAsia="Times New Roman" w:hAnsi="XB Zar" w:cs="XB Zar"/>
          <w:color w:val="202122"/>
          <w:sz w:val="32"/>
          <w:szCs w:val="32"/>
          <w:shd w:val="clear" w:color="auto" w:fill="FFFFFF"/>
          <w:rtl/>
          <w:lang w:bidi="fa-IR"/>
        </w:rPr>
      </w:pP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lang w:bidi="ar-SA"/>
        </w:rPr>
      </w:pPr>
      <w:r w:rsidRPr="00A461A3">
        <w:rPr>
          <w:rFonts w:ascii="XB Zar" w:eastAsia="Times New Roman" w:hAnsi="XB Zar" w:cs="XB Zar"/>
          <w:color w:val="202122"/>
          <w:sz w:val="32"/>
          <w:szCs w:val="32"/>
          <w:shd w:val="clear" w:color="auto" w:fill="FFFFFF"/>
          <w:rtl/>
          <w:lang w:bidi="fa-IR"/>
        </w:rPr>
        <w:t xml:space="preserve">    </w:t>
      </w:r>
      <w:r w:rsidRPr="00A461A3">
        <w:rPr>
          <w:rFonts w:ascii="XB Zar" w:eastAsia="Times New Roman" w:hAnsi="XB Zar" w:cs="XB Zar"/>
          <w:color w:val="202122"/>
          <w:sz w:val="32"/>
          <w:szCs w:val="32"/>
          <w:shd w:val="clear" w:color="auto" w:fill="FFFFFF"/>
          <w:lang w:bidi="ar-SA"/>
        </w:rPr>
        <w:t xml:space="preserve">mat1 [127:96] </w:t>
      </w:r>
      <w:r w:rsidRPr="00A461A3">
        <w:rPr>
          <w:rFonts w:ascii="XB Zar" w:eastAsia="Times New Roman" w:hAnsi="XB Zar" w:cs="XB Zar"/>
          <w:color w:val="202122"/>
          <w:sz w:val="32"/>
          <w:szCs w:val="32"/>
          <w:shd w:val="clear" w:color="auto" w:fill="FFFFFF"/>
          <w:rtl/>
          <w:lang w:bidi="fa-IR"/>
        </w:rPr>
        <w:t xml:space="preserve">      : درایه اول          //سطر اول ماتریس 1</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lang w:bidi="ar-SA"/>
        </w:rPr>
      </w:pPr>
      <w:r w:rsidRPr="00A461A3">
        <w:rPr>
          <w:rFonts w:ascii="XB Zar" w:eastAsia="Times New Roman" w:hAnsi="XB Zar" w:cs="XB Zar"/>
          <w:color w:val="202122"/>
          <w:sz w:val="32"/>
          <w:szCs w:val="32"/>
          <w:shd w:val="clear" w:color="auto" w:fill="FFFFFF"/>
          <w:rtl/>
          <w:lang w:bidi="fa-IR"/>
        </w:rPr>
        <w:t xml:space="preserve">    </w:t>
      </w:r>
      <w:r w:rsidRPr="00A461A3">
        <w:rPr>
          <w:rFonts w:ascii="XB Zar" w:eastAsia="Times New Roman" w:hAnsi="XB Zar" w:cs="XB Zar"/>
          <w:color w:val="202122"/>
          <w:sz w:val="32"/>
          <w:szCs w:val="32"/>
          <w:shd w:val="clear" w:color="auto" w:fill="FFFFFF"/>
          <w:lang w:bidi="ar-SA"/>
        </w:rPr>
        <w:t xml:space="preserve">mat1 [95:64] </w:t>
      </w:r>
      <w:r w:rsidRPr="00A461A3">
        <w:rPr>
          <w:rFonts w:ascii="XB Zar" w:eastAsia="Times New Roman" w:hAnsi="XB Zar" w:cs="XB Zar"/>
          <w:color w:val="202122"/>
          <w:sz w:val="32"/>
          <w:szCs w:val="32"/>
          <w:shd w:val="clear" w:color="auto" w:fill="FFFFFF"/>
          <w:rtl/>
          <w:lang w:bidi="fa-IR"/>
        </w:rPr>
        <w:t xml:space="preserve">        : درایه دوم           // سطر اول ماتریس 1</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lang w:bidi="ar-SA"/>
        </w:rPr>
      </w:pPr>
      <w:r w:rsidRPr="00A461A3">
        <w:rPr>
          <w:rFonts w:ascii="XB Zar" w:eastAsia="Times New Roman" w:hAnsi="XB Zar" w:cs="XB Zar"/>
          <w:color w:val="202122"/>
          <w:sz w:val="32"/>
          <w:szCs w:val="32"/>
          <w:shd w:val="clear" w:color="auto" w:fill="FFFFFF"/>
          <w:rtl/>
          <w:lang w:bidi="fa-IR"/>
        </w:rPr>
        <w:t xml:space="preserve">    </w:t>
      </w:r>
      <w:r w:rsidRPr="00A461A3">
        <w:rPr>
          <w:rFonts w:ascii="XB Zar" w:eastAsia="Times New Roman" w:hAnsi="XB Zar" w:cs="XB Zar"/>
          <w:color w:val="202122"/>
          <w:sz w:val="32"/>
          <w:szCs w:val="32"/>
          <w:shd w:val="clear" w:color="auto" w:fill="FFFFFF"/>
          <w:lang w:bidi="ar-SA"/>
        </w:rPr>
        <w:t xml:space="preserve">mat1 [63:32] </w:t>
      </w:r>
      <w:r w:rsidRPr="00A461A3">
        <w:rPr>
          <w:rFonts w:ascii="XB Zar" w:eastAsia="Times New Roman" w:hAnsi="XB Zar" w:cs="XB Zar"/>
          <w:color w:val="202122"/>
          <w:sz w:val="32"/>
          <w:szCs w:val="32"/>
          <w:shd w:val="clear" w:color="auto" w:fill="FFFFFF"/>
          <w:rtl/>
          <w:lang w:bidi="fa-IR"/>
        </w:rPr>
        <w:t xml:space="preserve">        : درایه سوم              // سطر دوم ماتریس 1</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 xml:space="preserve">    </w:t>
      </w:r>
      <w:r w:rsidRPr="00A461A3">
        <w:rPr>
          <w:rFonts w:ascii="XB Zar" w:eastAsia="Times New Roman" w:hAnsi="XB Zar" w:cs="XB Zar"/>
          <w:color w:val="202122"/>
          <w:sz w:val="32"/>
          <w:szCs w:val="32"/>
          <w:shd w:val="clear" w:color="auto" w:fill="FFFFFF"/>
          <w:lang w:bidi="ar-SA"/>
        </w:rPr>
        <w:t xml:space="preserve">mat1 [31:0] </w:t>
      </w:r>
      <w:r w:rsidRPr="00A461A3">
        <w:rPr>
          <w:rFonts w:ascii="XB Zar" w:eastAsia="Times New Roman" w:hAnsi="XB Zar" w:cs="XB Zar"/>
          <w:color w:val="202122"/>
          <w:sz w:val="32"/>
          <w:szCs w:val="32"/>
          <w:shd w:val="clear" w:color="auto" w:fill="FFFFFF"/>
          <w:rtl/>
          <w:lang w:bidi="fa-IR"/>
        </w:rPr>
        <w:t xml:space="preserve">         : درایه چهارم                // سطر دوم ماتریس 1</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p>
    <w:p w:rsidR="002424C0" w:rsidRDefault="002424C0" w:rsidP="002424C0">
      <w:pPr>
        <w:bidi/>
        <w:spacing w:before="0" w:after="0" w:line="240" w:lineRule="auto"/>
        <w:rPr>
          <w:rFonts w:ascii="XB Zar" w:eastAsia="Times New Roman" w:hAnsi="XB Zar" w:cs="XB Zar"/>
          <w:color w:val="202122"/>
          <w:sz w:val="32"/>
          <w:szCs w:val="32"/>
          <w:shd w:val="clear" w:color="auto" w:fill="FFFFFF"/>
          <w:lang w:bidi="fa-IR"/>
        </w:rPr>
      </w:pP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 xml:space="preserve">و در نهایت، آنچه به عنوان ورودی داده می شود، </w:t>
      </w:r>
      <w:r w:rsidRPr="00A461A3">
        <w:rPr>
          <w:rFonts w:ascii="XB Zar" w:eastAsia="Times New Roman" w:hAnsi="XB Zar" w:cs="XB Zar"/>
          <w:color w:val="202122"/>
          <w:sz w:val="32"/>
          <w:szCs w:val="32"/>
          <w:shd w:val="clear" w:color="auto" w:fill="FFFFFF"/>
          <w:lang w:bidi="ar-SA"/>
        </w:rPr>
        <w:t>mat1 [127:0]</w:t>
      </w:r>
      <w:r w:rsidRPr="00A461A3">
        <w:rPr>
          <w:rFonts w:ascii="XB Zar" w:eastAsia="Times New Roman" w:hAnsi="XB Zar" w:cs="XB Zar"/>
          <w:color w:val="202122"/>
          <w:sz w:val="32"/>
          <w:szCs w:val="32"/>
          <w:shd w:val="clear" w:color="auto" w:fill="FFFFFF"/>
          <w:rtl/>
          <w:lang w:bidi="fa-IR"/>
        </w:rPr>
        <w:t xml:space="preserve"> می باشد.</w:t>
      </w:r>
    </w:p>
    <w:p w:rsidR="00CB2FAC" w:rsidRPr="00A461A3" w:rsidRDefault="00CB2FAC"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2) تفاوت دوم (که مشهودتر و به دنبال مورد اول است)، این می باشد که در طرح ما، هر بار یک سطر و یک ستون از هر ماتریس انتخاب می شوند و نه به صورت بلوک بلوک. ولی این روش با توجه به شیوه ای که برای نمایش</w:t>
      </w:r>
      <w:r w:rsidR="00012928" w:rsidRPr="00A461A3">
        <w:rPr>
          <w:rFonts w:ascii="XB Zar" w:eastAsia="Times New Roman" w:hAnsi="XB Zar" w:cs="XB Zar"/>
          <w:color w:val="202122"/>
          <w:sz w:val="32"/>
          <w:szCs w:val="32"/>
          <w:shd w:val="clear" w:color="auto" w:fill="FFFFFF"/>
          <w:rtl/>
          <w:lang w:bidi="fa-IR"/>
        </w:rPr>
        <w:t xml:space="preserve"> و ورودی دادن</w:t>
      </w:r>
      <w:r w:rsidRPr="00A461A3">
        <w:rPr>
          <w:rFonts w:ascii="XB Zar" w:eastAsia="Times New Roman" w:hAnsi="XB Zar" w:cs="XB Zar"/>
          <w:color w:val="202122"/>
          <w:sz w:val="32"/>
          <w:szCs w:val="32"/>
          <w:shd w:val="clear" w:color="auto" w:fill="FFFFFF"/>
          <w:rtl/>
          <w:lang w:bidi="fa-IR"/>
        </w:rPr>
        <w:t xml:space="preserve"> هر یک از ورودی ها</w:t>
      </w:r>
      <w:r w:rsidR="00012928" w:rsidRPr="00A461A3">
        <w:rPr>
          <w:rFonts w:ascii="XB Zar" w:eastAsia="Times New Roman" w:hAnsi="XB Zar" w:cs="XB Zar"/>
          <w:color w:val="202122"/>
          <w:sz w:val="32"/>
          <w:szCs w:val="32"/>
          <w:shd w:val="clear" w:color="auto" w:fill="FFFFFF"/>
          <w:rtl/>
          <w:lang w:bidi="fa-IR"/>
        </w:rPr>
        <w:t xml:space="preserve"> (به صورت یک آرایه به جای نمایش ماتریس 2*2)</w:t>
      </w:r>
      <w:r w:rsidRPr="00A461A3">
        <w:rPr>
          <w:rFonts w:ascii="XB Zar" w:eastAsia="Times New Roman" w:hAnsi="XB Zar" w:cs="XB Zar"/>
          <w:color w:val="202122"/>
          <w:sz w:val="32"/>
          <w:szCs w:val="32"/>
          <w:shd w:val="clear" w:color="auto" w:fill="FFFFFF"/>
          <w:rtl/>
          <w:lang w:bidi="fa-IR"/>
        </w:rPr>
        <w:t xml:space="preserve"> قرار دادیم مناسب تر است و منطق آن فرقی ندارد. از طرفی، بلوک بلوک کردن و درواقع استفاده از الگوریتم استراسن معایبی در پی دارد که هم در بخش توضیح الگوریتم مطرح شد و هم در ادامه ی این گزارش باری دیگر اشاره خواهیم کرد.</w:t>
      </w:r>
    </w:p>
    <w:p w:rsidR="0022444F" w:rsidRPr="00A461A3" w:rsidRDefault="00CB2FAC" w:rsidP="002424C0">
      <w:pPr>
        <w:bidi/>
        <w:spacing w:before="0" w:after="0" w:line="240" w:lineRule="auto"/>
        <w:rPr>
          <w:rFonts w:ascii="XB Zar" w:eastAsia="Times New Roman" w:hAnsi="XB Zar" w:cs="XB Zar"/>
          <w:color w:val="202122"/>
          <w:sz w:val="32"/>
          <w:szCs w:val="32"/>
          <w:shd w:val="clear" w:color="auto" w:fill="FFFFFF"/>
          <w:lang w:bidi="fa-IR"/>
        </w:rPr>
      </w:pPr>
      <w:r w:rsidRPr="00A461A3">
        <w:rPr>
          <w:rFonts w:ascii="XB Zar" w:eastAsia="Times New Roman" w:hAnsi="XB Zar" w:cs="XB Zar"/>
          <w:color w:val="202122"/>
          <w:sz w:val="32"/>
          <w:szCs w:val="32"/>
          <w:shd w:val="clear" w:color="auto" w:fill="FFFFFF"/>
          <w:rtl/>
          <w:lang w:bidi="fa-IR"/>
        </w:rPr>
        <w:lastRenderedPageBreak/>
        <w:t xml:space="preserve">3) برای جلوگیری از کار بیهوده، ماژول ماکس را در طرحمان به صورت درونی داخل </w:t>
      </w:r>
      <w:r w:rsidRPr="00A461A3">
        <w:rPr>
          <w:rFonts w:ascii="XB Zar" w:eastAsia="Times New Roman" w:hAnsi="XB Zar" w:cs="XB Zar"/>
          <w:color w:val="202122"/>
          <w:sz w:val="32"/>
          <w:szCs w:val="32"/>
          <w:shd w:val="clear" w:color="auto" w:fill="FFFFFF"/>
          <w:lang w:bidi="ar-SA"/>
        </w:rPr>
        <w:t>matrixmult</w:t>
      </w:r>
      <w:r w:rsidRPr="00A461A3">
        <w:rPr>
          <w:rFonts w:ascii="XB Zar" w:eastAsia="Times New Roman" w:hAnsi="XB Zar" w:cs="XB Zar"/>
          <w:color w:val="202122"/>
          <w:sz w:val="32"/>
          <w:szCs w:val="32"/>
          <w:shd w:val="clear" w:color="auto" w:fill="FFFFFF"/>
          <w:rtl/>
          <w:lang w:bidi="fa-IR"/>
        </w:rPr>
        <w:t xml:space="preserve"> پیاده سازی کردیم و از زدن آن به عنوان ماژولی مستقل خودداری کردیم چراکه هم لزومی نداشت و هم همانطور که در مورد دوم توضیح داده شد، سایز ورودی های </w:t>
      </w:r>
      <w:r w:rsidRPr="00A461A3">
        <w:rPr>
          <w:rFonts w:ascii="XB Zar" w:eastAsia="Times New Roman" w:hAnsi="XB Zar" w:cs="XB Zar"/>
          <w:color w:val="202122"/>
          <w:sz w:val="32"/>
          <w:szCs w:val="32"/>
          <w:shd w:val="clear" w:color="auto" w:fill="FFFFFF"/>
          <w:lang w:bidi="ar-SA"/>
        </w:rPr>
        <w:t>MUX</w:t>
      </w:r>
      <w:r w:rsidRPr="00A461A3">
        <w:rPr>
          <w:rFonts w:ascii="XB Zar" w:eastAsia="Times New Roman" w:hAnsi="XB Zar" w:cs="XB Zar"/>
          <w:color w:val="202122"/>
          <w:sz w:val="32"/>
          <w:szCs w:val="32"/>
          <w:shd w:val="clear" w:color="auto" w:fill="FFFFFF"/>
          <w:rtl/>
          <w:lang w:bidi="fa-IR"/>
        </w:rPr>
        <w:t xml:space="preserve"> و به دنبال آن سیگنال کنترل کننده وابسته به اندازه ی ستون ورودی اول یا سطر ورودی دوم می باشد.</w:t>
      </w:r>
    </w:p>
    <w:p w:rsidR="00E97C89" w:rsidRPr="00A461A3" w:rsidRDefault="00E97C89"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fa-IR"/>
        </w:rPr>
        <w:t xml:space="preserve">پس درون ماژول </w:t>
      </w:r>
      <w:r w:rsidRPr="00A461A3">
        <w:rPr>
          <w:rFonts w:ascii="XB Zar" w:eastAsia="Times New Roman" w:hAnsi="XB Zar" w:cs="XB Zar"/>
          <w:color w:val="202122"/>
          <w:sz w:val="32"/>
          <w:szCs w:val="32"/>
          <w:shd w:val="clear" w:color="auto" w:fill="FFFFFF"/>
          <w:lang w:bidi="fa-IR"/>
        </w:rPr>
        <w:t>matrixmult</w:t>
      </w:r>
      <w:r w:rsidRPr="00A461A3">
        <w:rPr>
          <w:rFonts w:ascii="XB Zar" w:eastAsia="Times New Roman" w:hAnsi="XB Zar" w:cs="XB Zar"/>
          <w:color w:val="202122"/>
          <w:sz w:val="32"/>
          <w:szCs w:val="32"/>
          <w:shd w:val="clear" w:color="auto" w:fill="FFFFFF"/>
          <w:rtl/>
          <w:lang w:bidi="fa-IR"/>
        </w:rPr>
        <w:t xml:space="preserve"> که عملیات اصلی را انجام می دهد، واقعه ای همانند شکل زیر درحال رخ دادن است:</w:t>
      </w:r>
    </w:p>
    <w:p w:rsidR="00CB2FAC" w:rsidRPr="00A461A3" w:rsidRDefault="00E97C89" w:rsidP="002424C0">
      <w:pPr>
        <w:bidi/>
        <w:spacing w:before="0" w:after="0" w:line="240" w:lineRule="auto"/>
        <w:jc w:val="center"/>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noProof/>
          <w:color w:val="202122"/>
          <w:sz w:val="32"/>
          <w:szCs w:val="32"/>
          <w:shd w:val="clear" w:color="auto" w:fill="FFFFFF"/>
          <w:rtl/>
          <w:lang w:bidi="ar-SA"/>
        </w:rPr>
        <w:drawing>
          <wp:inline distT="0" distB="0" distL="0" distR="0" wp14:anchorId="20136438" wp14:editId="22F86B4C">
            <wp:extent cx="6115050" cy="5276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4">
                      <a:extLst>
                        <a:ext uri="{28A0092B-C50C-407E-A947-70E740481C1C}">
                          <a14:useLocalDpi xmlns:a14="http://schemas.microsoft.com/office/drawing/2010/main" val="0"/>
                        </a:ext>
                      </a:extLst>
                    </a:blip>
                    <a:stretch>
                      <a:fillRect/>
                    </a:stretch>
                  </pic:blipFill>
                  <pic:spPr>
                    <a:xfrm>
                      <a:off x="0" y="0"/>
                      <a:ext cx="6117444" cy="5278916"/>
                    </a:xfrm>
                    <a:prstGeom prst="rect">
                      <a:avLst/>
                    </a:prstGeom>
                  </pic:spPr>
                </pic:pic>
              </a:graphicData>
            </a:graphic>
          </wp:inline>
        </w:drawing>
      </w:r>
    </w:p>
    <w:p w:rsidR="00864FDC" w:rsidRDefault="00864FDC" w:rsidP="00864FDC">
      <w:pPr>
        <w:bidi/>
        <w:spacing w:before="0" w:after="0" w:line="240" w:lineRule="auto"/>
        <w:rPr>
          <w:rFonts w:ascii="XB Zar" w:eastAsia="Times New Roman" w:hAnsi="XB Zar" w:cs="XB Zar"/>
          <w:color w:val="C00000"/>
          <w:sz w:val="49"/>
          <w:szCs w:val="49"/>
          <w:shd w:val="clear" w:color="auto" w:fill="FFFFFF"/>
          <w:lang w:bidi="ar-SA"/>
        </w:rPr>
      </w:pPr>
    </w:p>
    <w:p w:rsidR="006F7DBA" w:rsidRDefault="006F7DBA" w:rsidP="002424C0">
      <w:pPr>
        <w:bidi/>
        <w:spacing w:before="0" w:after="0" w:line="240" w:lineRule="auto"/>
        <w:rPr>
          <w:rFonts w:ascii="XB Zar" w:eastAsia="Times New Roman" w:hAnsi="XB Zar" w:cs="XB Zar"/>
          <w:b/>
          <w:bCs/>
          <w:color w:val="B60606"/>
          <w:sz w:val="49"/>
          <w:szCs w:val="49"/>
          <w:shd w:val="clear" w:color="auto" w:fill="FFFFFF"/>
          <w:lang w:bidi="ar-SA"/>
        </w:rPr>
      </w:pPr>
    </w:p>
    <w:p w:rsidR="006F7DBA" w:rsidRDefault="006F7DBA" w:rsidP="006F7DBA">
      <w:pPr>
        <w:bidi/>
        <w:spacing w:before="0" w:after="0" w:line="240" w:lineRule="auto"/>
        <w:rPr>
          <w:rFonts w:ascii="XB Zar" w:eastAsia="Times New Roman" w:hAnsi="XB Zar" w:cs="XB Zar"/>
          <w:b/>
          <w:bCs/>
          <w:color w:val="B60606"/>
          <w:sz w:val="49"/>
          <w:szCs w:val="49"/>
          <w:shd w:val="clear" w:color="auto" w:fill="FFFFFF"/>
          <w:lang w:bidi="ar-SA"/>
        </w:rPr>
      </w:pPr>
    </w:p>
    <w:p w:rsidR="006F7DBA" w:rsidRPr="006F7DBA" w:rsidRDefault="006F7DBA" w:rsidP="006F7DBA">
      <w:pPr>
        <w:bidi/>
        <w:spacing w:before="0" w:after="0" w:line="240" w:lineRule="auto"/>
        <w:rPr>
          <w:rFonts w:ascii="XB Zar" w:eastAsia="Times New Roman" w:hAnsi="XB Zar" w:cs="XB Zar" w:hint="cs"/>
          <w:b/>
          <w:bCs/>
          <w:color w:val="B60606"/>
          <w:sz w:val="49"/>
          <w:szCs w:val="49"/>
          <w:shd w:val="clear" w:color="auto" w:fill="FFFFFF"/>
          <w:rtl/>
          <w:lang w:bidi="fa-IR"/>
        </w:rPr>
      </w:pPr>
      <w:r w:rsidRPr="006F7DBA">
        <w:rPr>
          <w:rFonts w:ascii="XB Zar" w:eastAsia="Times New Roman" w:hAnsi="XB Zar" w:cs="XB Zar" w:hint="cs"/>
          <w:b/>
          <w:bCs/>
          <w:color w:val="B60606"/>
          <w:sz w:val="49"/>
          <w:szCs w:val="49"/>
          <w:shd w:val="clear" w:color="auto" w:fill="FFFFFF"/>
          <w:lang w:bidi="ar-SA"/>
        </w:rPr>
        <w:lastRenderedPageBreak/>
        <w:t>State machine:</w:t>
      </w:r>
      <w:r w:rsidRPr="006F7DBA">
        <w:rPr>
          <w:rFonts w:ascii="XB Zar" w:eastAsia="Times New Roman" w:hAnsi="XB Zar" w:cs="XB Zar" w:hint="cs"/>
          <w:b/>
          <w:bCs/>
          <w:color w:val="B60606"/>
          <w:sz w:val="49"/>
          <w:szCs w:val="49"/>
          <w:shd w:val="clear" w:color="auto" w:fill="FFFFFF"/>
          <w:rtl/>
          <w:lang w:bidi="fa-IR"/>
        </w:rPr>
        <w:t xml:space="preserve"> </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برای طراحی </w:t>
      </w:r>
      <w:r w:rsidRPr="006F7DBA">
        <w:rPr>
          <w:rFonts w:ascii="XB Zar" w:eastAsia="Times New Roman" w:hAnsi="XB Zar" w:cs="XB Zar" w:hint="cs"/>
          <w:color w:val="2F2B20" w:themeColor="text1"/>
          <w:sz w:val="32"/>
          <w:szCs w:val="32"/>
          <w:shd w:val="clear" w:color="auto" w:fill="FFFFFF"/>
          <w:lang w:bidi="ar-SA"/>
        </w:rPr>
        <w:t>state machine</w:t>
      </w:r>
      <w:r w:rsidRPr="006F7DBA">
        <w:rPr>
          <w:rFonts w:ascii="XB Zar" w:eastAsia="Times New Roman" w:hAnsi="XB Zar" w:cs="XB Zar" w:hint="cs"/>
          <w:color w:val="2F2B20" w:themeColor="text1"/>
          <w:sz w:val="32"/>
          <w:szCs w:val="32"/>
          <w:shd w:val="clear" w:color="auto" w:fill="FFFFFF"/>
          <w:rtl/>
          <w:lang w:bidi="fa-IR"/>
        </w:rPr>
        <w:t xml:space="preserve"> بدینصورت عمل می‌کنیم؛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در ابتدا اگر ابعاد هر یک از ماتریس های ورودی فرد بود آن را </w:t>
      </w:r>
      <w:r w:rsidRPr="006F7DBA">
        <w:rPr>
          <w:rFonts w:ascii="XB Zar" w:eastAsia="Times New Roman" w:hAnsi="XB Zar" w:cs="XB Zar" w:hint="cs"/>
          <w:color w:val="2F2B20" w:themeColor="text1"/>
          <w:sz w:val="32"/>
          <w:szCs w:val="32"/>
          <w:shd w:val="clear" w:color="auto" w:fill="FFFFFF"/>
          <w:lang w:bidi="ar-SA"/>
        </w:rPr>
        <w:t>extend</w:t>
      </w:r>
      <w:r w:rsidRPr="006F7DBA">
        <w:rPr>
          <w:rFonts w:ascii="XB Zar" w:eastAsia="Times New Roman" w:hAnsi="XB Zar" w:cs="XB Zar" w:hint="cs"/>
          <w:color w:val="2F2B20" w:themeColor="text1"/>
          <w:sz w:val="32"/>
          <w:szCs w:val="32"/>
          <w:shd w:val="clear" w:color="auto" w:fill="FFFFFF"/>
          <w:rtl/>
          <w:lang w:bidi="fa-IR"/>
        </w:rPr>
        <w:t xml:space="preserve"> کرده و با اضافه کردن سطر یا ستون صفر، ابعاد را زوج میکنیم.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به عنوان مثال اگر ماتریس ما ۲*۳ بود، آن گاه یک سطر صفر به از پایین به ماتریس اضافه می کنیم یا اگر ۳*۴ بود، یک ستون صفر از سمت راست به ماتریس اضافه می‌کنیم. بدیهی است اگر ابعاد ماتریس، زوج بود تغییری در آن ایجاد نمیکنیم.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علت </w:t>
      </w:r>
      <w:r w:rsidRPr="006F7DBA">
        <w:rPr>
          <w:rFonts w:ascii="XB Zar" w:eastAsia="Times New Roman" w:hAnsi="XB Zar" w:cs="XB Zar" w:hint="cs"/>
          <w:color w:val="2F2B20" w:themeColor="text1"/>
          <w:sz w:val="32"/>
          <w:szCs w:val="32"/>
          <w:shd w:val="clear" w:color="auto" w:fill="FFFFFF"/>
          <w:lang w:bidi="ar-SA"/>
        </w:rPr>
        <w:t>extend</w:t>
      </w:r>
      <w:r w:rsidRPr="006F7DBA">
        <w:rPr>
          <w:rFonts w:ascii="XB Zar" w:eastAsia="Times New Roman" w:hAnsi="XB Zar" w:cs="XB Zar" w:hint="cs"/>
          <w:color w:val="2F2B20" w:themeColor="text1"/>
          <w:sz w:val="32"/>
          <w:szCs w:val="32"/>
          <w:shd w:val="clear" w:color="auto" w:fill="FFFFFF"/>
          <w:rtl/>
          <w:lang w:bidi="fa-IR"/>
        </w:rPr>
        <w:t xml:space="preserve"> کردن: از آنجایی که ماتریس را به بلوک های ۲*۲ تقسیم می‌کنیم، بنابراین نیاز است تا ابعاد ماتریس زوج باشد و بدیهی است اضافه کردن سطر یا ستون صفر در حاصل تاثیری نمیگذارد.</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سپس ۲ تا </w:t>
      </w:r>
      <w:r w:rsidRPr="006F7DBA">
        <w:rPr>
          <w:rFonts w:ascii="XB Zar" w:eastAsia="Times New Roman" w:hAnsi="XB Zar" w:cs="XB Zar" w:hint="cs"/>
          <w:color w:val="2F2B20" w:themeColor="text1"/>
          <w:sz w:val="32"/>
          <w:szCs w:val="32"/>
          <w:shd w:val="clear" w:color="auto" w:fill="FFFFFF"/>
          <w:lang w:bidi="ar-SA"/>
        </w:rPr>
        <w:t>counter</w:t>
      </w:r>
      <w:r w:rsidRPr="006F7DBA">
        <w:rPr>
          <w:rFonts w:ascii="XB Zar" w:eastAsia="Times New Roman" w:hAnsi="XB Zar" w:cs="XB Zar" w:hint="cs"/>
          <w:color w:val="2F2B20" w:themeColor="text1"/>
          <w:sz w:val="32"/>
          <w:szCs w:val="32"/>
          <w:shd w:val="clear" w:color="auto" w:fill="FFFFFF"/>
          <w:rtl/>
          <w:lang w:bidi="fa-IR"/>
        </w:rPr>
        <w:t xml:space="preserve"> در نظر می گیریم.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سپس آدرس ها را تعیین کرده تا بر اساس آن به بتوانیم بلوک های ماتریس اول و بلوک های متناظر در ماتریس دوم را بخوانیم و در یکدیگر ضرب کنیم.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در مرحله بعد جمع های داخلی برای ضرب بلوک ها را انجام میدهیم.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سپس حاصل را در مموری </w:t>
      </w:r>
      <w:r w:rsidRPr="006F7DBA">
        <w:rPr>
          <w:rFonts w:ascii="XB Zar" w:eastAsia="Times New Roman" w:hAnsi="XB Zar" w:cs="XB Zar" w:hint="cs"/>
          <w:color w:val="2F2B20" w:themeColor="text1"/>
          <w:sz w:val="32"/>
          <w:szCs w:val="32"/>
          <w:shd w:val="clear" w:color="auto" w:fill="FFFFFF"/>
          <w:lang w:bidi="ar-SA"/>
        </w:rPr>
        <w:t>write</w:t>
      </w:r>
      <w:r w:rsidRPr="006F7DBA">
        <w:rPr>
          <w:rFonts w:ascii="XB Zar" w:eastAsia="Times New Roman" w:hAnsi="XB Zar" w:cs="XB Zar" w:hint="cs"/>
          <w:color w:val="2F2B20" w:themeColor="text1"/>
          <w:sz w:val="32"/>
          <w:szCs w:val="32"/>
          <w:shd w:val="clear" w:color="auto" w:fill="FFFFFF"/>
          <w:rtl/>
          <w:lang w:bidi="fa-IR"/>
        </w:rPr>
        <w:t xml:space="preserve"> می‌کنیم.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نکته حائز توجه در اینجا این است که ما بعد از عملیات بالا یک </w:t>
      </w:r>
      <w:r w:rsidRPr="006F7DBA">
        <w:rPr>
          <w:rFonts w:ascii="XB Zar" w:eastAsia="Times New Roman" w:hAnsi="XB Zar" w:cs="XB Zar" w:hint="cs"/>
          <w:color w:val="2F2B20" w:themeColor="text1"/>
          <w:sz w:val="32"/>
          <w:szCs w:val="32"/>
          <w:shd w:val="clear" w:color="auto" w:fill="FFFFFF"/>
          <w:lang w:bidi="ar-SA"/>
        </w:rPr>
        <w:t>clock</w:t>
      </w:r>
      <w:r w:rsidRPr="006F7DBA">
        <w:rPr>
          <w:rFonts w:ascii="XB Zar" w:eastAsia="Times New Roman" w:hAnsi="XB Zar" w:cs="XB Zar" w:hint="cs"/>
          <w:color w:val="2F2B20" w:themeColor="text1"/>
          <w:sz w:val="32"/>
          <w:szCs w:val="32"/>
          <w:shd w:val="clear" w:color="auto" w:fill="FFFFFF"/>
          <w:rtl/>
          <w:lang w:bidi="fa-IR"/>
        </w:rPr>
        <w:t xml:space="preserve"> صبر میکنیم تا در حافظه نوشته شود و به اصطلاح </w:t>
      </w:r>
      <w:r w:rsidRPr="006F7DBA">
        <w:rPr>
          <w:rFonts w:ascii="XB Zar" w:eastAsia="Times New Roman" w:hAnsi="XB Zar" w:cs="XB Zar" w:hint="cs"/>
          <w:color w:val="2F2B20" w:themeColor="text1"/>
          <w:sz w:val="32"/>
          <w:szCs w:val="32"/>
          <w:shd w:val="clear" w:color="auto" w:fill="FFFFFF"/>
          <w:lang w:bidi="ar-SA"/>
        </w:rPr>
        <w:t>stable</w:t>
      </w:r>
      <w:r w:rsidRPr="006F7DBA">
        <w:rPr>
          <w:rFonts w:ascii="XB Zar" w:eastAsia="Times New Roman" w:hAnsi="XB Zar" w:cs="XB Zar" w:hint="cs"/>
          <w:color w:val="2F2B20" w:themeColor="text1"/>
          <w:sz w:val="32"/>
          <w:szCs w:val="32"/>
          <w:shd w:val="clear" w:color="auto" w:fill="FFFFFF"/>
          <w:rtl/>
          <w:lang w:bidi="fa-IR"/>
        </w:rPr>
        <w:t xml:space="preserve"> شود.</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سپس </w:t>
      </w:r>
      <w:r w:rsidRPr="006F7DBA">
        <w:rPr>
          <w:rFonts w:ascii="XB Zar" w:eastAsia="Times New Roman" w:hAnsi="XB Zar" w:cs="XB Zar" w:hint="cs"/>
          <w:color w:val="2F2B20" w:themeColor="text1"/>
          <w:sz w:val="32"/>
          <w:szCs w:val="32"/>
          <w:shd w:val="clear" w:color="auto" w:fill="FFFFFF"/>
          <w:lang w:bidi="ar-SA"/>
        </w:rPr>
        <w:t>counter</w:t>
      </w:r>
      <w:r w:rsidRPr="006F7DBA">
        <w:rPr>
          <w:rFonts w:ascii="XB Zar" w:eastAsia="Times New Roman" w:hAnsi="XB Zar" w:cs="XB Zar" w:hint="cs"/>
          <w:color w:val="2F2B20" w:themeColor="text1"/>
          <w:sz w:val="32"/>
          <w:szCs w:val="32"/>
          <w:shd w:val="clear" w:color="auto" w:fill="FFFFFF"/>
          <w:rtl/>
          <w:lang w:bidi="fa-IR"/>
        </w:rPr>
        <w:t xml:space="preserve"> هایی که برای خواندن از حافظه در نظر گرفته شده بودند را افزایش میدهیم.</w:t>
      </w:r>
    </w:p>
    <w:p w:rsidR="006F7DBA" w:rsidRPr="006F7DBA" w:rsidRDefault="006F7DBA" w:rsidP="006F7DBA">
      <w:pPr>
        <w:bidi/>
        <w:spacing w:before="0" w:after="0" w:line="240" w:lineRule="auto"/>
        <w:rPr>
          <w:rFonts w:ascii="XB Zar" w:eastAsia="Times New Roman" w:hAnsi="XB Zar" w:cs="XB Zar" w:hint="cs"/>
          <w:color w:val="2F2B20" w:themeColor="text1"/>
          <w:sz w:val="32"/>
          <w:szCs w:val="32"/>
          <w:shd w:val="clear" w:color="auto" w:fill="FFFFFF"/>
          <w:rtl/>
          <w:lang w:bidi="fa-IR"/>
        </w:rPr>
      </w:pPr>
      <w:r w:rsidRPr="006F7DBA">
        <w:rPr>
          <w:rFonts w:ascii="XB Zar" w:eastAsia="Times New Roman" w:hAnsi="XB Zar" w:cs="XB Zar" w:hint="cs"/>
          <w:color w:val="2F2B20" w:themeColor="text1"/>
          <w:sz w:val="32"/>
          <w:szCs w:val="32"/>
          <w:shd w:val="clear" w:color="auto" w:fill="FFFFFF"/>
          <w:rtl/>
          <w:lang w:bidi="fa-IR"/>
        </w:rPr>
        <w:t xml:space="preserve">در نهایت به پایان یک چرخه یا همان </w:t>
      </w:r>
      <w:r w:rsidRPr="006F7DBA">
        <w:rPr>
          <w:rFonts w:ascii="XB Zar" w:eastAsia="Times New Roman" w:hAnsi="XB Zar" w:cs="XB Zar" w:hint="cs"/>
          <w:color w:val="2F2B20" w:themeColor="text1"/>
          <w:sz w:val="32"/>
          <w:szCs w:val="32"/>
          <w:shd w:val="clear" w:color="auto" w:fill="FFFFFF"/>
          <w:lang w:bidi="ar-SA"/>
        </w:rPr>
        <w:t>reset</w:t>
      </w:r>
      <w:r w:rsidRPr="006F7DBA">
        <w:rPr>
          <w:rFonts w:ascii="XB Zar" w:eastAsia="Times New Roman" w:hAnsi="XB Zar" w:cs="XB Zar" w:hint="cs"/>
          <w:color w:val="2F2B20" w:themeColor="text1"/>
          <w:sz w:val="32"/>
          <w:szCs w:val="32"/>
          <w:shd w:val="clear" w:color="auto" w:fill="FFFFFF"/>
          <w:rtl/>
          <w:lang w:bidi="fa-IR"/>
        </w:rPr>
        <w:t xml:space="preserve"> میرسیم.</w:t>
      </w:r>
    </w:p>
    <w:p w:rsidR="006F7DBA" w:rsidRDefault="006F7DBA" w:rsidP="006F7DBA">
      <w:pPr>
        <w:bidi/>
        <w:spacing w:before="0" w:after="0" w:line="240" w:lineRule="auto"/>
        <w:rPr>
          <w:rFonts w:ascii="XB Zar" w:eastAsia="Times New Roman" w:hAnsi="XB Zar" w:cs="XB Zar"/>
          <w:b/>
          <w:bCs/>
          <w:color w:val="B60606"/>
          <w:sz w:val="49"/>
          <w:szCs w:val="49"/>
          <w:shd w:val="clear" w:color="auto" w:fill="FFFFFF"/>
          <w:lang w:bidi="ar-SA"/>
        </w:rPr>
      </w:pPr>
    </w:p>
    <w:p w:rsidR="00F337F6" w:rsidRPr="00864FDC" w:rsidRDefault="00E97C89" w:rsidP="006F7DBA">
      <w:pPr>
        <w:bidi/>
        <w:spacing w:before="0" w:after="0" w:line="240" w:lineRule="auto"/>
        <w:rPr>
          <w:rFonts w:ascii="XB Zar" w:eastAsia="Times New Roman" w:hAnsi="XB Zar" w:cs="XB Zar"/>
          <w:b/>
          <w:bCs/>
          <w:color w:val="B60606"/>
          <w:sz w:val="24"/>
          <w:szCs w:val="24"/>
          <w:lang w:bidi="ar-SA"/>
        </w:rPr>
      </w:pPr>
      <w:r w:rsidRPr="00864FDC">
        <w:rPr>
          <w:rFonts w:ascii="XB Zar" w:eastAsia="Times New Roman" w:hAnsi="XB Zar" w:cs="XB Zar"/>
          <w:b/>
          <w:bCs/>
          <w:color w:val="B60606"/>
          <w:sz w:val="49"/>
          <w:szCs w:val="49"/>
          <w:shd w:val="clear" w:color="auto" w:fill="FFFFFF"/>
          <w:rtl/>
          <w:lang w:bidi="ar-SA"/>
        </w:rPr>
        <w:t xml:space="preserve">ورودی </w:t>
      </w:r>
      <w:r w:rsidR="0022444F" w:rsidRPr="00864FDC">
        <w:rPr>
          <w:rFonts w:ascii="XB Zar" w:eastAsia="Times New Roman" w:hAnsi="XB Zar" w:cs="XB Zar"/>
          <w:b/>
          <w:bCs/>
          <w:color w:val="B60606"/>
          <w:sz w:val="49"/>
          <w:szCs w:val="49"/>
          <w:shd w:val="clear" w:color="auto" w:fill="FFFFFF"/>
          <w:rtl/>
          <w:lang w:bidi="ar-SA"/>
        </w:rPr>
        <w:t xml:space="preserve">های </w:t>
      </w:r>
      <w:r w:rsidR="00F57E27" w:rsidRPr="00864FDC">
        <w:rPr>
          <w:rFonts w:ascii="XB Zar" w:eastAsia="Times New Roman" w:hAnsi="XB Zar" w:cs="XB Zar"/>
          <w:b/>
          <w:bCs/>
          <w:color w:val="B60606"/>
          <w:sz w:val="49"/>
          <w:szCs w:val="49"/>
          <w:shd w:val="clear" w:color="auto" w:fill="FFFFFF"/>
          <w:rtl/>
          <w:lang w:bidi="ar-SA"/>
        </w:rPr>
        <w:t>بخش</w:t>
      </w:r>
      <w:r w:rsidR="0022444F" w:rsidRPr="00864FDC">
        <w:rPr>
          <w:rFonts w:ascii="XB Zar" w:eastAsia="Times New Roman" w:hAnsi="XB Zar" w:cs="XB Zar"/>
          <w:b/>
          <w:bCs/>
          <w:color w:val="B60606"/>
          <w:sz w:val="49"/>
          <w:szCs w:val="49"/>
          <w:shd w:val="clear" w:color="auto" w:fill="FFFFFF"/>
          <w:rtl/>
          <w:lang w:bidi="ar-SA"/>
        </w:rPr>
        <w:t xml:space="preserve"> مربوط به قسمت ضرب</w:t>
      </w:r>
      <w:r w:rsidR="00F57E27" w:rsidRPr="00864FDC">
        <w:rPr>
          <w:rFonts w:ascii="XB Zar" w:eastAsia="Times New Roman" w:hAnsi="XB Zar" w:cs="XB Zar"/>
          <w:b/>
          <w:bCs/>
          <w:color w:val="B60606"/>
          <w:sz w:val="49"/>
          <w:szCs w:val="49"/>
          <w:shd w:val="clear" w:color="auto" w:fill="FFFFFF"/>
          <w:rtl/>
          <w:lang w:bidi="ar-SA"/>
        </w:rPr>
        <w:t xml:space="preserve"> کننده </w:t>
      </w:r>
    </w:p>
    <w:p w:rsidR="002424C0" w:rsidRPr="002424C0" w:rsidRDefault="00F337F6" w:rsidP="002424C0">
      <w:pPr>
        <w:bidi/>
        <w:spacing w:before="0" w:after="0" w:line="240" w:lineRule="auto"/>
        <w:rPr>
          <w:rFonts w:ascii="XB Zar" w:eastAsia="Times New Roman" w:hAnsi="XB Zar" w:cs="XB Zar"/>
          <w:color w:val="202122"/>
          <w:sz w:val="32"/>
          <w:szCs w:val="32"/>
          <w:shd w:val="clear" w:color="auto" w:fill="FFFFFF"/>
          <w:rtl/>
          <w:lang w:bidi="fa-IR"/>
        </w:rPr>
      </w:pPr>
      <w:r w:rsidRPr="00A461A3">
        <w:rPr>
          <w:rFonts w:ascii="XB Zar" w:eastAsia="Times New Roman" w:hAnsi="XB Zar" w:cs="XB Zar"/>
          <w:color w:val="202122"/>
          <w:sz w:val="32"/>
          <w:szCs w:val="32"/>
          <w:shd w:val="clear" w:color="auto" w:fill="FFFFFF"/>
          <w:rtl/>
          <w:lang w:bidi="ar-SA"/>
        </w:rPr>
        <w:t xml:space="preserve">در ابتدا باید به سیستم دو ماتریس </w:t>
      </w:r>
      <w:r w:rsidR="00843800" w:rsidRPr="00A461A3">
        <w:rPr>
          <w:rFonts w:ascii="XB Zar" w:eastAsia="Times New Roman" w:hAnsi="XB Zar" w:cs="XB Zar"/>
          <w:color w:val="202122"/>
          <w:sz w:val="32"/>
          <w:szCs w:val="32"/>
          <w:shd w:val="clear" w:color="auto" w:fill="FFFFFF"/>
          <w:rtl/>
          <w:lang w:bidi="ar-SA"/>
        </w:rPr>
        <w:t xml:space="preserve">با ابعاد </w:t>
      </w:r>
      <w:r w:rsidR="00843800" w:rsidRPr="00A461A3">
        <w:rPr>
          <w:rFonts w:ascii="XB Zar" w:eastAsia="Times New Roman" w:hAnsi="XB Zar" w:cs="XB Zar"/>
          <w:color w:val="202122"/>
          <w:sz w:val="32"/>
          <w:szCs w:val="32"/>
          <w:shd w:val="clear" w:color="auto" w:fill="FFFFFF"/>
          <w:lang w:bidi="ar-SA"/>
        </w:rPr>
        <w:t>n * p</w:t>
      </w:r>
      <w:r w:rsidR="00843800" w:rsidRPr="00A461A3">
        <w:rPr>
          <w:rFonts w:ascii="XB Zar" w:eastAsia="Times New Roman" w:hAnsi="XB Zar" w:cs="XB Zar"/>
          <w:color w:val="202122"/>
          <w:sz w:val="32"/>
          <w:szCs w:val="32"/>
          <w:shd w:val="clear" w:color="auto" w:fill="FFFFFF"/>
          <w:rtl/>
          <w:lang w:bidi="fa-IR"/>
        </w:rPr>
        <w:t xml:space="preserve">  و </w:t>
      </w:r>
      <w:r w:rsidR="00843800" w:rsidRPr="00A461A3">
        <w:rPr>
          <w:rFonts w:ascii="XB Zar" w:eastAsia="Times New Roman" w:hAnsi="XB Zar" w:cs="XB Zar"/>
          <w:color w:val="202122"/>
          <w:sz w:val="32"/>
          <w:szCs w:val="32"/>
          <w:shd w:val="clear" w:color="auto" w:fill="FFFFFF"/>
          <w:lang w:bidi="fa-IR"/>
        </w:rPr>
        <w:t>m * n</w:t>
      </w:r>
      <w:r w:rsidR="00843800" w:rsidRPr="00A461A3">
        <w:rPr>
          <w:rFonts w:ascii="XB Zar" w:eastAsia="Times New Roman" w:hAnsi="XB Zar" w:cs="XB Zar"/>
          <w:color w:val="202122"/>
          <w:sz w:val="32"/>
          <w:szCs w:val="32"/>
          <w:shd w:val="clear" w:color="auto" w:fill="FFFFFF"/>
          <w:rtl/>
          <w:lang w:bidi="fa-IR"/>
        </w:rPr>
        <w:t xml:space="preserve"> را دریافت میکند</w:t>
      </w:r>
      <w:r w:rsidRPr="00A461A3">
        <w:rPr>
          <w:rFonts w:ascii="XB Zar" w:eastAsia="Times New Roman" w:hAnsi="XB Zar" w:cs="XB Zar"/>
          <w:color w:val="202122"/>
          <w:sz w:val="32"/>
          <w:szCs w:val="32"/>
          <w:shd w:val="clear" w:color="auto" w:fill="FFFFFF"/>
          <w:rtl/>
          <w:lang w:bidi="ar-SA"/>
        </w:rPr>
        <w:t xml:space="preserve"> </w:t>
      </w:r>
      <w:r w:rsidR="00843800" w:rsidRPr="00A461A3">
        <w:rPr>
          <w:rFonts w:ascii="XB Zar" w:eastAsia="Times New Roman" w:hAnsi="XB Zar" w:cs="XB Zar"/>
          <w:color w:val="202122"/>
          <w:sz w:val="32"/>
          <w:szCs w:val="32"/>
          <w:shd w:val="clear" w:color="auto" w:fill="FFFFFF"/>
          <w:rtl/>
          <w:lang w:bidi="ar-SA"/>
        </w:rPr>
        <w:t xml:space="preserve">که هر </w:t>
      </w:r>
      <w:r w:rsidRPr="00A461A3">
        <w:rPr>
          <w:rFonts w:ascii="XB Zar" w:eastAsia="Times New Roman" w:hAnsi="XB Zar" w:cs="XB Zar"/>
          <w:color w:val="202122"/>
          <w:sz w:val="32"/>
          <w:szCs w:val="32"/>
          <w:shd w:val="clear" w:color="auto" w:fill="FFFFFF"/>
          <w:rtl/>
          <w:lang w:bidi="ar-SA"/>
        </w:rPr>
        <w:t xml:space="preserve">یک از درایه های این ماتریس ها </w:t>
      </w:r>
      <w:r w:rsidRPr="00A461A3">
        <w:rPr>
          <w:rFonts w:ascii="XB Zar" w:eastAsia="Times New Roman" w:hAnsi="XB Zar" w:cs="XB Zar"/>
          <w:color w:val="202122"/>
          <w:sz w:val="32"/>
          <w:szCs w:val="32"/>
          <w:shd w:val="clear" w:color="auto" w:fill="FFFFFF"/>
          <w:rtl/>
          <w:lang w:bidi="fa-IR"/>
        </w:rPr>
        <w:t>۳۲</w:t>
      </w:r>
      <w:r w:rsidRPr="00A461A3">
        <w:rPr>
          <w:rFonts w:ascii="XB Zar" w:eastAsia="Times New Roman" w:hAnsi="XB Zar" w:cs="XB Zar"/>
          <w:color w:val="202122"/>
          <w:sz w:val="32"/>
          <w:szCs w:val="32"/>
          <w:shd w:val="clear" w:color="auto" w:fill="FFFFFF"/>
          <w:rtl/>
          <w:lang w:bidi="ar-SA"/>
        </w:rPr>
        <w:t xml:space="preserve"> بیتی و مطابق با استاندارد </w:t>
      </w:r>
      <w:r w:rsidRPr="00A461A3">
        <w:rPr>
          <w:rFonts w:ascii="XB Zar" w:eastAsia="Times New Roman" w:hAnsi="XB Zar" w:cs="XB Zar"/>
          <w:color w:val="202122"/>
          <w:sz w:val="32"/>
          <w:szCs w:val="32"/>
          <w:shd w:val="clear" w:color="auto" w:fill="FFFFFF"/>
          <w:lang w:bidi="ar-SA"/>
        </w:rPr>
        <w:t>IEEE754</w:t>
      </w:r>
      <w:r w:rsidRPr="00A461A3">
        <w:rPr>
          <w:rFonts w:ascii="XB Zar" w:eastAsia="Times New Roman" w:hAnsi="XB Zar" w:cs="XB Zar"/>
          <w:color w:val="202122"/>
          <w:sz w:val="32"/>
          <w:szCs w:val="32"/>
          <w:shd w:val="clear" w:color="auto" w:fill="FFFFFF"/>
          <w:rtl/>
          <w:lang w:bidi="ar-SA"/>
        </w:rPr>
        <w:t xml:space="preserve"> است. </w:t>
      </w:r>
      <w:r w:rsidR="00843800" w:rsidRPr="00A461A3">
        <w:rPr>
          <w:rFonts w:ascii="XB Zar" w:eastAsia="Times New Roman" w:hAnsi="XB Zar" w:cs="XB Zar"/>
          <w:color w:val="202122"/>
          <w:sz w:val="32"/>
          <w:szCs w:val="32"/>
          <w:shd w:val="clear" w:color="auto" w:fill="FFFFFF"/>
          <w:rtl/>
          <w:lang w:bidi="ar-SA"/>
        </w:rPr>
        <w:t>با</w:t>
      </w:r>
      <w:r w:rsidRPr="00A461A3">
        <w:rPr>
          <w:rFonts w:ascii="XB Zar" w:eastAsia="Times New Roman" w:hAnsi="XB Zar" w:cs="XB Zar"/>
          <w:color w:val="202122"/>
          <w:sz w:val="32"/>
          <w:szCs w:val="32"/>
          <w:shd w:val="clear" w:color="auto" w:fill="FFFFFF"/>
          <w:rtl/>
          <w:lang w:bidi="ar-SA"/>
        </w:rPr>
        <w:t xml:space="preserve"> دقت</w:t>
      </w:r>
      <w:r w:rsidR="00843800" w:rsidRPr="00A461A3">
        <w:rPr>
          <w:rFonts w:ascii="XB Zar" w:eastAsia="Times New Roman" w:hAnsi="XB Zar" w:cs="XB Zar"/>
          <w:color w:val="202122"/>
          <w:sz w:val="32"/>
          <w:szCs w:val="32"/>
          <w:shd w:val="clear" w:color="auto" w:fill="FFFFFF"/>
          <w:rtl/>
          <w:lang w:bidi="ar-SA"/>
        </w:rPr>
        <w:t xml:space="preserve"> به ضرب معمولی دو ماتریس</w:t>
      </w:r>
      <w:r w:rsidRPr="00A461A3">
        <w:rPr>
          <w:rFonts w:ascii="XB Zar" w:eastAsia="Times New Roman" w:hAnsi="XB Zar" w:cs="XB Zar"/>
          <w:color w:val="202122"/>
          <w:sz w:val="32"/>
          <w:szCs w:val="32"/>
          <w:shd w:val="clear" w:color="auto" w:fill="FFFFFF"/>
          <w:rtl/>
          <w:lang w:bidi="ar-SA"/>
        </w:rPr>
        <w:t xml:space="preserve"> متوجه </w:t>
      </w:r>
      <w:r w:rsidR="00843800" w:rsidRPr="00A461A3">
        <w:rPr>
          <w:rFonts w:ascii="XB Zar" w:eastAsia="Times New Roman" w:hAnsi="XB Zar" w:cs="XB Zar"/>
          <w:color w:val="202122"/>
          <w:sz w:val="32"/>
          <w:szCs w:val="32"/>
          <w:shd w:val="clear" w:color="auto" w:fill="FFFFFF"/>
          <w:rtl/>
          <w:lang w:bidi="ar-SA"/>
        </w:rPr>
        <w:t>میشویم</w:t>
      </w:r>
      <w:r w:rsidRPr="00A461A3">
        <w:rPr>
          <w:rFonts w:ascii="XB Zar" w:eastAsia="Times New Roman" w:hAnsi="XB Zar" w:cs="XB Zar"/>
          <w:color w:val="202122"/>
          <w:sz w:val="32"/>
          <w:szCs w:val="32"/>
          <w:shd w:val="clear" w:color="auto" w:fill="FFFFFF"/>
          <w:rtl/>
          <w:lang w:bidi="ar-SA"/>
        </w:rPr>
        <w:t xml:space="preserve"> که </w:t>
      </w:r>
      <w:r w:rsidR="00843800" w:rsidRPr="00A461A3">
        <w:rPr>
          <w:rFonts w:ascii="XB Zar" w:eastAsia="Times New Roman" w:hAnsi="XB Zar" w:cs="XB Zar"/>
          <w:color w:val="202122"/>
          <w:sz w:val="32"/>
          <w:szCs w:val="32"/>
          <w:shd w:val="clear" w:color="auto" w:fill="FFFFFF"/>
          <w:rtl/>
          <w:lang w:bidi="ar-SA"/>
        </w:rPr>
        <w:t>در هر مرحله، سطرهای ماتریس اول در ستون های ماتریس دوم ضرب می شوند و سپس با جمع مقادیر حاصله، پاسخ مربوط به درایه ای از خروجی که مربوط به آن سطر و ستون بود به دست می آید. عملیات ضرب درایه ها در یکدیگر را به کمک ماژول ضرب</w:t>
      </w:r>
      <w:r w:rsidR="00F37CC8" w:rsidRPr="00A461A3">
        <w:rPr>
          <w:rFonts w:ascii="XB Zar" w:eastAsia="Times New Roman" w:hAnsi="XB Zar" w:cs="XB Zar"/>
          <w:color w:val="202122"/>
          <w:sz w:val="32"/>
          <w:szCs w:val="32"/>
          <w:shd w:val="clear" w:color="auto" w:fill="FFFFFF"/>
          <w:rtl/>
          <w:lang w:bidi="ar-SA"/>
        </w:rPr>
        <w:t xml:space="preserve"> کننده</w:t>
      </w:r>
      <w:r w:rsidR="00843800" w:rsidRPr="00A461A3">
        <w:rPr>
          <w:rFonts w:ascii="XB Zar" w:eastAsia="Times New Roman" w:hAnsi="XB Zar" w:cs="XB Zar"/>
          <w:color w:val="202122"/>
          <w:sz w:val="32"/>
          <w:szCs w:val="32"/>
          <w:shd w:val="clear" w:color="auto" w:fill="FFFFFF"/>
          <w:rtl/>
          <w:lang w:bidi="ar-SA"/>
        </w:rPr>
        <w:t>، عملیات جمع</w:t>
      </w:r>
      <w:r w:rsidR="00F37CC8" w:rsidRPr="00A461A3">
        <w:rPr>
          <w:rFonts w:ascii="XB Zar" w:eastAsia="Times New Roman" w:hAnsi="XB Zar" w:cs="XB Zar"/>
          <w:color w:val="202122"/>
          <w:sz w:val="32"/>
          <w:szCs w:val="32"/>
          <w:shd w:val="clear" w:color="auto" w:fill="FFFFFF"/>
          <w:rtl/>
          <w:lang w:bidi="ar-SA"/>
        </w:rPr>
        <w:t xml:space="preserve"> کردن</w:t>
      </w:r>
      <w:r w:rsidR="00843800" w:rsidRPr="00A461A3">
        <w:rPr>
          <w:rFonts w:ascii="XB Zar" w:eastAsia="Times New Roman" w:hAnsi="XB Zar" w:cs="XB Zar"/>
          <w:color w:val="202122"/>
          <w:sz w:val="32"/>
          <w:szCs w:val="32"/>
          <w:shd w:val="clear" w:color="auto" w:fill="FFFFFF"/>
          <w:rtl/>
          <w:lang w:bidi="ar-SA"/>
        </w:rPr>
        <w:t xml:space="preserve"> پاسخ های ماژول ضرب</w:t>
      </w:r>
      <w:r w:rsidR="00F37CC8" w:rsidRPr="00A461A3">
        <w:rPr>
          <w:rFonts w:ascii="XB Zar" w:eastAsia="Times New Roman" w:hAnsi="XB Zar" w:cs="XB Zar"/>
          <w:color w:val="202122"/>
          <w:sz w:val="32"/>
          <w:szCs w:val="32"/>
          <w:shd w:val="clear" w:color="auto" w:fill="FFFFFF"/>
          <w:rtl/>
          <w:lang w:bidi="ar-SA"/>
        </w:rPr>
        <w:t xml:space="preserve"> کننده</w:t>
      </w:r>
      <w:r w:rsidR="00843800" w:rsidRPr="00A461A3">
        <w:rPr>
          <w:rFonts w:ascii="XB Zar" w:eastAsia="Times New Roman" w:hAnsi="XB Zar" w:cs="XB Zar"/>
          <w:color w:val="202122"/>
          <w:sz w:val="32"/>
          <w:szCs w:val="32"/>
          <w:shd w:val="clear" w:color="auto" w:fill="FFFFFF"/>
          <w:rtl/>
          <w:lang w:bidi="ar-SA"/>
        </w:rPr>
        <w:t xml:space="preserve"> را به کمک ماژول جمع کننده </w:t>
      </w:r>
      <w:r w:rsidR="00F37CC8" w:rsidRPr="00A461A3">
        <w:rPr>
          <w:rFonts w:ascii="XB Zar" w:eastAsia="Times New Roman" w:hAnsi="XB Zar" w:cs="XB Zar"/>
          <w:color w:val="202122"/>
          <w:sz w:val="32"/>
          <w:szCs w:val="32"/>
          <w:shd w:val="clear" w:color="auto" w:fill="FFFFFF"/>
          <w:rtl/>
          <w:lang w:bidi="ar-SA"/>
        </w:rPr>
        <w:t xml:space="preserve">انجام میدهیم و </w:t>
      </w:r>
      <w:r w:rsidR="00F37CC8" w:rsidRPr="00A461A3">
        <w:rPr>
          <w:rFonts w:ascii="XB Zar" w:eastAsia="Times New Roman" w:hAnsi="XB Zar" w:cs="XB Zar"/>
          <w:color w:val="202122"/>
          <w:sz w:val="32"/>
          <w:szCs w:val="32"/>
          <w:shd w:val="clear" w:color="auto" w:fill="FFFFFF"/>
          <w:rtl/>
          <w:lang w:bidi="ar-SA"/>
        </w:rPr>
        <w:lastRenderedPageBreak/>
        <w:t xml:space="preserve">انجام ضرب کلی دو ماتریس به عهده ی ماژول </w:t>
      </w:r>
      <w:r w:rsidR="00F37CC8" w:rsidRPr="00A461A3">
        <w:rPr>
          <w:rFonts w:ascii="XB Zar" w:eastAsia="Times New Roman" w:hAnsi="XB Zar" w:cs="XB Zar"/>
          <w:color w:val="202122"/>
          <w:sz w:val="32"/>
          <w:szCs w:val="32"/>
          <w:shd w:val="clear" w:color="auto" w:fill="FFFFFF"/>
          <w:lang w:bidi="ar-SA"/>
        </w:rPr>
        <w:t>matrixmult</w:t>
      </w:r>
      <w:r w:rsidR="00F37CC8" w:rsidRPr="00A461A3">
        <w:rPr>
          <w:rFonts w:ascii="XB Zar" w:eastAsia="Times New Roman" w:hAnsi="XB Zar" w:cs="XB Zar"/>
          <w:color w:val="202122"/>
          <w:sz w:val="32"/>
          <w:szCs w:val="32"/>
          <w:shd w:val="clear" w:color="auto" w:fill="FFFFFF"/>
          <w:rtl/>
          <w:lang w:bidi="fa-IR"/>
        </w:rPr>
        <w:t xml:space="preserve"> می باشد. از طرفی یک ماژول مموری هم در سیستم تعبیه شده که در ادامه بیشتر به آن می پردازیم.</w:t>
      </w:r>
    </w:p>
    <w:p w:rsidR="00F337F6" w:rsidRPr="002424C0" w:rsidRDefault="00F337F6" w:rsidP="002424C0">
      <w:pPr>
        <w:bidi/>
        <w:spacing w:before="0" w:after="0" w:line="240" w:lineRule="auto"/>
        <w:rPr>
          <w:rFonts w:ascii="XB Zar" w:eastAsia="Times New Roman" w:hAnsi="XB Zar" w:cs="XB Zar"/>
          <w:b/>
          <w:bCs/>
          <w:color w:val="C00000"/>
          <w:sz w:val="24"/>
          <w:szCs w:val="24"/>
          <w:lang w:bidi="ar-SA"/>
        </w:rPr>
      </w:pPr>
      <w:r w:rsidRPr="002424C0">
        <w:rPr>
          <w:rFonts w:ascii="XB Zar" w:eastAsia="Times New Roman" w:hAnsi="XB Zar" w:cs="XB Zar"/>
          <w:b/>
          <w:bCs/>
          <w:color w:val="C00000"/>
          <w:sz w:val="45"/>
          <w:szCs w:val="45"/>
          <w:shd w:val="clear" w:color="auto" w:fill="FFFFFF"/>
          <w:rtl/>
          <w:lang w:bidi="ar-SA"/>
        </w:rPr>
        <w:t>خروجی ها</w:t>
      </w:r>
      <w:r w:rsidR="00F57E27" w:rsidRPr="002424C0">
        <w:rPr>
          <w:rFonts w:ascii="XB Zar" w:eastAsia="Times New Roman" w:hAnsi="XB Zar" w:cs="XB Zar"/>
          <w:b/>
          <w:bCs/>
          <w:color w:val="C00000"/>
          <w:sz w:val="45"/>
          <w:szCs w:val="45"/>
          <w:shd w:val="clear" w:color="auto" w:fill="FFFFFF"/>
          <w:rtl/>
          <w:lang w:bidi="ar-SA"/>
        </w:rPr>
        <w:t>ی ضرب کننده</w:t>
      </w:r>
    </w:p>
    <w:p w:rsidR="00F337F6" w:rsidRPr="00A461A3" w:rsidRDefault="00F337F6" w:rsidP="002424C0">
      <w:pPr>
        <w:bidi/>
        <w:spacing w:before="0" w:after="0" w:line="240" w:lineRule="auto"/>
        <w:rPr>
          <w:rFonts w:ascii="XB Zar" w:eastAsia="Times New Roman" w:hAnsi="XB Zar" w:cs="XB Zar"/>
          <w:color w:val="202122"/>
          <w:sz w:val="32"/>
          <w:szCs w:val="32"/>
          <w:shd w:val="clear" w:color="auto" w:fill="FFFFFF"/>
          <w:rtl/>
          <w:lang w:bidi="ar-SA"/>
        </w:rPr>
      </w:pPr>
      <w:r w:rsidRPr="00A461A3">
        <w:rPr>
          <w:rFonts w:ascii="XB Zar" w:eastAsia="Times New Roman" w:hAnsi="XB Zar" w:cs="XB Zar"/>
          <w:color w:val="202122"/>
          <w:sz w:val="32"/>
          <w:szCs w:val="32"/>
          <w:shd w:val="clear" w:color="auto" w:fill="FFFFFF"/>
          <w:rtl/>
          <w:lang w:bidi="ar-SA"/>
        </w:rPr>
        <w:t xml:space="preserve">با توجه به اینکه ورودی هایمان </w:t>
      </w:r>
      <w:r w:rsidR="00F37CC8" w:rsidRPr="00A461A3">
        <w:rPr>
          <w:rFonts w:ascii="XB Zar" w:eastAsia="Times New Roman" w:hAnsi="XB Zar" w:cs="XB Zar"/>
          <w:color w:val="202122"/>
          <w:sz w:val="32"/>
          <w:szCs w:val="32"/>
          <w:shd w:val="clear" w:color="auto" w:fill="FFFFFF"/>
          <w:rtl/>
          <w:lang w:bidi="ar-SA"/>
        </w:rPr>
        <w:t xml:space="preserve">دو ماتریس با ابعاد </w:t>
      </w:r>
      <w:r w:rsidR="00F37CC8" w:rsidRPr="00A461A3">
        <w:rPr>
          <w:rFonts w:ascii="XB Zar" w:eastAsia="Times New Roman" w:hAnsi="XB Zar" w:cs="XB Zar"/>
          <w:color w:val="202122"/>
          <w:sz w:val="32"/>
          <w:szCs w:val="32"/>
          <w:shd w:val="clear" w:color="auto" w:fill="FFFFFF"/>
          <w:lang w:bidi="ar-SA"/>
        </w:rPr>
        <w:t>n * p</w:t>
      </w:r>
      <w:r w:rsidR="00F37CC8" w:rsidRPr="00A461A3">
        <w:rPr>
          <w:rFonts w:ascii="XB Zar" w:eastAsia="Times New Roman" w:hAnsi="XB Zar" w:cs="XB Zar"/>
          <w:color w:val="202122"/>
          <w:sz w:val="32"/>
          <w:szCs w:val="32"/>
          <w:shd w:val="clear" w:color="auto" w:fill="FFFFFF"/>
          <w:rtl/>
          <w:lang w:bidi="fa-IR"/>
        </w:rPr>
        <w:t xml:space="preserve">  و </w:t>
      </w:r>
      <w:r w:rsidR="00F37CC8" w:rsidRPr="00A461A3">
        <w:rPr>
          <w:rFonts w:ascii="XB Zar" w:eastAsia="Times New Roman" w:hAnsi="XB Zar" w:cs="XB Zar"/>
          <w:color w:val="202122"/>
          <w:sz w:val="32"/>
          <w:szCs w:val="32"/>
          <w:shd w:val="clear" w:color="auto" w:fill="FFFFFF"/>
          <w:lang w:bidi="fa-IR"/>
        </w:rPr>
        <w:t>m * n</w:t>
      </w:r>
      <w:r w:rsidRPr="00A461A3">
        <w:rPr>
          <w:rFonts w:ascii="XB Zar" w:eastAsia="Times New Roman" w:hAnsi="XB Zar" w:cs="XB Zar"/>
          <w:color w:val="202122"/>
          <w:sz w:val="32"/>
          <w:szCs w:val="32"/>
          <w:shd w:val="clear" w:color="auto" w:fill="FFFFFF"/>
          <w:rtl/>
          <w:lang w:bidi="ar-SA"/>
        </w:rPr>
        <w:t xml:space="preserve"> بودند</w:t>
      </w:r>
      <w:r w:rsidR="00F37CC8" w:rsidRPr="00A461A3">
        <w:rPr>
          <w:rFonts w:ascii="XB Zar" w:eastAsia="Times New Roman" w:hAnsi="XB Zar" w:cs="XB Zar"/>
          <w:color w:val="202122"/>
          <w:sz w:val="32"/>
          <w:szCs w:val="32"/>
          <w:shd w:val="clear" w:color="auto" w:fill="FFFFFF"/>
          <w:rtl/>
          <w:lang w:bidi="ar-SA"/>
        </w:rPr>
        <w:t>،</w:t>
      </w:r>
      <w:r w:rsidRPr="00A461A3">
        <w:rPr>
          <w:rFonts w:ascii="XB Zar" w:eastAsia="Times New Roman" w:hAnsi="XB Zar" w:cs="XB Zar"/>
          <w:color w:val="202122"/>
          <w:sz w:val="32"/>
          <w:szCs w:val="32"/>
          <w:shd w:val="clear" w:color="auto" w:fill="FFFFFF"/>
          <w:rtl/>
          <w:lang w:bidi="ar-SA"/>
        </w:rPr>
        <w:t xml:space="preserve"> پس خروجی یک ماتریس </w:t>
      </w:r>
      <w:r w:rsidR="00F37CC8" w:rsidRPr="00A461A3">
        <w:rPr>
          <w:rFonts w:ascii="XB Zar" w:eastAsia="Times New Roman" w:hAnsi="XB Zar" w:cs="XB Zar"/>
          <w:color w:val="202122"/>
          <w:sz w:val="32"/>
          <w:szCs w:val="32"/>
          <w:shd w:val="clear" w:color="auto" w:fill="FFFFFF"/>
          <w:lang w:bidi="ar-SA"/>
        </w:rPr>
        <w:t>m</w:t>
      </w:r>
      <w:r w:rsidRPr="00A461A3">
        <w:rPr>
          <w:rFonts w:ascii="XB Zar" w:eastAsia="Times New Roman" w:hAnsi="XB Zar" w:cs="XB Zar"/>
          <w:color w:val="202122"/>
          <w:sz w:val="32"/>
          <w:szCs w:val="32"/>
          <w:shd w:val="clear" w:color="auto" w:fill="FFFFFF"/>
          <w:rtl/>
          <w:lang w:bidi="ar-SA"/>
        </w:rPr>
        <w:t xml:space="preserve"> در </w:t>
      </w:r>
      <w:r w:rsidR="00F37CC8" w:rsidRPr="00A461A3">
        <w:rPr>
          <w:rFonts w:ascii="XB Zar" w:eastAsia="Times New Roman" w:hAnsi="XB Zar" w:cs="XB Zar"/>
          <w:color w:val="202122"/>
          <w:sz w:val="32"/>
          <w:szCs w:val="32"/>
          <w:shd w:val="clear" w:color="auto" w:fill="FFFFFF"/>
          <w:lang w:bidi="ar-SA"/>
        </w:rPr>
        <w:t>p</w:t>
      </w:r>
      <w:r w:rsidRPr="00A461A3">
        <w:rPr>
          <w:rFonts w:ascii="XB Zar" w:eastAsia="Times New Roman" w:hAnsi="XB Zar" w:cs="XB Zar"/>
          <w:color w:val="202122"/>
          <w:sz w:val="32"/>
          <w:szCs w:val="32"/>
          <w:shd w:val="clear" w:color="auto" w:fill="FFFFFF"/>
          <w:rtl/>
          <w:lang w:bidi="ar-SA"/>
        </w:rPr>
        <w:t xml:space="preserve"> خواهد بود. همچنین لازم به ذکر است با توجه به شیفت بیت های </w:t>
      </w:r>
      <w:r w:rsidRPr="00A461A3">
        <w:rPr>
          <w:rFonts w:ascii="XB Zar" w:eastAsia="Times New Roman" w:hAnsi="XB Zar" w:cs="XB Zar"/>
          <w:color w:val="202122"/>
          <w:sz w:val="32"/>
          <w:szCs w:val="32"/>
          <w:shd w:val="clear" w:color="auto" w:fill="FFFFFF"/>
          <w:lang w:bidi="ar-SA"/>
        </w:rPr>
        <w:t>mantissa</w:t>
      </w:r>
      <w:r w:rsidRPr="00A461A3">
        <w:rPr>
          <w:rFonts w:ascii="XB Zar" w:eastAsia="Times New Roman" w:hAnsi="XB Zar" w:cs="XB Zar"/>
          <w:color w:val="202122"/>
          <w:sz w:val="32"/>
          <w:szCs w:val="32"/>
          <w:shd w:val="clear" w:color="auto" w:fill="FFFFFF"/>
          <w:rtl/>
          <w:lang w:bidi="ar-SA"/>
        </w:rPr>
        <w:t xml:space="preserve"> و افزایش </w:t>
      </w:r>
      <w:r w:rsidRPr="00A461A3">
        <w:rPr>
          <w:rFonts w:ascii="XB Zar" w:eastAsia="Times New Roman" w:hAnsi="XB Zar" w:cs="XB Zar"/>
          <w:color w:val="202122"/>
          <w:sz w:val="32"/>
          <w:szCs w:val="32"/>
          <w:shd w:val="clear" w:color="auto" w:fill="FFFFFF"/>
          <w:lang w:bidi="ar-SA"/>
        </w:rPr>
        <w:t>exponent</w:t>
      </w:r>
      <w:r w:rsidRPr="00A461A3">
        <w:rPr>
          <w:rFonts w:ascii="XB Zar" w:eastAsia="Times New Roman" w:hAnsi="XB Zar" w:cs="XB Zar"/>
          <w:color w:val="202122"/>
          <w:sz w:val="32"/>
          <w:szCs w:val="32"/>
          <w:shd w:val="clear" w:color="auto" w:fill="FFFFFF"/>
          <w:rtl/>
          <w:lang w:bidi="ar-SA"/>
        </w:rPr>
        <w:t xml:space="preserve"> اعداد، ممکن است برخی بیت ها </w:t>
      </w:r>
      <w:r w:rsidR="00F37CC8" w:rsidRPr="00A461A3">
        <w:rPr>
          <w:rFonts w:ascii="XB Zar" w:eastAsia="Times New Roman" w:hAnsi="XB Zar" w:cs="XB Zar"/>
          <w:color w:val="202122"/>
          <w:sz w:val="32"/>
          <w:szCs w:val="32"/>
          <w:shd w:val="clear" w:color="auto" w:fill="FFFFFF"/>
          <w:rtl/>
          <w:lang w:bidi="ar-SA"/>
        </w:rPr>
        <w:t xml:space="preserve">به علت نبودن دقت کافی برای نمایششان </w:t>
      </w:r>
      <w:r w:rsidRPr="00A461A3">
        <w:rPr>
          <w:rFonts w:ascii="XB Zar" w:eastAsia="Times New Roman" w:hAnsi="XB Zar" w:cs="XB Zar"/>
          <w:color w:val="202122"/>
          <w:sz w:val="32"/>
          <w:szCs w:val="32"/>
          <w:shd w:val="clear" w:color="auto" w:fill="FFFFFF"/>
          <w:rtl/>
          <w:lang w:bidi="ar-SA"/>
        </w:rPr>
        <w:t>از دست بروند و محاسبه با اندکی خطا مواجه شود.</w:t>
      </w:r>
    </w:p>
    <w:p w:rsidR="00F37CC8" w:rsidRPr="00A461A3" w:rsidRDefault="00F37CC8" w:rsidP="002424C0">
      <w:pPr>
        <w:bidi/>
        <w:spacing w:before="0" w:after="0" w:line="240" w:lineRule="auto"/>
        <w:rPr>
          <w:rFonts w:ascii="XB Zar" w:eastAsia="Times New Roman" w:hAnsi="XB Zar" w:cs="XB Zar"/>
          <w:color w:val="202122"/>
          <w:sz w:val="32"/>
          <w:szCs w:val="32"/>
          <w:shd w:val="clear" w:color="auto" w:fill="FFFFFF"/>
          <w:rtl/>
          <w:lang w:bidi="ar-SA"/>
        </w:rPr>
      </w:pPr>
    </w:p>
    <w:p w:rsidR="007A7609" w:rsidRPr="00A461A3" w:rsidRDefault="007A7609" w:rsidP="002424C0">
      <w:pPr>
        <w:bidi/>
        <w:spacing w:before="0" w:after="0" w:line="240" w:lineRule="auto"/>
        <w:rPr>
          <w:rFonts w:ascii="XB Zar" w:eastAsia="Times New Roman" w:hAnsi="XB Zar" w:cs="XB Zar"/>
          <w:color w:val="202122"/>
          <w:sz w:val="32"/>
          <w:szCs w:val="32"/>
          <w:shd w:val="clear" w:color="auto" w:fill="FFFFFF"/>
          <w:rtl/>
          <w:lang w:bidi="ar-SA"/>
        </w:rPr>
      </w:pPr>
    </w:p>
    <w:p w:rsidR="00F37CC8" w:rsidRPr="002424C0" w:rsidRDefault="00F37CC8" w:rsidP="002424C0">
      <w:pPr>
        <w:bidi/>
        <w:spacing w:before="0" w:after="0" w:line="240" w:lineRule="auto"/>
        <w:rPr>
          <w:rFonts w:ascii="XB Zar" w:eastAsia="Times New Roman" w:hAnsi="XB Zar" w:cs="XB Zar"/>
          <w:b/>
          <w:bCs/>
          <w:color w:val="B60606"/>
          <w:sz w:val="40"/>
          <w:szCs w:val="40"/>
          <w:shd w:val="clear" w:color="auto" w:fill="FFFFFF"/>
          <w:rtl/>
          <w:lang w:bidi="fa-IR"/>
        </w:rPr>
      </w:pPr>
      <w:r w:rsidRPr="002424C0">
        <w:rPr>
          <w:rFonts w:ascii="XB Zar" w:eastAsia="Times New Roman" w:hAnsi="XB Zar" w:cs="XB Zar"/>
          <w:b/>
          <w:bCs/>
          <w:color w:val="B60606"/>
          <w:sz w:val="40"/>
          <w:szCs w:val="40"/>
          <w:shd w:val="clear" w:color="auto" w:fill="FFFFFF"/>
          <w:rtl/>
          <w:lang w:bidi="ar-SA"/>
        </w:rPr>
        <w:t xml:space="preserve">ماژول </w:t>
      </w:r>
      <w:r w:rsidRPr="002424C0">
        <w:rPr>
          <w:rFonts w:ascii="XB Zar" w:eastAsia="Times New Roman" w:hAnsi="XB Zar" w:cs="XB Zar"/>
          <w:b/>
          <w:bCs/>
          <w:color w:val="B60606"/>
          <w:sz w:val="40"/>
          <w:szCs w:val="40"/>
          <w:shd w:val="clear" w:color="auto" w:fill="FFFFFF"/>
          <w:lang w:bidi="ar-SA"/>
        </w:rPr>
        <w:t>single_multiplier</w:t>
      </w:r>
      <w:r w:rsidRPr="002424C0">
        <w:rPr>
          <w:rFonts w:ascii="XB Zar" w:eastAsia="Times New Roman" w:hAnsi="XB Zar" w:cs="XB Zar"/>
          <w:b/>
          <w:bCs/>
          <w:color w:val="B60606"/>
          <w:sz w:val="40"/>
          <w:szCs w:val="40"/>
          <w:shd w:val="clear" w:color="auto" w:fill="FFFFFF"/>
          <w:rtl/>
          <w:lang w:bidi="fa-IR"/>
        </w:rPr>
        <w:t>:</w:t>
      </w:r>
    </w:p>
    <w:p w:rsidR="00F37CC8" w:rsidRPr="00A461A3" w:rsidRDefault="00F37CC8" w:rsidP="002424C0">
      <w:pPr>
        <w:bidi/>
        <w:spacing w:after="0" w:line="240" w:lineRule="auto"/>
        <w:rPr>
          <w:rFonts w:ascii="XB Zar" w:eastAsia="Times New Roman" w:hAnsi="XB Zar" w:cs="XB Zar"/>
          <w:color w:val="2F2B20" w:themeColor="text1"/>
          <w:sz w:val="32"/>
          <w:szCs w:val="32"/>
          <w:shd w:val="clear" w:color="auto" w:fill="FFFFFF"/>
          <w:lang w:bidi="ar-SA"/>
        </w:rPr>
      </w:pPr>
      <w:r w:rsidRPr="00A461A3">
        <w:rPr>
          <w:rFonts w:ascii="XB Zar" w:eastAsia="Times New Roman" w:hAnsi="XB Zar" w:cs="XB Zar"/>
          <w:color w:val="2F2B20" w:themeColor="text1"/>
          <w:sz w:val="32"/>
          <w:szCs w:val="32"/>
          <w:shd w:val="clear" w:color="auto" w:fill="FFFFFF"/>
          <w:rtl/>
          <w:lang w:bidi="ar-SA"/>
        </w:rPr>
        <w:t>این ماژول و تست بنچ مربوط به آن، توسط خود استاد داده شد بنابراین به شرح خلاصه ای از کارکرد آن می پردازیم.</w:t>
      </w:r>
      <w:r w:rsidR="008173E6" w:rsidRPr="00A461A3">
        <w:rPr>
          <w:rFonts w:ascii="XB Zar" w:eastAsia="Times New Roman" w:hAnsi="XB Zar" w:cs="XB Zar"/>
          <w:color w:val="000000"/>
          <w:sz w:val="32"/>
          <w:szCs w:val="32"/>
          <w:rtl/>
        </w:rPr>
        <w:t xml:space="preserve"> </w:t>
      </w:r>
      <w:r w:rsidR="008173E6" w:rsidRPr="00A461A3">
        <w:rPr>
          <w:rFonts w:ascii="XB Zar" w:eastAsia="Times New Roman" w:hAnsi="XB Zar" w:cs="XB Zar"/>
          <w:color w:val="000000"/>
          <w:sz w:val="32"/>
          <w:szCs w:val="32"/>
          <w:rtl/>
          <w:lang w:bidi="ar-SA"/>
        </w:rPr>
        <w:t>واحد ضرب کننده ای که در اختیار ما قرار داده شد به صورت ترتیبی عمل می کند و حاصل ضرب را بعد از چند کلاک خروجی می دهد</w:t>
      </w:r>
      <w:r w:rsidR="008173E6" w:rsidRPr="00A461A3">
        <w:rPr>
          <w:rFonts w:ascii="XB Zar" w:eastAsia="Times New Roman" w:hAnsi="XB Zar" w:cs="XB Zar"/>
          <w:color w:val="000000"/>
          <w:sz w:val="32"/>
          <w:szCs w:val="32"/>
          <w:rtl/>
        </w:rPr>
        <w:t>.</w:t>
      </w:r>
    </w:p>
    <w:p w:rsidR="00F37CC8" w:rsidRPr="00A461A3" w:rsidRDefault="00F37CC8" w:rsidP="002424C0">
      <w:pPr>
        <w:bidi/>
        <w:spacing w:after="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b/>
          <w:bCs/>
          <w:color w:val="FF0000"/>
          <w:sz w:val="32"/>
          <w:szCs w:val="32"/>
          <w:shd w:val="clear" w:color="auto" w:fill="FFFFFF"/>
          <w:rtl/>
          <w:lang w:bidi="fa-IR"/>
        </w:rPr>
        <w:t>وظیفه:</w:t>
      </w:r>
      <w:r w:rsidRPr="00A461A3">
        <w:rPr>
          <w:rFonts w:ascii="XB Zar" w:eastAsia="Times New Roman" w:hAnsi="XB Zar" w:cs="XB Zar"/>
          <w:color w:val="FF0000"/>
          <w:sz w:val="32"/>
          <w:szCs w:val="32"/>
          <w:shd w:val="clear" w:color="auto" w:fill="FFFFFF"/>
          <w:rtl/>
          <w:lang w:bidi="fa-IR"/>
        </w:rPr>
        <w:t xml:space="preserve"> </w:t>
      </w:r>
      <w:r w:rsidRPr="00A461A3">
        <w:rPr>
          <w:rFonts w:ascii="XB Zar" w:eastAsia="Times New Roman" w:hAnsi="XB Zar" w:cs="XB Zar"/>
          <w:color w:val="2F2B20" w:themeColor="text1"/>
          <w:sz w:val="32"/>
          <w:szCs w:val="32"/>
          <w:shd w:val="clear" w:color="auto" w:fill="FFFFFF"/>
          <w:rtl/>
          <w:lang w:bidi="fa-IR"/>
        </w:rPr>
        <w:t>گرفتن دو عدد اعشاری و ضرب کردن آنها در یکدیگر و دادن خروجی نرمال شده طبق استاندارد</w:t>
      </w:r>
      <w:r w:rsidRPr="00A461A3">
        <w:rPr>
          <w:rFonts w:ascii="XB Zar" w:eastAsia="Times New Roman" w:hAnsi="XB Zar" w:cs="XB Zar"/>
          <w:color w:val="2F2B20" w:themeColor="text1"/>
          <w:sz w:val="32"/>
          <w:szCs w:val="32"/>
          <w:shd w:val="clear" w:color="auto" w:fill="FFFFFF"/>
          <w:lang w:bidi="ar-SA"/>
        </w:rPr>
        <w:t xml:space="preserve">IEEEE-754 </w:t>
      </w:r>
      <w:r w:rsidRPr="00A461A3">
        <w:rPr>
          <w:rFonts w:ascii="XB Zar" w:eastAsia="Times New Roman" w:hAnsi="XB Zar" w:cs="XB Zar"/>
          <w:color w:val="2F2B20" w:themeColor="text1"/>
          <w:sz w:val="32"/>
          <w:szCs w:val="32"/>
          <w:shd w:val="clear" w:color="auto" w:fill="FFFFFF"/>
          <w:rtl/>
          <w:lang w:bidi="fa-IR"/>
        </w:rPr>
        <w:t xml:space="preserve"> </w:t>
      </w:r>
    </w:p>
    <w:p w:rsidR="00F37CC8" w:rsidRPr="00A461A3" w:rsidRDefault="00F37CC8" w:rsidP="002424C0">
      <w:pPr>
        <w:bidi/>
        <w:spacing w:after="0" w:line="240" w:lineRule="auto"/>
        <w:rPr>
          <w:rFonts w:ascii="XB Zar" w:eastAsia="Times New Roman" w:hAnsi="XB Zar" w:cs="XB Zar"/>
          <w:color w:val="2F2B20" w:themeColor="text1"/>
          <w:sz w:val="32"/>
          <w:szCs w:val="32"/>
          <w:shd w:val="clear" w:color="auto" w:fill="FFFFFF"/>
          <w:lang w:bidi="ar-SA"/>
        </w:rPr>
      </w:pPr>
      <w:r w:rsidRPr="00A461A3">
        <w:rPr>
          <w:rFonts w:ascii="XB Zar" w:eastAsia="Times New Roman" w:hAnsi="XB Zar" w:cs="XB Zar"/>
          <w:b/>
          <w:bCs/>
          <w:color w:val="FF0000"/>
          <w:sz w:val="32"/>
          <w:szCs w:val="32"/>
          <w:shd w:val="clear" w:color="auto" w:fill="FFFFFF"/>
          <w:rtl/>
          <w:lang w:bidi="fa-IR"/>
        </w:rPr>
        <w:t>ورودی ها:</w:t>
      </w:r>
      <w:r w:rsidRPr="00A461A3">
        <w:rPr>
          <w:rFonts w:ascii="XB Zar" w:eastAsia="Times New Roman" w:hAnsi="XB Zar" w:cs="XB Zar"/>
          <w:color w:val="FF0000"/>
          <w:sz w:val="32"/>
          <w:szCs w:val="32"/>
          <w:shd w:val="clear" w:color="auto" w:fill="FFFFFF"/>
          <w:rtl/>
          <w:lang w:bidi="fa-IR"/>
        </w:rPr>
        <w:t xml:space="preserve"> </w:t>
      </w:r>
      <w:r w:rsidRPr="00A461A3">
        <w:rPr>
          <w:rFonts w:ascii="XB Zar" w:eastAsia="Times New Roman" w:hAnsi="XB Zar" w:cs="XB Zar"/>
          <w:color w:val="2F2B20" w:themeColor="text1"/>
          <w:sz w:val="32"/>
          <w:szCs w:val="32"/>
          <w:shd w:val="clear" w:color="auto" w:fill="FFFFFF"/>
          <w:lang w:bidi="ar-SA"/>
        </w:rPr>
        <w:t>input_a</w:t>
      </w:r>
      <w:r w:rsidRPr="00A461A3">
        <w:rPr>
          <w:rFonts w:ascii="XB Zar" w:eastAsia="Times New Roman" w:hAnsi="XB Zar" w:cs="XB Zar"/>
          <w:color w:val="2F2B20" w:themeColor="text1"/>
          <w:sz w:val="32"/>
          <w:szCs w:val="32"/>
          <w:shd w:val="clear" w:color="auto" w:fill="FFFFFF"/>
          <w:rtl/>
          <w:lang w:bidi="fa-IR"/>
        </w:rPr>
        <w:t xml:space="preserve"> و </w:t>
      </w:r>
      <w:r w:rsidRPr="00A461A3">
        <w:rPr>
          <w:rFonts w:ascii="XB Zar" w:eastAsia="Times New Roman" w:hAnsi="XB Zar" w:cs="XB Zar"/>
          <w:color w:val="2F2B20" w:themeColor="text1"/>
          <w:sz w:val="32"/>
          <w:szCs w:val="32"/>
          <w:shd w:val="clear" w:color="auto" w:fill="FFFFFF"/>
          <w:lang w:bidi="ar-SA"/>
        </w:rPr>
        <w:t>input_b</w:t>
      </w:r>
      <w:r w:rsidRPr="00A461A3">
        <w:rPr>
          <w:rFonts w:ascii="XB Zar" w:eastAsia="Times New Roman" w:hAnsi="XB Zar" w:cs="XB Zar"/>
          <w:color w:val="2F2B20" w:themeColor="text1"/>
          <w:sz w:val="32"/>
          <w:szCs w:val="32"/>
          <w:shd w:val="clear" w:color="auto" w:fill="FFFFFF"/>
          <w:rtl/>
          <w:lang w:bidi="fa-IR"/>
        </w:rPr>
        <w:t xml:space="preserve">(ورودی هایی که در هم ضرب می شوند)، </w:t>
      </w:r>
      <w:r w:rsidRPr="00A461A3">
        <w:rPr>
          <w:rFonts w:ascii="XB Zar" w:eastAsia="Times New Roman" w:hAnsi="XB Zar" w:cs="XB Zar"/>
          <w:color w:val="2F2B20" w:themeColor="text1"/>
          <w:sz w:val="32"/>
          <w:szCs w:val="32"/>
          <w:shd w:val="clear" w:color="auto" w:fill="FFFFFF"/>
          <w:lang w:bidi="ar-SA"/>
        </w:rPr>
        <w:t>input_a_stb</w:t>
      </w:r>
      <w:r w:rsidRPr="00A461A3">
        <w:rPr>
          <w:rFonts w:ascii="XB Zar" w:eastAsia="Times New Roman" w:hAnsi="XB Zar" w:cs="XB Zar"/>
          <w:color w:val="2F2B20" w:themeColor="text1"/>
          <w:sz w:val="32"/>
          <w:szCs w:val="32"/>
          <w:shd w:val="clear" w:color="auto" w:fill="FFFFFF"/>
          <w:rtl/>
          <w:lang w:bidi="fa-IR"/>
        </w:rPr>
        <w:t xml:space="preserve"> و </w:t>
      </w:r>
      <w:r w:rsidRPr="00A461A3">
        <w:rPr>
          <w:rFonts w:ascii="XB Zar" w:eastAsia="Times New Roman" w:hAnsi="XB Zar" w:cs="XB Zar"/>
          <w:color w:val="2F2B20" w:themeColor="text1"/>
          <w:sz w:val="32"/>
          <w:szCs w:val="32"/>
          <w:shd w:val="clear" w:color="auto" w:fill="FFFFFF"/>
          <w:lang w:bidi="ar-SA"/>
        </w:rPr>
        <w:t xml:space="preserve"> input_b_stb</w:t>
      </w:r>
      <w:r w:rsidRPr="00A461A3">
        <w:rPr>
          <w:rFonts w:ascii="XB Zar" w:eastAsia="Times New Roman" w:hAnsi="XB Zar" w:cs="XB Zar"/>
          <w:color w:val="2F2B20" w:themeColor="text1"/>
          <w:sz w:val="32"/>
          <w:szCs w:val="32"/>
          <w:shd w:val="clear" w:color="auto" w:fill="FFFFFF"/>
          <w:rtl/>
          <w:lang w:bidi="fa-IR"/>
        </w:rPr>
        <w:t xml:space="preserve">(سیگنال هایی هستند که نشان میدهد ورودی ها </w:t>
      </w:r>
      <w:r w:rsidRPr="00A461A3">
        <w:rPr>
          <w:rFonts w:ascii="XB Zar" w:eastAsia="Times New Roman" w:hAnsi="XB Zar" w:cs="XB Zar"/>
          <w:color w:val="2F2B20" w:themeColor="text1"/>
          <w:sz w:val="32"/>
          <w:szCs w:val="32"/>
          <w:shd w:val="clear" w:color="auto" w:fill="FFFFFF"/>
          <w:lang w:bidi="ar-SA"/>
        </w:rPr>
        <w:t xml:space="preserve">stable </w:t>
      </w:r>
      <w:r w:rsidRPr="00A461A3">
        <w:rPr>
          <w:rFonts w:ascii="XB Zar" w:eastAsia="Times New Roman" w:hAnsi="XB Zar" w:cs="XB Zar"/>
          <w:color w:val="2F2B20" w:themeColor="text1"/>
          <w:sz w:val="32"/>
          <w:szCs w:val="32"/>
          <w:shd w:val="clear" w:color="auto" w:fill="FFFFFF"/>
          <w:rtl/>
          <w:lang w:bidi="fa-IR"/>
        </w:rPr>
        <w:t xml:space="preserve"> هستند، </w:t>
      </w:r>
      <w:r w:rsidRPr="00A461A3">
        <w:rPr>
          <w:rFonts w:ascii="XB Zar" w:eastAsia="Times New Roman" w:hAnsi="XB Zar" w:cs="XB Zar"/>
          <w:color w:val="2F2B20" w:themeColor="text1"/>
          <w:sz w:val="32"/>
          <w:szCs w:val="32"/>
          <w:shd w:val="clear" w:color="auto" w:fill="FFFFFF"/>
          <w:lang w:bidi="ar-SA"/>
        </w:rPr>
        <w:t>output_z_ack</w:t>
      </w:r>
      <w:r w:rsidRPr="00A461A3">
        <w:rPr>
          <w:rFonts w:ascii="XB Zar" w:eastAsia="Times New Roman" w:hAnsi="XB Zar" w:cs="XB Zar"/>
          <w:color w:val="2F2B20" w:themeColor="text1"/>
          <w:sz w:val="32"/>
          <w:szCs w:val="32"/>
          <w:shd w:val="clear" w:color="auto" w:fill="FFFFFF"/>
          <w:rtl/>
          <w:lang w:bidi="fa-IR"/>
        </w:rPr>
        <w:t xml:space="preserve">(سیگنالی است که نشان می دهد خروجی توسط ماژول بالاتر خوانده شده یا نه تا پیش از آن خروجی را تغییر ندهیم)، </w:t>
      </w:r>
      <w:r w:rsidRPr="00A461A3">
        <w:rPr>
          <w:rFonts w:ascii="XB Zar" w:eastAsia="Times New Roman" w:hAnsi="XB Zar" w:cs="XB Zar"/>
          <w:color w:val="2F2B20" w:themeColor="text1"/>
          <w:sz w:val="32"/>
          <w:szCs w:val="32"/>
          <w:shd w:val="clear" w:color="auto" w:fill="FFFFFF"/>
          <w:lang w:bidi="ar-SA"/>
        </w:rPr>
        <w:t>clk</w:t>
      </w:r>
      <w:r w:rsidRPr="00A461A3">
        <w:rPr>
          <w:rFonts w:ascii="XB Zar" w:eastAsia="Times New Roman" w:hAnsi="XB Zar" w:cs="XB Zar"/>
          <w:color w:val="2F2B20" w:themeColor="text1"/>
          <w:sz w:val="32"/>
          <w:szCs w:val="32"/>
          <w:shd w:val="clear" w:color="auto" w:fill="FFFFFF"/>
          <w:rtl/>
          <w:lang w:bidi="fa-IR"/>
        </w:rPr>
        <w:t xml:space="preserve">، </w:t>
      </w:r>
      <w:r w:rsidRPr="00A461A3">
        <w:rPr>
          <w:rFonts w:ascii="XB Zar" w:eastAsia="Times New Roman" w:hAnsi="XB Zar" w:cs="XB Zar"/>
          <w:color w:val="2F2B20" w:themeColor="text1"/>
          <w:sz w:val="32"/>
          <w:szCs w:val="32"/>
          <w:shd w:val="clear" w:color="auto" w:fill="FFFFFF"/>
          <w:lang w:bidi="ar-SA"/>
        </w:rPr>
        <w:t>reset</w:t>
      </w:r>
    </w:p>
    <w:p w:rsidR="00F37CC8" w:rsidRPr="00A461A3" w:rsidRDefault="00F37CC8" w:rsidP="002424C0">
      <w:pPr>
        <w:bidi/>
        <w:spacing w:after="0" w:line="240" w:lineRule="auto"/>
        <w:rPr>
          <w:rFonts w:ascii="XB Zar" w:eastAsia="Times New Roman" w:hAnsi="XB Zar" w:cs="XB Zar"/>
          <w:color w:val="2F2B20" w:themeColor="text1"/>
          <w:sz w:val="32"/>
          <w:szCs w:val="32"/>
          <w:shd w:val="clear" w:color="auto" w:fill="FFFFFF"/>
          <w:rtl/>
          <w:lang w:bidi="fa-IR"/>
        </w:rPr>
      </w:pPr>
      <w:r w:rsidRPr="00A461A3">
        <w:rPr>
          <w:rFonts w:ascii="XB Zar" w:eastAsia="Times New Roman" w:hAnsi="XB Zar" w:cs="XB Zar"/>
          <w:b/>
          <w:bCs/>
          <w:color w:val="FF0000"/>
          <w:sz w:val="32"/>
          <w:szCs w:val="32"/>
          <w:shd w:val="clear" w:color="auto" w:fill="FFFFFF"/>
          <w:rtl/>
          <w:lang w:bidi="ar-SA"/>
        </w:rPr>
        <w:t xml:space="preserve">خروجی ها: </w:t>
      </w:r>
      <w:r w:rsidRPr="00A461A3">
        <w:rPr>
          <w:rFonts w:ascii="XB Zar" w:eastAsia="Times New Roman" w:hAnsi="XB Zar" w:cs="XB Zar"/>
          <w:color w:val="2F2B20" w:themeColor="text1"/>
          <w:sz w:val="32"/>
          <w:szCs w:val="32"/>
          <w:shd w:val="clear" w:color="auto" w:fill="FFFFFF"/>
          <w:lang w:bidi="ar-SA"/>
        </w:rPr>
        <w:t xml:space="preserve">output_z </w:t>
      </w:r>
      <w:r w:rsidRPr="00A461A3">
        <w:rPr>
          <w:rFonts w:ascii="XB Zar" w:eastAsia="Times New Roman" w:hAnsi="XB Zar" w:cs="XB Zar"/>
          <w:color w:val="2F2B20" w:themeColor="text1"/>
          <w:sz w:val="32"/>
          <w:szCs w:val="32"/>
          <w:shd w:val="clear" w:color="auto" w:fill="FFFFFF"/>
          <w:rtl/>
          <w:lang w:bidi="fa-IR"/>
        </w:rPr>
        <w:t xml:space="preserve"> (خروجی حاصل ضرب)، </w:t>
      </w:r>
      <w:r w:rsidRPr="00A461A3">
        <w:rPr>
          <w:rFonts w:ascii="XB Zar" w:eastAsia="Times New Roman" w:hAnsi="XB Zar" w:cs="XB Zar"/>
          <w:color w:val="2F2B20" w:themeColor="text1"/>
          <w:sz w:val="32"/>
          <w:szCs w:val="32"/>
          <w:shd w:val="clear" w:color="auto" w:fill="FFFFFF"/>
          <w:lang w:bidi="ar-SA"/>
        </w:rPr>
        <w:t>input_a_ack</w:t>
      </w:r>
      <w:r w:rsidRPr="00A461A3">
        <w:rPr>
          <w:rFonts w:ascii="XB Zar" w:eastAsia="Times New Roman" w:hAnsi="XB Zar" w:cs="XB Zar"/>
          <w:color w:val="2F2B20" w:themeColor="text1"/>
          <w:sz w:val="32"/>
          <w:szCs w:val="32"/>
          <w:shd w:val="clear" w:color="auto" w:fill="FFFFFF"/>
          <w:rtl/>
          <w:lang w:bidi="fa-IR"/>
        </w:rPr>
        <w:t xml:space="preserve"> و </w:t>
      </w:r>
      <w:r w:rsidRPr="00A461A3">
        <w:rPr>
          <w:rFonts w:ascii="XB Zar" w:eastAsia="Times New Roman" w:hAnsi="XB Zar" w:cs="XB Zar"/>
          <w:color w:val="2F2B20" w:themeColor="text1"/>
          <w:sz w:val="32"/>
          <w:szCs w:val="32"/>
          <w:shd w:val="clear" w:color="auto" w:fill="FFFFFF"/>
          <w:lang w:bidi="ar-SA"/>
        </w:rPr>
        <w:t>input_b_ack</w:t>
      </w:r>
      <w:r w:rsidRPr="00A461A3">
        <w:rPr>
          <w:rFonts w:ascii="XB Zar" w:eastAsia="Times New Roman" w:hAnsi="XB Zar" w:cs="XB Zar"/>
          <w:color w:val="2F2B20" w:themeColor="text1"/>
          <w:sz w:val="32"/>
          <w:szCs w:val="32"/>
          <w:shd w:val="clear" w:color="auto" w:fill="FFFFFF"/>
          <w:rtl/>
          <w:lang w:bidi="fa-IR"/>
        </w:rPr>
        <w:t xml:space="preserve"> (سیگنال هایی که نشان میدهند تا زمانی که ماژول بالاتر آنها را دریافت نکرده خروجی نباید تغییر کند)، </w:t>
      </w:r>
      <w:r w:rsidRPr="00A461A3">
        <w:rPr>
          <w:rFonts w:ascii="XB Zar" w:eastAsia="Times New Roman" w:hAnsi="XB Zar" w:cs="XB Zar"/>
          <w:color w:val="2F2B20" w:themeColor="text1"/>
          <w:sz w:val="32"/>
          <w:szCs w:val="32"/>
          <w:shd w:val="clear" w:color="auto" w:fill="FFFFFF"/>
          <w:lang w:bidi="ar-SA"/>
        </w:rPr>
        <w:t>output_z_stb</w:t>
      </w:r>
      <w:r w:rsidRPr="00A461A3">
        <w:rPr>
          <w:rFonts w:ascii="XB Zar" w:eastAsia="Times New Roman" w:hAnsi="XB Zar" w:cs="XB Zar"/>
          <w:color w:val="2F2B20" w:themeColor="text1"/>
          <w:sz w:val="32"/>
          <w:szCs w:val="32"/>
          <w:shd w:val="clear" w:color="auto" w:fill="FFFFFF"/>
          <w:rtl/>
          <w:lang w:bidi="fa-IR"/>
        </w:rPr>
        <w:t xml:space="preserve"> (نشان میدهد خروجی آماده است)</w:t>
      </w:r>
    </w:p>
    <w:p w:rsidR="008173E6" w:rsidRPr="00A461A3" w:rsidRDefault="004F05BA" w:rsidP="002424C0">
      <w:pPr>
        <w:bidi/>
        <w:spacing w:after="0" w:line="240" w:lineRule="auto"/>
        <w:jc w:val="center"/>
        <w:rPr>
          <w:rFonts w:ascii="XB Zar" w:eastAsia="Times New Roman" w:hAnsi="XB Zar" w:cs="XB Zar"/>
          <w:color w:val="2F2B20" w:themeColor="text1"/>
          <w:sz w:val="32"/>
          <w:szCs w:val="32"/>
          <w:shd w:val="clear" w:color="auto" w:fill="FFFFFF"/>
          <w:rtl/>
          <w:lang w:bidi="fa-IR"/>
        </w:rPr>
      </w:pPr>
      <w:r>
        <w:rPr>
          <w:rFonts w:ascii="XB Zar" w:eastAsia="Times New Roman" w:hAnsi="XB Zar" w:cs="XB Zar"/>
          <w:noProof/>
          <w:color w:val="2F2B20" w:themeColor="text1"/>
          <w:sz w:val="32"/>
          <w:szCs w:val="32"/>
          <w:shd w:val="clear" w:color="auto" w:fill="FFFFFF"/>
          <w:rtl/>
          <w:lang w:bidi="ar-SA"/>
        </w:rPr>
        <w:lastRenderedPageBreak/>
        <w:drawing>
          <wp:inline distT="0" distB="0" distL="0" distR="0">
            <wp:extent cx="6111240" cy="2552700"/>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4 155542.jpg"/>
                    <pic:cNvPicPr/>
                  </pic:nvPicPr>
                  <pic:blipFill>
                    <a:blip r:embed="rId35">
                      <a:extLst>
                        <a:ext uri="{28A0092B-C50C-407E-A947-70E740481C1C}">
                          <a14:useLocalDpi xmlns:a14="http://schemas.microsoft.com/office/drawing/2010/main" val="0"/>
                        </a:ext>
                      </a:extLst>
                    </a:blip>
                    <a:stretch>
                      <a:fillRect/>
                    </a:stretch>
                  </pic:blipFill>
                  <pic:spPr>
                    <a:xfrm>
                      <a:off x="0" y="0"/>
                      <a:ext cx="6111240" cy="2552700"/>
                    </a:xfrm>
                    <a:prstGeom prst="rect">
                      <a:avLst/>
                    </a:prstGeom>
                  </pic:spPr>
                </pic:pic>
              </a:graphicData>
            </a:graphic>
          </wp:inline>
        </w:drawing>
      </w:r>
    </w:p>
    <w:p w:rsidR="007A7609" w:rsidRPr="00952DF5" w:rsidRDefault="007A7609" w:rsidP="002424C0">
      <w:pPr>
        <w:bidi/>
        <w:spacing w:after="0" w:line="240" w:lineRule="auto"/>
        <w:jc w:val="center"/>
        <w:rPr>
          <w:rFonts w:ascii="XB Zar" w:eastAsia="Times New Roman" w:hAnsi="XB Zar" w:cs="XB Zar"/>
          <w:b/>
          <w:bCs/>
          <w:color w:val="F89A9A"/>
          <w:sz w:val="32"/>
          <w:szCs w:val="32"/>
          <w:shd w:val="clear" w:color="auto" w:fill="FFFFFF"/>
          <w:rtl/>
          <w:lang w:bidi="fa-IR"/>
        </w:rPr>
      </w:pPr>
      <w:r w:rsidRPr="00952DF5">
        <w:rPr>
          <w:rFonts w:ascii="XB Zar" w:hAnsi="XB Zar" w:cs="XB Zar"/>
          <w:b/>
          <w:bCs/>
          <w:color w:val="F89A9A"/>
          <w:sz w:val="24"/>
          <w:szCs w:val="24"/>
          <w:rtl/>
          <w:lang w:bidi="fa-IR"/>
        </w:rPr>
        <w:t>شکل۵-</w:t>
      </w:r>
      <w:r w:rsidRPr="00952DF5">
        <w:rPr>
          <w:rFonts w:ascii="XB Zar" w:hAnsi="XB Zar" w:cs="XB Zar"/>
          <w:b/>
          <w:bCs/>
          <w:color w:val="F89A9A"/>
          <w:sz w:val="28"/>
          <w:szCs w:val="28"/>
          <w:shd w:val="clear" w:color="auto" w:fill="FFFFFF"/>
          <w:rtl/>
        </w:rPr>
        <w:t xml:space="preserve"> </w:t>
      </w:r>
      <w:r w:rsidRPr="00952DF5">
        <w:rPr>
          <w:rFonts w:ascii="XB Zar" w:hAnsi="XB Zar" w:cs="XB Zar"/>
          <w:b/>
          <w:bCs/>
          <w:color w:val="F89A9A"/>
          <w:sz w:val="24"/>
          <w:szCs w:val="24"/>
          <w:rtl/>
          <w:lang w:bidi="ar-SA"/>
        </w:rPr>
        <w:t>ماژول</w:t>
      </w:r>
      <w:r w:rsidRPr="00952DF5">
        <w:rPr>
          <w:rFonts w:ascii="XB Zar" w:hAnsi="XB Zar" w:cs="XB Zar"/>
          <w:b/>
          <w:bCs/>
          <w:color w:val="F89A9A"/>
          <w:sz w:val="24"/>
          <w:szCs w:val="24"/>
          <w:rtl/>
        </w:rPr>
        <w:t xml:space="preserve"> (</w:t>
      </w:r>
      <w:r w:rsidRPr="00952DF5">
        <w:rPr>
          <w:rFonts w:ascii="XB Zar" w:hAnsi="XB Zar" w:cs="XB Zar"/>
          <w:b/>
          <w:bCs/>
          <w:color w:val="F89A9A"/>
          <w:sz w:val="24"/>
          <w:szCs w:val="24"/>
          <w:rtl/>
          <w:lang w:bidi="ar-SA"/>
        </w:rPr>
        <w:t>ضرب کننده</w:t>
      </w:r>
      <w:r w:rsidRPr="00952DF5">
        <w:rPr>
          <w:rFonts w:ascii="XB Zar" w:hAnsi="XB Zar" w:cs="XB Zar"/>
          <w:b/>
          <w:bCs/>
          <w:color w:val="F89A9A"/>
          <w:sz w:val="24"/>
          <w:szCs w:val="24"/>
          <w:rtl/>
        </w:rPr>
        <w:t xml:space="preserve">) </w:t>
      </w:r>
      <w:r w:rsidRPr="00952DF5">
        <w:rPr>
          <w:rFonts w:ascii="XB Zar" w:hAnsi="XB Zar" w:cs="XB Zar"/>
          <w:b/>
          <w:bCs/>
          <w:color w:val="F89A9A"/>
          <w:sz w:val="24"/>
          <w:szCs w:val="24"/>
        </w:rPr>
        <w:t>MULTIPLIER</w:t>
      </w:r>
    </w:p>
    <w:p w:rsidR="00F37CC8" w:rsidRPr="00A461A3" w:rsidRDefault="00F37CC8" w:rsidP="002424C0">
      <w:pPr>
        <w:bidi/>
        <w:spacing w:after="0" w:line="240" w:lineRule="auto"/>
        <w:rPr>
          <w:rFonts w:ascii="XB Zar" w:eastAsia="Times New Roman" w:hAnsi="XB Zar" w:cs="XB Zar"/>
          <w:color w:val="FF0000"/>
          <w:sz w:val="36"/>
          <w:szCs w:val="36"/>
        </w:rPr>
      </w:pPr>
      <w:r w:rsidRPr="00A461A3">
        <w:rPr>
          <w:rFonts w:ascii="XB Zar" w:eastAsia="Times New Roman" w:hAnsi="XB Zar" w:cs="XB Zar"/>
          <w:b/>
          <w:bCs/>
          <w:color w:val="FF0000"/>
          <w:sz w:val="36"/>
          <w:szCs w:val="36"/>
          <w:shd w:val="clear" w:color="auto" w:fill="FFFFFF"/>
          <w:rtl/>
          <w:lang w:bidi="ar-SA"/>
        </w:rPr>
        <w:t>طرز کار</w:t>
      </w:r>
      <w:r w:rsidRPr="00A461A3">
        <w:rPr>
          <w:rFonts w:ascii="XB Zar" w:eastAsia="Times New Roman" w:hAnsi="XB Zar" w:cs="XB Zar"/>
          <w:b/>
          <w:bCs/>
          <w:color w:val="FF0000"/>
          <w:sz w:val="36"/>
          <w:szCs w:val="36"/>
          <w:shd w:val="clear" w:color="auto" w:fill="FFFFFF"/>
          <w:lang w:bidi="ar-SA"/>
        </w:rPr>
        <w:t>:</w:t>
      </w:r>
    </w:p>
    <w:p w:rsidR="00F37CC8" w:rsidRPr="00A461A3" w:rsidRDefault="00F37CC8" w:rsidP="002424C0">
      <w:pPr>
        <w:bidi/>
        <w:spacing w:after="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lang w:bidi="ar-SA"/>
        </w:rPr>
        <w:t xml:space="preserve">این ماژول با یک </w:t>
      </w:r>
      <w:r w:rsidRPr="00A461A3">
        <w:rPr>
          <w:rFonts w:ascii="XB Zar" w:eastAsia="Times New Roman" w:hAnsi="XB Zar" w:cs="XB Zar"/>
          <w:color w:val="202122"/>
          <w:sz w:val="32"/>
          <w:szCs w:val="32"/>
          <w:shd w:val="clear" w:color="auto" w:fill="FFFFFF"/>
        </w:rPr>
        <w:t>machine state</w:t>
      </w:r>
      <w:r w:rsidRPr="00A461A3">
        <w:rPr>
          <w:rFonts w:ascii="XB Zar" w:eastAsia="Times New Roman" w:hAnsi="XB Zar" w:cs="XB Zar"/>
          <w:color w:val="202122"/>
          <w:sz w:val="32"/>
          <w:szCs w:val="32"/>
          <w:shd w:val="clear" w:color="auto" w:fill="FFFFFF"/>
          <w:rtl/>
          <w:lang w:bidi="ar-SA"/>
        </w:rPr>
        <w:t xml:space="preserve"> دارای </w:t>
      </w:r>
      <w:r w:rsidRPr="00A461A3">
        <w:rPr>
          <w:rFonts w:ascii="XB Zar" w:eastAsia="Times New Roman" w:hAnsi="XB Zar" w:cs="XB Zar"/>
          <w:color w:val="202122"/>
          <w:sz w:val="32"/>
          <w:szCs w:val="32"/>
          <w:shd w:val="clear" w:color="auto" w:fill="FFFFFF"/>
          <w:rtl/>
        </w:rPr>
        <w:t xml:space="preserve">11 </w:t>
      </w:r>
      <w:r w:rsidRPr="00A461A3">
        <w:rPr>
          <w:rFonts w:ascii="XB Zar" w:eastAsia="Times New Roman" w:hAnsi="XB Zar" w:cs="XB Zar"/>
          <w:color w:val="202122"/>
          <w:sz w:val="32"/>
          <w:szCs w:val="32"/>
          <w:shd w:val="clear" w:color="auto" w:fill="FFFFFF"/>
          <w:rtl/>
          <w:lang w:bidi="ar-SA"/>
        </w:rPr>
        <w:t>حالت طراحی شده است</w:t>
      </w:r>
      <w:r w:rsidRPr="00A461A3">
        <w:rPr>
          <w:rFonts w:ascii="XB Zar" w:eastAsia="Times New Roman" w:hAnsi="XB Zar" w:cs="XB Zar"/>
          <w:color w:val="202122"/>
          <w:sz w:val="32"/>
          <w:szCs w:val="32"/>
          <w:shd w:val="clear" w:color="auto" w:fill="FFFFFF"/>
          <w:rtl/>
        </w:rPr>
        <w:t>. </w:t>
      </w:r>
    </w:p>
    <w:p w:rsidR="00F37CC8" w:rsidRPr="00A461A3" w:rsidRDefault="00F37CC8" w:rsidP="002424C0">
      <w:pPr>
        <w:bidi/>
        <w:spacing w:after="0" w:line="240" w:lineRule="auto"/>
        <w:rPr>
          <w:rFonts w:ascii="XB Zar" w:eastAsia="Times New Roman" w:hAnsi="XB Zar" w:cs="XB Zar"/>
          <w:sz w:val="32"/>
          <w:szCs w:val="32"/>
          <w:rtl/>
        </w:rPr>
      </w:pPr>
      <w:r w:rsidRPr="00A461A3">
        <w:rPr>
          <w:rFonts w:ascii="XB Zar" w:eastAsia="Times New Roman" w:hAnsi="XB Zar" w:cs="XB Zar"/>
          <w:b/>
          <w:bCs/>
          <w:color w:val="202122"/>
          <w:sz w:val="32"/>
          <w:szCs w:val="32"/>
          <w:shd w:val="clear" w:color="auto" w:fill="FFFFFF"/>
          <w:rtl/>
          <w:lang w:bidi="ar-SA"/>
        </w:rPr>
        <w:t xml:space="preserve">حالتهای </w:t>
      </w:r>
      <w:r w:rsidRPr="00A461A3">
        <w:rPr>
          <w:rFonts w:ascii="XB Zar" w:eastAsia="Times New Roman" w:hAnsi="XB Zar" w:cs="XB Zar"/>
          <w:b/>
          <w:bCs/>
          <w:color w:val="202122"/>
          <w:sz w:val="32"/>
          <w:szCs w:val="32"/>
          <w:shd w:val="clear" w:color="auto" w:fill="FFFFFF"/>
        </w:rPr>
        <w:t>a_get</w:t>
      </w:r>
      <w:r w:rsidRPr="00A461A3">
        <w:rPr>
          <w:rFonts w:ascii="XB Zar" w:eastAsia="Times New Roman" w:hAnsi="XB Zar" w:cs="XB Zar"/>
          <w:b/>
          <w:bCs/>
          <w:color w:val="202122"/>
          <w:sz w:val="32"/>
          <w:szCs w:val="32"/>
          <w:shd w:val="clear" w:color="auto" w:fill="FFFFFF"/>
          <w:rtl/>
          <w:lang w:bidi="ar-SA"/>
        </w:rPr>
        <w:t xml:space="preserve"> و </w:t>
      </w:r>
      <w:r w:rsidRPr="00A461A3">
        <w:rPr>
          <w:rFonts w:ascii="XB Zar" w:eastAsia="Times New Roman" w:hAnsi="XB Zar" w:cs="XB Zar"/>
          <w:b/>
          <w:bCs/>
          <w:color w:val="202122"/>
          <w:sz w:val="32"/>
          <w:szCs w:val="32"/>
          <w:shd w:val="clear" w:color="auto" w:fill="FFFFFF"/>
        </w:rPr>
        <w:t xml:space="preserve">b_get </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b/>
          <w:bCs/>
          <w:color w:val="202122"/>
          <w:sz w:val="32"/>
          <w:szCs w:val="32"/>
          <w:shd w:val="clear" w:color="auto" w:fill="FFFFFF"/>
        </w:rPr>
        <w:t>:</w:t>
      </w:r>
      <w:r w:rsidRPr="00A461A3">
        <w:rPr>
          <w:rFonts w:ascii="XB Zar" w:eastAsia="Times New Roman" w:hAnsi="XB Zar" w:cs="XB Zar"/>
          <w:color w:val="202122"/>
          <w:sz w:val="32"/>
          <w:szCs w:val="32"/>
          <w:shd w:val="clear" w:color="auto" w:fill="FFFFFF"/>
          <w:rtl/>
          <w:lang w:bidi="ar-SA"/>
        </w:rPr>
        <w:t xml:space="preserve">هنگامی که </w:t>
      </w:r>
      <w:r w:rsidRPr="00A461A3">
        <w:rPr>
          <w:rFonts w:ascii="XB Zar" w:eastAsia="Times New Roman" w:hAnsi="XB Zar" w:cs="XB Zar"/>
          <w:color w:val="202122"/>
          <w:sz w:val="32"/>
          <w:szCs w:val="32"/>
          <w:shd w:val="clear" w:color="auto" w:fill="FFFFFF"/>
        </w:rPr>
        <w:t>stb_a_input</w:t>
      </w:r>
      <w:r w:rsidRPr="00A461A3">
        <w:rPr>
          <w:rFonts w:ascii="XB Zar" w:eastAsia="Times New Roman" w:hAnsi="XB Zar" w:cs="XB Zar"/>
          <w:color w:val="202122"/>
          <w:sz w:val="32"/>
          <w:szCs w:val="32"/>
          <w:shd w:val="clear" w:color="auto" w:fill="FFFFFF"/>
          <w:rtl/>
          <w:lang w:bidi="ar-SA"/>
        </w:rPr>
        <w:t xml:space="preserve"> فعال باشد ورودی </w:t>
      </w:r>
      <w:r w:rsidRPr="00A461A3">
        <w:rPr>
          <w:rFonts w:ascii="XB Zar" w:eastAsia="Times New Roman" w:hAnsi="XB Zar" w:cs="XB Zar"/>
          <w:color w:val="202122"/>
          <w:sz w:val="32"/>
          <w:szCs w:val="32"/>
          <w:shd w:val="clear" w:color="auto" w:fill="FFFFFF"/>
        </w:rPr>
        <w:t>a</w:t>
      </w:r>
      <w:r w:rsidRPr="00A461A3">
        <w:rPr>
          <w:rFonts w:ascii="XB Zar" w:eastAsia="Times New Roman" w:hAnsi="XB Zar" w:cs="XB Zar"/>
          <w:color w:val="202122"/>
          <w:sz w:val="32"/>
          <w:szCs w:val="32"/>
          <w:shd w:val="clear" w:color="auto" w:fill="FFFFFF"/>
          <w:rtl/>
          <w:lang w:bidi="ar-SA"/>
        </w:rPr>
        <w:t xml:space="preserve"> را ذخیره می کند و </w:t>
      </w:r>
      <w:r w:rsidRPr="00A461A3">
        <w:rPr>
          <w:rFonts w:ascii="XB Zar" w:eastAsia="Times New Roman" w:hAnsi="XB Zar" w:cs="XB Zar"/>
          <w:color w:val="202122"/>
          <w:sz w:val="32"/>
          <w:szCs w:val="32"/>
          <w:shd w:val="clear" w:color="auto" w:fill="FFFFFF"/>
        </w:rPr>
        <w:t>ack_a_input</w:t>
      </w:r>
      <w:r w:rsidRPr="00A461A3">
        <w:rPr>
          <w:rFonts w:ascii="XB Zar" w:eastAsia="Times New Roman" w:hAnsi="XB Zar" w:cs="XB Zar"/>
          <w:color w:val="202122"/>
          <w:sz w:val="32"/>
          <w:szCs w:val="32"/>
          <w:shd w:val="clear" w:color="auto" w:fill="FFFFFF"/>
          <w:rtl/>
          <w:lang w:bidi="ar-SA"/>
        </w:rPr>
        <w:t xml:space="preserve"> را فعال میکند به </w:t>
      </w:r>
      <w:r w:rsidRPr="00A461A3">
        <w:rPr>
          <w:rFonts w:ascii="XB Zar" w:eastAsia="Times New Roman" w:hAnsi="XB Zar" w:cs="XB Zar"/>
          <w:color w:val="202122"/>
          <w:sz w:val="32"/>
          <w:szCs w:val="32"/>
          <w:shd w:val="clear" w:color="auto" w:fill="FFFFFF"/>
        </w:rPr>
        <w:t>b_get</w:t>
      </w:r>
      <w:r w:rsidRPr="00A461A3">
        <w:rPr>
          <w:rFonts w:ascii="XB Zar" w:eastAsia="Times New Roman" w:hAnsi="XB Zar" w:cs="XB Zar"/>
          <w:color w:val="202122"/>
          <w:sz w:val="32"/>
          <w:szCs w:val="32"/>
          <w:shd w:val="clear" w:color="auto" w:fill="FFFFFF"/>
          <w:rtl/>
          <w:lang w:bidi="ar-SA"/>
        </w:rPr>
        <w:t xml:space="preserve"> میرود و برای </w:t>
      </w:r>
      <w:r w:rsidRPr="00A461A3">
        <w:rPr>
          <w:rFonts w:ascii="XB Zar" w:eastAsia="Times New Roman" w:hAnsi="XB Zar" w:cs="XB Zar"/>
          <w:color w:val="202122"/>
          <w:sz w:val="32"/>
          <w:szCs w:val="32"/>
          <w:shd w:val="clear" w:color="auto" w:fill="FFFFFF"/>
        </w:rPr>
        <w:t>b</w:t>
      </w:r>
      <w:r w:rsidRPr="00A461A3">
        <w:rPr>
          <w:rFonts w:ascii="XB Zar" w:eastAsia="Times New Roman" w:hAnsi="XB Zar" w:cs="XB Zar"/>
          <w:color w:val="202122"/>
          <w:sz w:val="32"/>
          <w:szCs w:val="32"/>
          <w:shd w:val="clear" w:color="auto" w:fill="FFFFFF"/>
          <w:rtl/>
          <w:lang w:bidi="ar-SA"/>
        </w:rPr>
        <w:t xml:space="preserve"> همان کار را انجام می دهد و سپس به </w:t>
      </w:r>
      <w:r w:rsidRPr="00A461A3">
        <w:rPr>
          <w:rFonts w:ascii="XB Zar" w:eastAsia="Times New Roman" w:hAnsi="XB Zar" w:cs="XB Zar"/>
          <w:color w:val="202122"/>
          <w:sz w:val="32"/>
          <w:szCs w:val="32"/>
          <w:shd w:val="clear" w:color="auto" w:fill="FFFFFF"/>
        </w:rPr>
        <w:t>unpack</w:t>
      </w:r>
      <w:r w:rsidRPr="00A461A3">
        <w:rPr>
          <w:rFonts w:ascii="XB Zar" w:eastAsia="Times New Roman" w:hAnsi="XB Zar" w:cs="XB Zar"/>
          <w:color w:val="202122"/>
          <w:sz w:val="32"/>
          <w:szCs w:val="32"/>
          <w:shd w:val="clear" w:color="auto" w:fill="FFFFFF"/>
          <w:rtl/>
          <w:lang w:bidi="ar-SA"/>
        </w:rPr>
        <w:t xml:space="preserve"> میرود</w:t>
      </w:r>
      <w:r w:rsidRPr="00A461A3">
        <w:rPr>
          <w:rFonts w:ascii="XB Zar" w:eastAsia="Times New Roman" w:hAnsi="XB Zar" w:cs="XB Zar"/>
          <w:color w:val="202122"/>
          <w:sz w:val="32"/>
          <w:szCs w:val="32"/>
          <w:shd w:val="clear" w:color="auto" w:fill="FFFFFF"/>
          <w:rtl/>
        </w:rPr>
        <w:t>.</w:t>
      </w:r>
    </w:p>
    <w:p w:rsidR="00F37CC8" w:rsidRPr="00A461A3" w:rsidRDefault="00F37CC8" w:rsidP="002424C0">
      <w:pPr>
        <w:bidi/>
        <w:spacing w:after="0" w:line="240" w:lineRule="auto"/>
        <w:rPr>
          <w:rFonts w:ascii="XB Zar" w:eastAsia="Times New Roman" w:hAnsi="XB Zar" w:cs="XB Zar"/>
          <w:sz w:val="32"/>
          <w:szCs w:val="32"/>
          <w:rtl/>
        </w:rPr>
      </w:pPr>
      <w:r w:rsidRPr="00A461A3">
        <w:rPr>
          <w:rFonts w:ascii="XB Zar" w:eastAsia="Times New Roman" w:hAnsi="XB Zar" w:cs="XB Zar"/>
          <w:b/>
          <w:bCs/>
          <w:color w:val="202122"/>
          <w:sz w:val="32"/>
          <w:szCs w:val="32"/>
          <w:shd w:val="clear" w:color="auto" w:fill="FFFFFF"/>
          <w:rtl/>
          <w:lang w:bidi="ar-SA"/>
        </w:rPr>
        <w:t xml:space="preserve">حالت </w:t>
      </w:r>
      <w:r w:rsidRPr="00A461A3">
        <w:rPr>
          <w:rFonts w:ascii="XB Zar" w:eastAsia="Times New Roman" w:hAnsi="XB Zar" w:cs="XB Zar"/>
          <w:b/>
          <w:bCs/>
          <w:color w:val="202122"/>
          <w:sz w:val="32"/>
          <w:szCs w:val="32"/>
          <w:shd w:val="clear" w:color="auto" w:fill="FFFFFF"/>
        </w:rPr>
        <w:t>:unpack</w:t>
      </w:r>
      <w:r w:rsidRPr="00A461A3">
        <w:rPr>
          <w:rFonts w:ascii="XB Zar" w:eastAsia="Times New Roman" w:hAnsi="XB Zar" w:cs="XB Zar"/>
          <w:b/>
          <w:bCs/>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مقدار عالمت، توان و اندازه عدد را جدا می کند</w:t>
      </w:r>
      <w:r w:rsidRPr="00A461A3">
        <w:rPr>
          <w:rFonts w:ascii="XB Zar" w:eastAsia="Times New Roman" w:hAnsi="XB Zar" w:cs="XB Zar"/>
          <w:color w:val="202122"/>
          <w:sz w:val="32"/>
          <w:szCs w:val="32"/>
          <w:shd w:val="clear" w:color="auto" w:fill="FFFFFF"/>
          <w:rtl/>
        </w:rPr>
        <w:t>.</w:t>
      </w:r>
    </w:p>
    <w:p w:rsidR="00F37CC8" w:rsidRPr="00A461A3" w:rsidRDefault="00F37CC8" w:rsidP="002424C0">
      <w:pPr>
        <w:bidi/>
        <w:spacing w:after="0" w:line="240" w:lineRule="auto"/>
        <w:rPr>
          <w:rFonts w:ascii="XB Zar" w:eastAsia="Times New Roman" w:hAnsi="XB Zar" w:cs="XB Zar"/>
          <w:sz w:val="32"/>
          <w:szCs w:val="32"/>
          <w:rtl/>
        </w:rPr>
      </w:pPr>
      <w:r w:rsidRPr="00A461A3">
        <w:rPr>
          <w:rFonts w:ascii="XB Zar" w:eastAsia="Times New Roman" w:hAnsi="XB Zar" w:cs="XB Zar"/>
          <w:b/>
          <w:bCs/>
          <w:color w:val="202122"/>
          <w:sz w:val="32"/>
          <w:szCs w:val="32"/>
          <w:shd w:val="clear" w:color="auto" w:fill="FFFFFF"/>
          <w:rtl/>
          <w:lang w:bidi="ar-SA"/>
        </w:rPr>
        <w:t xml:space="preserve">حالت </w:t>
      </w:r>
      <w:r w:rsidRPr="00A461A3">
        <w:rPr>
          <w:rFonts w:ascii="XB Zar" w:eastAsia="Times New Roman" w:hAnsi="XB Zar" w:cs="XB Zar"/>
          <w:b/>
          <w:bCs/>
          <w:color w:val="202122"/>
          <w:sz w:val="32"/>
          <w:szCs w:val="32"/>
          <w:shd w:val="clear" w:color="auto" w:fill="FFFFFF"/>
        </w:rPr>
        <w:t>:cases_special</w:t>
      </w:r>
      <w:r w:rsidRPr="00A461A3">
        <w:rPr>
          <w:rFonts w:ascii="XB Zar" w:eastAsia="Times New Roman" w:hAnsi="XB Zar" w:cs="XB Zar"/>
          <w:b/>
          <w:bCs/>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حالت های استثنا مثل ضرب بینهایت در صفر، بینهایت در بینهایت یا صفر در صفر را چک می کند و اگر این حالت ها بود جواب استثنا را تولید می کند و به </w:t>
      </w:r>
      <w:r w:rsidRPr="00A461A3">
        <w:rPr>
          <w:rFonts w:ascii="XB Zar" w:eastAsia="Times New Roman" w:hAnsi="XB Zar" w:cs="XB Zar"/>
          <w:color w:val="202122"/>
          <w:sz w:val="32"/>
          <w:szCs w:val="32"/>
          <w:shd w:val="clear" w:color="auto" w:fill="FFFFFF"/>
        </w:rPr>
        <w:t>z_put</w:t>
      </w:r>
      <w:r w:rsidRPr="00A461A3">
        <w:rPr>
          <w:rFonts w:ascii="XB Zar" w:eastAsia="Times New Roman" w:hAnsi="XB Zar" w:cs="XB Zar"/>
          <w:color w:val="202122"/>
          <w:sz w:val="32"/>
          <w:szCs w:val="32"/>
          <w:shd w:val="clear" w:color="auto" w:fill="FFFFFF"/>
          <w:rtl/>
          <w:lang w:bidi="ar-SA"/>
        </w:rPr>
        <w:t xml:space="preserve"> می رود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اگر نه به </w:t>
      </w:r>
      <w:r w:rsidRPr="00A461A3">
        <w:rPr>
          <w:rFonts w:ascii="XB Zar" w:eastAsia="Times New Roman" w:hAnsi="XB Zar" w:cs="XB Zar"/>
          <w:color w:val="202122"/>
          <w:sz w:val="32"/>
          <w:szCs w:val="32"/>
          <w:shd w:val="clear" w:color="auto" w:fill="FFFFFF"/>
        </w:rPr>
        <w:t>a_normalise</w:t>
      </w:r>
      <w:r w:rsidRPr="00A461A3">
        <w:rPr>
          <w:rFonts w:ascii="XB Zar" w:eastAsia="Times New Roman" w:hAnsi="XB Zar" w:cs="XB Zar"/>
          <w:color w:val="202122"/>
          <w:sz w:val="32"/>
          <w:szCs w:val="32"/>
          <w:shd w:val="clear" w:color="auto" w:fill="FFFFFF"/>
          <w:rtl/>
          <w:lang w:bidi="ar-SA"/>
        </w:rPr>
        <w:t xml:space="preserve"> می رود</w:t>
      </w:r>
      <w:r w:rsidRPr="00A461A3">
        <w:rPr>
          <w:rFonts w:ascii="XB Zar" w:eastAsia="Times New Roman" w:hAnsi="XB Zar" w:cs="XB Zar"/>
          <w:color w:val="202122"/>
          <w:sz w:val="32"/>
          <w:szCs w:val="32"/>
          <w:shd w:val="clear" w:color="auto" w:fill="FFFFFF"/>
          <w:rtl/>
        </w:rPr>
        <w:t>. </w:t>
      </w:r>
    </w:p>
    <w:p w:rsidR="00F37CC8" w:rsidRPr="00A461A3" w:rsidRDefault="00F37CC8" w:rsidP="002424C0">
      <w:pPr>
        <w:bidi/>
        <w:spacing w:after="0" w:line="240" w:lineRule="auto"/>
        <w:rPr>
          <w:rFonts w:ascii="XB Zar" w:eastAsia="Times New Roman" w:hAnsi="XB Zar" w:cs="XB Zar"/>
          <w:sz w:val="32"/>
          <w:szCs w:val="32"/>
        </w:rPr>
      </w:pPr>
      <w:r w:rsidRPr="002424C0">
        <w:rPr>
          <w:rFonts w:ascii="XB Zar" w:eastAsia="Times New Roman" w:hAnsi="XB Zar" w:cs="XB Zar"/>
          <w:b/>
          <w:bCs/>
          <w:color w:val="202122"/>
          <w:sz w:val="32"/>
          <w:szCs w:val="32"/>
          <w:shd w:val="clear" w:color="auto" w:fill="FFFFFF"/>
          <w:rtl/>
          <w:lang w:bidi="ar-SA"/>
        </w:rPr>
        <w:t xml:space="preserve">حالتهای </w:t>
      </w:r>
      <w:r w:rsidRPr="00A461A3">
        <w:rPr>
          <w:rFonts w:ascii="XB Zar" w:eastAsia="Times New Roman" w:hAnsi="XB Zar" w:cs="XB Zar"/>
          <w:color w:val="202122"/>
          <w:sz w:val="32"/>
          <w:szCs w:val="32"/>
          <w:shd w:val="clear" w:color="auto" w:fill="FFFFFF"/>
        </w:rPr>
        <w:t xml:space="preserve"> </w:t>
      </w:r>
      <w:r w:rsidRPr="002424C0">
        <w:rPr>
          <w:rFonts w:ascii="XB Zar" w:eastAsia="Times New Roman" w:hAnsi="XB Zar" w:cs="XB Zar"/>
          <w:b/>
          <w:bCs/>
          <w:color w:val="202122"/>
          <w:sz w:val="32"/>
          <w:szCs w:val="32"/>
          <w:shd w:val="clear" w:color="auto" w:fill="FFFFFF"/>
        </w:rPr>
        <w:t>:normilize_a</w:t>
      </w:r>
      <w:r w:rsidRPr="00A461A3">
        <w:rPr>
          <w:rFonts w:ascii="XB Zar" w:eastAsia="Times New Roman" w:hAnsi="XB Zar" w:cs="XB Zar"/>
          <w:color w:val="202122"/>
          <w:sz w:val="32"/>
          <w:szCs w:val="32"/>
          <w:shd w:val="clear" w:color="auto" w:fill="FFFFFF"/>
        </w:rPr>
        <w:t xml:space="preserve"> </w:t>
      </w:r>
      <w:r w:rsidRPr="00A461A3">
        <w:rPr>
          <w:rFonts w:ascii="XB Zar" w:eastAsia="Times New Roman" w:hAnsi="XB Zar" w:cs="XB Zar"/>
          <w:color w:val="202122"/>
          <w:sz w:val="32"/>
          <w:szCs w:val="32"/>
          <w:shd w:val="clear" w:color="auto" w:fill="FFFFFF"/>
          <w:rtl/>
          <w:lang w:bidi="ar-SA"/>
        </w:rPr>
        <w:t xml:space="preserve">بر اساس استاندارد </w:t>
      </w:r>
      <w:r w:rsidRPr="00A461A3">
        <w:rPr>
          <w:rFonts w:ascii="XB Zar" w:eastAsia="Times New Roman" w:hAnsi="XB Zar" w:cs="XB Zar"/>
          <w:color w:val="202122"/>
          <w:sz w:val="32"/>
          <w:szCs w:val="32"/>
          <w:shd w:val="clear" w:color="auto" w:fill="FFFFFF"/>
          <w:rtl/>
        </w:rPr>
        <w:t xml:space="preserve">754 </w:t>
      </w:r>
      <w:r w:rsidRPr="00A461A3">
        <w:rPr>
          <w:rFonts w:ascii="XB Zar" w:eastAsia="Times New Roman" w:hAnsi="XB Zar" w:cs="XB Zar"/>
          <w:color w:val="202122"/>
          <w:sz w:val="32"/>
          <w:szCs w:val="32"/>
          <w:shd w:val="clear" w:color="auto" w:fill="FFFFFF"/>
        </w:rPr>
        <w:t>IEEE</w:t>
      </w:r>
      <w:r w:rsidRPr="00A461A3">
        <w:rPr>
          <w:rFonts w:ascii="XB Zar" w:eastAsia="Times New Roman" w:hAnsi="XB Zar" w:cs="XB Zar"/>
          <w:color w:val="202122"/>
          <w:sz w:val="32"/>
          <w:szCs w:val="32"/>
          <w:shd w:val="clear" w:color="auto" w:fill="FFFFFF"/>
          <w:rtl/>
          <w:lang w:bidi="ar-SA"/>
        </w:rPr>
        <w:t xml:space="preserve"> مقدار </w:t>
      </w:r>
      <w:r w:rsidRPr="00A461A3">
        <w:rPr>
          <w:rFonts w:ascii="XB Zar" w:eastAsia="Times New Roman" w:hAnsi="XB Zar" w:cs="XB Zar"/>
          <w:color w:val="202122"/>
          <w:sz w:val="32"/>
          <w:szCs w:val="32"/>
          <w:shd w:val="clear" w:color="auto" w:fill="FFFFFF"/>
        </w:rPr>
        <w:t>a</w:t>
      </w:r>
      <w:r w:rsidRPr="00A461A3">
        <w:rPr>
          <w:rFonts w:ascii="XB Zar" w:eastAsia="Times New Roman" w:hAnsi="XB Zar" w:cs="XB Zar"/>
          <w:color w:val="202122"/>
          <w:sz w:val="32"/>
          <w:szCs w:val="32"/>
          <w:shd w:val="clear" w:color="auto" w:fill="FFFFFF"/>
          <w:rtl/>
          <w:lang w:bidi="ar-SA"/>
        </w:rPr>
        <w:t xml:space="preserve"> را نرمالایز می کند </w:t>
      </w:r>
      <w:r w:rsidRPr="00A461A3">
        <w:rPr>
          <w:rFonts w:ascii="XB Zar" w:eastAsia="Times New Roman" w:hAnsi="XB Zar" w:cs="XB Zar"/>
          <w:color w:val="202122"/>
          <w:sz w:val="32"/>
          <w:szCs w:val="32"/>
          <w:shd w:val="clear" w:color="auto" w:fill="FFFFFF"/>
          <w:rtl/>
        </w:rPr>
        <w:t>(</w:t>
      </w:r>
      <w:r w:rsidRPr="00A461A3">
        <w:rPr>
          <w:rFonts w:ascii="XB Zar" w:eastAsia="Times New Roman" w:hAnsi="XB Zar" w:cs="XB Zar"/>
          <w:color w:val="202122"/>
          <w:sz w:val="32"/>
          <w:szCs w:val="32"/>
          <w:shd w:val="clear" w:color="auto" w:fill="FFFFFF"/>
          <w:rtl/>
          <w:lang w:bidi="ar-SA"/>
        </w:rPr>
        <w:t>شیفت می دهد تا رقم سمت چپ ١ 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و به </w:t>
      </w:r>
      <w:r w:rsidRPr="00A461A3">
        <w:rPr>
          <w:rFonts w:ascii="XB Zar" w:eastAsia="Times New Roman" w:hAnsi="XB Zar" w:cs="XB Zar"/>
          <w:color w:val="202122"/>
          <w:sz w:val="32"/>
          <w:szCs w:val="32"/>
          <w:shd w:val="clear" w:color="auto" w:fill="FFFFFF"/>
        </w:rPr>
        <w:t>normilize_b</w:t>
      </w:r>
      <w:r w:rsidRPr="00A461A3">
        <w:rPr>
          <w:rFonts w:ascii="XB Zar" w:eastAsia="Times New Roman" w:hAnsi="XB Zar" w:cs="XB Zar"/>
          <w:color w:val="202122"/>
          <w:sz w:val="32"/>
          <w:szCs w:val="32"/>
          <w:shd w:val="clear" w:color="auto" w:fill="FFFFFF"/>
          <w:rtl/>
          <w:lang w:bidi="ar-SA"/>
        </w:rPr>
        <w:t xml:space="preserve"> میرود و همین کار را برای </w:t>
      </w:r>
      <w:r w:rsidRPr="00A461A3">
        <w:rPr>
          <w:rFonts w:ascii="XB Zar" w:eastAsia="Times New Roman" w:hAnsi="XB Zar" w:cs="XB Zar"/>
          <w:color w:val="202122"/>
          <w:sz w:val="32"/>
          <w:szCs w:val="32"/>
          <w:shd w:val="clear" w:color="auto" w:fill="FFFFFF"/>
        </w:rPr>
        <w:t>b</w:t>
      </w:r>
      <w:r w:rsidRPr="00A461A3">
        <w:rPr>
          <w:rFonts w:ascii="XB Zar" w:eastAsia="Times New Roman" w:hAnsi="XB Zar" w:cs="XB Zar"/>
          <w:color w:val="202122"/>
          <w:sz w:val="32"/>
          <w:szCs w:val="32"/>
          <w:shd w:val="clear" w:color="auto" w:fill="FFFFFF"/>
          <w:rtl/>
          <w:lang w:bidi="ar-SA"/>
        </w:rPr>
        <w:t xml:space="preserve"> می کند</w:t>
      </w:r>
      <w:r w:rsidRPr="00A461A3">
        <w:rPr>
          <w:rFonts w:ascii="XB Zar" w:eastAsia="Times New Roman" w:hAnsi="XB Zar" w:cs="XB Zar"/>
          <w:color w:val="202122"/>
          <w:sz w:val="32"/>
          <w:szCs w:val="32"/>
          <w:shd w:val="clear" w:color="auto" w:fill="FFFFFF"/>
          <w:rtl/>
        </w:rPr>
        <w:t>.</w:t>
      </w:r>
    </w:p>
    <w:p w:rsidR="00F37CC8" w:rsidRPr="00A461A3" w:rsidRDefault="00F37CC8" w:rsidP="002424C0">
      <w:pPr>
        <w:bidi/>
        <w:spacing w:after="0" w:line="240" w:lineRule="auto"/>
        <w:rPr>
          <w:rFonts w:ascii="XB Zar" w:eastAsia="Times New Roman" w:hAnsi="XB Zar" w:cs="XB Zar"/>
          <w:sz w:val="32"/>
          <w:szCs w:val="32"/>
          <w:rtl/>
        </w:rPr>
      </w:pPr>
      <w:r w:rsidRPr="00A461A3">
        <w:rPr>
          <w:rFonts w:ascii="XB Zar" w:eastAsia="Times New Roman" w:hAnsi="XB Zar" w:cs="XB Zar"/>
          <w:color w:val="202122"/>
          <w:sz w:val="27"/>
          <w:szCs w:val="27"/>
          <w:shd w:val="clear" w:color="auto" w:fill="FFFFFF"/>
          <w:rtl/>
        </w:rPr>
        <w:t> </w:t>
      </w:r>
      <w:r w:rsidRPr="002424C0">
        <w:rPr>
          <w:rFonts w:ascii="XB Zar" w:eastAsia="Times New Roman" w:hAnsi="XB Zar" w:cs="XB Zar"/>
          <w:b/>
          <w:bCs/>
          <w:color w:val="202122"/>
          <w:sz w:val="32"/>
          <w:szCs w:val="32"/>
          <w:shd w:val="clear" w:color="auto" w:fill="FFFFFF"/>
          <w:rtl/>
          <w:lang w:bidi="ar-SA"/>
        </w:rPr>
        <w:t xml:space="preserve">حالتهای </w:t>
      </w:r>
      <w:r w:rsidRPr="002424C0">
        <w:rPr>
          <w:rFonts w:ascii="XB Zar" w:eastAsia="Times New Roman" w:hAnsi="XB Zar" w:cs="XB Zar"/>
          <w:b/>
          <w:bCs/>
          <w:color w:val="202122"/>
          <w:sz w:val="32"/>
          <w:szCs w:val="32"/>
          <w:shd w:val="clear" w:color="auto" w:fill="FFFFFF"/>
        </w:rPr>
        <w:t xml:space="preserve"> : multiply/1_multiply_0 </w:t>
      </w:r>
      <w:r w:rsidRPr="00A461A3">
        <w:rPr>
          <w:rFonts w:ascii="XB Zar" w:eastAsia="Times New Roman" w:hAnsi="XB Zar" w:cs="XB Zar"/>
          <w:color w:val="202122"/>
          <w:sz w:val="32"/>
          <w:szCs w:val="32"/>
          <w:shd w:val="clear" w:color="auto" w:fill="FFFFFF"/>
        </w:rPr>
        <w:t xml:space="preserve"> </w:t>
      </w:r>
      <w:r w:rsidRPr="00A461A3">
        <w:rPr>
          <w:rFonts w:ascii="XB Zar" w:eastAsia="Times New Roman" w:hAnsi="XB Zar" w:cs="XB Zar"/>
          <w:color w:val="202122"/>
          <w:sz w:val="32"/>
          <w:szCs w:val="32"/>
          <w:shd w:val="clear" w:color="auto" w:fill="FFFFFF"/>
          <w:rtl/>
          <w:lang w:bidi="ar-SA"/>
        </w:rPr>
        <w:t>اندازه های هر دو عدد را در هم ضرب می کند</w:t>
      </w:r>
      <w:r w:rsidRPr="00A461A3">
        <w:rPr>
          <w:rFonts w:ascii="XB Zar" w:eastAsia="Times New Roman" w:hAnsi="XB Zar" w:cs="XB Zar"/>
          <w:color w:val="202122"/>
          <w:sz w:val="32"/>
          <w:szCs w:val="32"/>
          <w:shd w:val="clear" w:color="auto" w:fill="FFFFFF"/>
          <w:rtl/>
        </w:rPr>
        <w:t>. </w:t>
      </w:r>
    </w:p>
    <w:p w:rsidR="00F37CC8" w:rsidRPr="00A461A3" w:rsidRDefault="00F37CC8" w:rsidP="002424C0">
      <w:pPr>
        <w:bidi/>
        <w:spacing w:after="0" w:line="240" w:lineRule="auto"/>
        <w:rPr>
          <w:rFonts w:ascii="XB Zar" w:eastAsia="Times New Roman" w:hAnsi="XB Zar" w:cs="XB Zar"/>
          <w:sz w:val="32"/>
          <w:szCs w:val="32"/>
          <w:rtl/>
        </w:rPr>
      </w:pPr>
      <w:r w:rsidRPr="002424C0">
        <w:rPr>
          <w:rFonts w:ascii="XB Zar" w:eastAsia="Times New Roman" w:hAnsi="XB Zar" w:cs="XB Zar"/>
          <w:b/>
          <w:bCs/>
          <w:color w:val="202122"/>
          <w:sz w:val="32"/>
          <w:szCs w:val="32"/>
          <w:shd w:val="clear" w:color="auto" w:fill="FFFFFF"/>
          <w:rtl/>
          <w:lang w:bidi="ar-SA"/>
        </w:rPr>
        <w:t>حالتهای</w:t>
      </w:r>
      <w:r w:rsidRPr="00A461A3">
        <w:rPr>
          <w:rFonts w:ascii="XB Zar" w:eastAsia="Times New Roman" w:hAnsi="XB Zar" w:cs="XB Zar"/>
          <w:color w:val="202122"/>
          <w:sz w:val="32"/>
          <w:szCs w:val="32"/>
          <w:shd w:val="clear" w:color="auto" w:fill="FFFFFF"/>
          <w:rtl/>
          <w:lang w:bidi="ar-SA"/>
        </w:rPr>
        <w:t xml:space="preserve"> </w:t>
      </w:r>
      <w:r w:rsidRPr="002424C0">
        <w:rPr>
          <w:rFonts w:ascii="XB Zar" w:eastAsia="Times New Roman" w:hAnsi="XB Zar" w:cs="XB Zar"/>
          <w:b/>
          <w:bCs/>
          <w:color w:val="202122"/>
          <w:sz w:val="32"/>
          <w:szCs w:val="32"/>
          <w:shd w:val="clear" w:color="auto" w:fill="FFFFFF"/>
        </w:rPr>
        <w:t xml:space="preserve"> :normalise/0_normalise/round_1</w:t>
      </w:r>
      <w:r w:rsidRPr="00A461A3">
        <w:rPr>
          <w:rFonts w:ascii="XB Zar" w:eastAsia="Times New Roman" w:hAnsi="XB Zar" w:cs="XB Zar"/>
          <w:color w:val="202122"/>
          <w:sz w:val="32"/>
          <w:szCs w:val="32"/>
          <w:shd w:val="clear" w:color="auto" w:fill="FFFFFF"/>
          <w:rtl/>
          <w:lang w:bidi="ar-SA"/>
        </w:rPr>
        <w:t>حاصل را نرمالایز می کنند</w:t>
      </w:r>
      <w:r w:rsidRPr="00A461A3">
        <w:rPr>
          <w:rFonts w:ascii="XB Zar" w:eastAsia="Times New Roman" w:hAnsi="XB Zar" w:cs="XB Zar"/>
          <w:color w:val="202122"/>
          <w:sz w:val="32"/>
          <w:szCs w:val="32"/>
          <w:shd w:val="clear" w:color="auto" w:fill="FFFFFF"/>
          <w:rtl/>
        </w:rPr>
        <w:t>.</w:t>
      </w:r>
    </w:p>
    <w:p w:rsidR="00F37CC8" w:rsidRPr="00A461A3" w:rsidRDefault="00F37CC8" w:rsidP="007A50E3">
      <w:pPr>
        <w:bidi/>
        <w:spacing w:after="0" w:line="240" w:lineRule="auto"/>
        <w:rPr>
          <w:rFonts w:ascii="XB Zar" w:eastAsia="Times New Roman" w:hAnsi="XB Zar" w:cs="XB Zar"/>
          <w:sz w:val="32"/>
          <w:szCs w:val="32"/>
          <w:rtl/>
        </w:rPr>
      </w:pPr>
      <w:r w:rsidRPr="00A461A3">
        <w:rPr>
          <w:rFonts w:ascii="XB Zar" w:eastAsia="Times New Roman" w:hAnsi="XB Zar" w:cs="XB Zar"/>
          <w:color w:val="202122"/>
          <w:sz w:val="32"/>
          <w:szCs w:val="32"/>
          <w:shd w:val="clear" w:color="auto" w:fill="FFFFFF"/>
          <w:rtl/>
        </w:rPr>
        <w:lastRenderedPageBreak/>
        <w:t> </w:t>
      </w:r>
      <w:r w:rsidRPr="002424C0">
        <w:rPr>
          <w:rFonts w:ascii="XB Zar" w:eastAsia="Times New Roman" w:hAnsi="XB Zar" w:cs="XB Zar"/>
          <w:b/>
          <w:bCs/>
          <w:color w:val="202122"/>
          <w:sz w:val="32"/>
          <w:szCs w:val="32"/>
          <w:shd w:val="clear" w:color="auto" w:fill="FFFFFF"/>
          <w:rtl/>
          <w:lang w:bidi="ar-SA"/>
        </w:rPr>
        <w:t xml:space="preserve">حالت </w:t>
      </w:r>
      <w:r w:rsidRPr="002424C0">
        <w:rPr>
          <w:rFonts w:ascii="XB Zar" w:eastAsia="Times New Roman" w:hAnsi="XB Zar" w:cs="XB Zar"/>
          <w:b/>
          <w:bCs/>
          <w:color w:val="202122"/>
          <w:sz w:val="32"/>
          <w:szCs w:val="32"/>
          <w:shd w:val="clear" w:color="auto" w:fill="FFFFFF"/>
        </w:rPr>
        <w:t xml:space="preserve"> pack </w:t>
      </w:r>
      <w:r w:rsidRPr="002424C0">
        <w:rPr>
          <w:rFonts w:ascii="XB Zar" w:eastAsia="Times New Roman" w:hAnsi="XB Zar" w:cs="XB Zar"/>
          <w:b/>
          <w:bCs/>
          <w:color w:val="202122"/>
          <w:sz w:val="32"/>
          <w:szCs w:val="32"/>
          <w:shd w:val="clear" w:color="auto" w:fill="FFFFFF"/>
          <w:rtl/>
          <w:lang w:bidi="fa-IR"/>
        </w:rPr>
        <w:t>:</w:t>
      </w:r>
      <w:r w:rsidRPr="00A461A3">
        <w:rPr>
          <w:rFonts w:ascii="XB Zar" w:eastAsia="Times New Roman" w:hAnsi="XB Zar" w:cs="XB Zar"/>
          <w:color w:val="202122"/>
          <w:sz w:val="32"/>
          <w:szCs w:val="32"/>
          <w:shd w:val="clear" w:color="auto" w:fill="FFFFFF"/>
          <w:rtl/>
          <w:lang w:bidi="ar-SA"/>
        </w:rPr>
        <w:t xml:space="preserve">علامت، اندازه و توان به دست آمده برای جواب را به صورت استاندارد </w:t>
      </w:r>
      <w:r w:rsidRPr="00A461A3">
        <w:rPr>
          <w:rFonts w:ascii="XB Zar" w:eastAsia="Times New Roman" w:hAnsi="XB Zar" w:cs="XB Zar"/>
          <w:color w:val="202122"/>
          <w:sz w:val="32"/>
          <w:szCs w:val="32"/>
          <w:shd w:val="clear" w:color="auto" w:fill="FFFFFF"/>
          <w:rtl/>
        </w:rPr>
        <w:t xml:space="preserve">754 </w:t>
      </w:r>
      <w:r w:rsidRPr="00A461A3">
        <w:rPr>
          <w:rFonts w:ascii="XB Zar" w:eastAsia="Times New Roman" w:hAnsi="XB Zar" w:cs="XB Zar"/>
          <w:color w:val="202122"/>
          <w:sz w:val="32"/>
          <w:szCs w:val="32"/>
          <w:shd w:val="clear" w:color="auto" w:fill="FFFFFF"/>
        </w:rPr>
        <w:t>IEEE</w:t>
      </w:r>
      <w:r w:rsidRPr="00A461A3">
        <w:rPr>
          <w:rFonts w:ascii="XB Zar" w:eastAsia="Times New Roman" w:hAnsi="XB Zar" w:cs="XB Zar"/>
          <w:color w:val="202122"/>
          <w:sz w:val="32"/>
          <w:szCs w:val="32"/>
          <w:shd w:val="clear" w:color="auto" w:fill="FFFFFF"/>
          <w:rtl/>
          <w:lang w:bidi="ar-SA"/>
        </w:rPr>
        <w:t xml:space="preserve"> کنار هم قرار می دهد</w:t>
      </w:r>
      <w:r w:rsidRPr="00A461A3">
        <w:rPr>
          <w:rFonts w:ascii="XB Zar" w:eastAsia="Times New Roman" w:hAnsi="XB Zar" w:cs="XB Zar"/>
          <w:color w:val="202122"/>
          <w:sz w:val="32"/>
          <w:szCs w:val="32"/>
          <w:shd w:val="clear" w:color="auto" w:fill="FFFFFF"/>
          <w:rtl/>
        </w:rPr>
        <w:t>.</w:t>
      </w:r>
    </w:p>
    <w:p w:rsidR="007A7609" w:rsidRPr="004F05BA" w:rsidRDefault="00F37CC8" w:rsidP="004F05BA">
      <w:pPr>
        <w:bidi/>
        <w:spacing w:after="0" w:line="240" w:lineRule="auto"/>
        <w:rPr>
          <w:rFonts w:ascii="XB Zar" w:eastAsia="Times New Roman" w:hAnsi="XB Zar" w:cs="XB Zar"/>
          <w:sz w:val="32"/>
          <w:szCs w:val="32"/>
          <w:lang w:bidi="fa-IR"/>
        </w:rPr>
      </w:pPr>
      <w:r w:rsidRPr="00A461A3">
        <w:rPr>
          <w:rFonts w:ascii="XB Zar" w:eastAsia="Times New Roman" w:hAnsi="XB Zar" w:cs="XB Zar"/>
          <w:color w:val="202122"/>
          <w:sz w:val="32"/>
          <w:szCs w:val="32"/>
          <w:shd w:val="clear" w:color="auto" w:fill="FFFFFF"/>
          <w:rtl/>
        </w:rPr>
        <w:t> </w:t>
      </w:r>
      <w:r w:rsidRPr="002424C0">
        <w:rPr>
          <w:rFonts w:ascii="XB Zar" w:eastAsia="Times New Roman" w:hAnsi="XB Zar" w:cs="XB Zar"/>
          <w:b/>
          <w:bCs/>
          <w:color w:val="202122"/>
          <w:sz w:val="32"/>
          <w:szCs w:val="32"/>
          <w:shd w:val="clear" w:color="auto" w:fill="FFFFFF"/>
          <w:rtl/>
          <w:lang w:bidi="ar-SA"/>
        </w:rPr>
        <w:t xml:space="preserve">حالت  </w:t>
      </w:r>
      <w:r w:rsidRPr="002424C0">
        <w:rPr>
          <w:rFonts w:ascii="XB Zar" w:eastAsia="Times New Roman" w:hAnsi="XB Zar" w:cs="XB Zar"/>
          <w:b/>
          <w:bCs/>
          <w:color w:val="202122"/>
          <w:sz w:val="32"/>
          <w:szCs w:val="32"/>
          <w:shd w:val="clear" w:color="auto" w:fill="FFFFFF"/>
        </w:rPr>
        <w:t xml:space="preserve">put_z </w:t>
      </w:r>
      <w:r w:rsidRPr="002424C0">
        <w:rPr>
          <w:rFonts w:ascii="XB Zar" w:eastAsia="Times New Roman" w:hAnsi="XB Zar" w:cs="XB Zar"/>
          <w:b/>
          <w:bCs/>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 xml:space="preserve">مقدار حاصل ضرب را در خروجی </w:t>
      </w:r>
      <w:r w:rsidRPr="00A461A3">
        <w:rPr>
          <w:rFonts w:ascii="XB Zar" w:eastAsia="Times New Roman" w:hAnsi="XB Zar" w:cs="XB Zar"/>
          <w:color w:val="202122"/>
          <w:sz w:val="32"/>
          <w:szCs w:val="32"/>
          <w:shd w:val="clear" w:color="auto" w:fill="FFFFFF"/>
        </w:rPr>
        <w:t>output_z</w:t>
      </w:r>
      <w:r w:rsidRPr="00A461A3">
        <w:rPr>
          <w:rFonts w:ascii="XB Zar" w:eastAsia="Times New Roman" w:hAnsi="XB Zar" w:cs="XB Zar"/>
          <w:color w:val="202122"/>
          <w:sz w:val="32"/>
          <w:szCs w:val="32"/>
          <w:shd w:val="clear" w:color="auto" w:fill="FFFFFF"/>
          <w:rtl/>
          <w:lang w:bidi="ar-SA"/>
        </w:rPr>
        <w:t xml:space="preserve"> قرار میدهد و </w:t>
      </w:r>
      <w:r w:rsidRPr="00A461A3">
        <w:rPr>
          <w:rFonts w:ascii="XB Zar" w:eastAsia="Times New Roman" w:hAnsi="XB Zar" w:cs="XB Zar"/>
          <w:color w:val="202122"/>
          <w:sz w:val="32"/>
          <w:szCs w:val="32"/>
          <w:shd w:val="clear" w:color="auto" w:fill="FFFFFF"/>
        </w:rPr>
        <w:t>stb_z_output</w:t>
      </w:r>
      <w:r w:rsidRPr="00A461A3">
        <w:rPr>
          <w:rFonts w:ascii="XB Zar" w:eastAsia="Times New Roman" w:hAnsi="XB Zar" w:cs="XB Zar"/>
          <w:color w:val="202122"/>
          <w:sz w:val="32"/>
          <w:szCs w:val="32"/>
          <w:shd w:val="clear" w:color="auto" w:fill="FFFFFF"/>
          <w:rtl/>
          <w:lang w:bidi="ar-SA"/>
        </w:rPr>
        <w:t xml:space="preserve"> را فعال می کند و منتظر دریافت </w:t>
      </w:r>
      <w:r w:rsidRPr="00A461A3">
        <w:rPr>
          <w:rFonts w:ascii="XB Zar" w:eastAsia="Times New Roman" w:hAnsi="XB Zar" w:cs="XB Zar"/>
          <w:color w:val="202122"/>
          <w:sz w:val="32"/>
          <w:szCs w:val="32"/>
          <w:shd w:val="clear" w:color="auto" w:fill="FFFFFF"/>
        </w:rPr>
        <w:t>ack_z_output</w:t>
      </w:r>
      <w:r w:rsidRPr="00A461A3">
        <w:rPr>
          <w:rFonts w:ascii="XB Zar" w:eastAsia="Times New Roman" w:hAnsi="XB Zar" w:cs="XB Zar"/>
          <w:color w:val="202122"/>
          <w:sz w:val="32"/>
          <w:szCs w:val="32"/>
          <w:shd w:val="clear" w:color="auto" w:fill="FFFFFF"/>
          <w:rtl/>
          <w:lang w:bidi="ar-SA"/>
        </w:rPr>
        <w:t xml:space="preserve"> می شود</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tl/>
          <w:lang w:bidi="ar-SA"/>
        </w:rPr>
        <w:t>پس از دریافت آن به استیت ابتدایی</w:t>
      </w:r>
      <w:r w:rsidRPr="00A461A3">
        <w:rPr>
          <w:rFonts w:ascii="XB Zar" w:eastAsia="Times New Roman" w:hAnsi="XB Zar" w:cs="XB Zar"/>
          <w:color w:val="202122"/>
          <w:sz w:val="32"/>
          <w:szCs w:val="32"/>
          <w:shd w:val="clear" w:color="auto" w:fill="FFFFFF"/>
          <w:rtl/>
        </w:rPr>
        <w:t xml:space="preserve"> </w:t>
      </w:r>
      <w:r w:rsidRPr="00A461A3">
        <w:rPr>
          <w:rFonts w:ascii="XB Zar" w:eastAsia="Times New Roman" w:hAnsi="XB Zar" w:cs="XB Zar"/>
          <w:color w:val="202122"/>
          <w:sz w:val="32"/>
          <w:szCs w:val="32"/>
          <w:shd w:val="clear" w:color="auto" w:fill="FFFFFF"/>
        </w:rPr>
        <w:t>a_get</w:t>
      </w:r>
      <w:r w:rsidRPr="00A461A3">
        <w:rPr>
          <w:rFonts w:ascii="XB Zar" w:eastAsia="Times New Roman" w:hAnsi="XB Zar" w:cs="XB Zar"/>
          <w:color w:val="202122"/>
          <w:sz w:val="32"/>
          <w:szCs w:val="32"/>
          <w:shd w:val="clear" w:color="auto" w:fill="FFFFFF"/>
          <w:rtl/>
          <w:lang w:bidi="ar-SA"/>
        </w:rPr>
        <w:t xml:space="preserve"> می رود برای ضرب بعدی</w:t>
      </w:r>
      <w:r w:rsidRPr="00A461A3">
        <w:rPr>
          <w:rFonts w:ascii="XB Zar" w:eastAsia="Times New Roman" w:hAnsi="XB Zar" w:cs="XB Zar"/>
          <w:color w:val="202122"/>
          <w:sz w:val="32"/>
          <w:szCs w:val="32"/>
          <w:shd w:val="clear" w:color="auto" w:fill="FFFFFF"/>
          <w:rtl/>
        </w:rPr>
        <w:t>.</w:t>
      </w:r>
    </w:p>
    <w:p w:rsidR="004F05BA" w:rsidRPr="004F05BA" w:rsidRDefault="004F05BA" w:rsidP="004F05BA">
      <w:pPr>
        <w:bidi/>
        <w:jc w:val="center"/>
        <w:rPr>
          <w:rFonts w:ascii="Times New Roman" w:hAnsi="Times New Roman"/>
          <w:lang w:bidi="fa-IR"/>
        </w:rPr>
      </w:pPr>
      <w:r w:rsidRPr="004F05BA">
        <w:rPr>
          <w:rFonts w:ascii="Times New Roman" w:hAnsi="Times New Roman" w:cs="B Roya"/>
          <w:noProof/>
          <w:rtl/>
          <w:lang w:bidi="ar-SA"/>
        </w:rPr>
        <w:drawing>
          <wp:inline distT="0" distB="0" distL="0" distR="0" wp14:anchorId="2BBCEF7C" wp14:editId="2A58A29B">
            <wp:extent cx="4743992" cy="46482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43992" cy="4648200"/>
                    </a:xfrm>
                    <a:prstGeom prst="rect">
                      <a:avLst/>
                    </a:prstGeom>
                  </pic:spPr>
                </pic:pic>
              </a:graphicData>
            </a:graphic>
          </wp:inline>
        </w:drawing>
      </w:r>
    </w:p>
    <w:p w:rsidR="007A7609" w:rsidRPr="00952DF5" w:rsidRDefault="00F337F6" w:rsidP="007A50E3">
      <w:pPr>
        <w:pStyle w:val="Caption"/>
        <w:bidi/>
        <w:jc w:val="center"/>
        <w:rPr>
          <w:rFonts w:ascii="XB Zar" w:hAnsi="XB Zar" w:cs="XB Zar"/>
          <w:b w:val="0"/>
          <w:bCs w:val="0"/>
          <w:color w:val="F89A9A"/>
          <w:sz w:val="52"/>
          <w:szCs w:val="44"/>
          <w:rtl/>
          <w:lang w:bidi="fa-IR"/>
        </w:rPr>
      </w:pPr>
      <w:r w:rsidRPr="00952DF5">
        <w:rPr>
          <w:rFonts w:ascii="XB Zar" w:hAnsi="XB Zar" w:cs="XB Zar"/>
          <w:color w:val="F89A9A"/>
          <w:sz w:val="24"/>
          <w:szCs w:val="24"/>
          <w:rtl/>
          <w:lang w:bidi="fa-IR"/>
        </w:rPr>
        <w:t>شکل۳-</w:t>
      </w:r>
      <w:r w:rsidR="009C0CA6" w:rsidRPr="00952DF5">
        <w:rPr>
          <w:rFonts w:ascii="XB Zar" w:hAnsi="XB Zar" w:cs="XB Zar"/>
          <w:color w:val="F89A9A"/>
          <w:sz w:val="24"/>
          <w:szCs w:val="24"/>
          <w:lang w:bidi="fa-IR"/>
        </w:rPr>
        <w:t>FSM of multiplier</w:t>
      </w:r>
    </w:p>
    <w:p w:rsidR="00E05E40" w:rsidRPr="002424C0" w:rsidRDefault="00E05E40" w:rsidP="00864FDC">
      <w:pPr>
        <w:bidi/>
        <w:spacing w:before="0" w:after="0" w:line="240" w:lineRule="auto"/>
        <w:rPr>
          <w:rFonts w:ascii="XB Zar" w:eastAsia="Times New Roman" w:hAnsi="XB Zar" w:cs="XB Zar"/>
          <w:b/>
          <w:bCs/>
          <w:color w:val="C00000"/>
          <w:sz w:val="40"/>
          <w:szCs w:val="40"/>
          <w:shd w:val="clear" w:color="auto" w:fill="FFFFFF"/>
          <w:rtl/>
          <w:lang w:bidi="ar-SA"/>
        </w:rPr>
      </w:pPr>
      <w:r w:rsidRPr="002424C0">
        <w:rPr>
          <w:rFonts w:ascii="XB Zar" w:eastAsia="Times New Roman" w:hAnsi="XB Zar" w:cs="XB Zar"/>
          <w:b/>
          <w:bCs/>
          <w:color w:val="C00000"/>
          <w:sz w:val="40"/>
          <w:szCs w:val="40"/>
          <w:shd w:val="clear" w:color="auto" w:fill="FFFFFF"/>
          <w:rtl/>
          <w:lang w:bidi="ar-SA"/>
        </w:rPr>
        <w:t xml:space="preserve">ماژول </w:t>
      </w:r>
      <w:r w:rsidRPr="002424C0">
        <w:rPr>
          <w:rFonts w:ascii="XB Zar" w:eastAsia="Times New Roman" w:hAnsi="XB Zar" w:cs="XB Zar"/>
          <w:b/>
          <w:bCs/>
          <w:color w:val="C00000"/>
          <w:sz w:val="40"/>
          <w:szCs w:val="40"/>
          <w:shd w:val="clear" w:color="auto" w:fill="FFFFFF"/>
          <w:lang w:bidi="ar-SA"/>
        </w:rPr>
        <w:t>adder</w:t>
      </w:r>
      <w:r w:rsidRPr="002424C0">
        <w:rPr>
          <w:rFonts w:ascii="XB Zar" w:eastAsia="Times New Roman" w:hAnsi="XB Zar" w:cs="XB Zar"/>
          <w:b/>
          <w:bCs/>
          <w:color w:val="C00000"/>
          <w:sz w:val="40"/>
          <w:szCs w:val="40"/>
          <w:shd w:val="clear" w:color="auto" w:fill="FFFFFF"/>
          <w:rtl/>
          <w:lang w:bidi="ar-SA"/>
        </w:rPr>
        <w:t>:</w:t>
      </w:r>
    </w:p>
    <w:p w:rsidR="009C0CA6" w:rsidRPr="00A461A3" w:rsidRDefault="00E05E40" w:rsidP="007A50E3">
      <w:pPr>
        <w:bidi/>
        <w:spacing w:before="0"/>
        <w:rPr>
          <w:rFonts w:ascii="XB Zar" w:eastAsia="Calibri" w:hAnsi="XB Zar" w:cs="XB Zar"/>
          <w:b/>
          <w:bCs/>
          <w:color w:val="000000"/>
          <w:sz w:val="32"/>
          <w:szCs w:val="32"/>
          <w:rtl/>
          <w:lang w:bidi="fa-IR"/>
        </w:rPr>
      </w:pPr>
      <w:r w:rsidRPr="00A461A3">
        <w:rPr>
          <w:rFonts w:ascii="XB Zar" w:eastAsia="Calibri" w:hAnsi="XB Zar" w:cs="XB Zar"/>
          <w:sz w:val="32"/>
          <w:szCs w:val="32"/>
          <w:rtl/>
          <w:lang w:bidi="fa-IR"/>
        </w:rPr>
        <w:t>این ماژول نیز، توسط استاد داده شده است و در ادامه به طور خلاصه آن را توضیح میدهیم.</w:t>
      </w:r>
      <w:r w:rsidR="007A7609" w:rsidRPr="00A461A3">
        <w:rPr>
          <w:rFonts w:ascii="XB Zar" w:eastAsia="Calibri" w:hAnsi="XB Zar" w:cs="XB Zar"/>
          <w:b/>
          <w:bCs/>
          <w:color w:val="000000"/>
          <w:sz w:val="32"/>
          <w:szCs w:val="32"/>
          <w:rtl/>
          <w:lang w:bidi="fa-IR"/>
        </w:rPr>
        <w:t xml:space="preserve"> </w:t>
      </w:r>
      <w:r w:rsidRPr="00A461A3">
        <w:rPr>
          <w:rFonts w:ascii="XB Zar" w:eastAsia="Times New Roman" w:hAnsi="XB Zar" w:cs="XB Zar"/>
          <w:color w:val="202122"/>
          <w:sz w:val="32"/>
          <w:szCs w:val="32"/>
          <w:shd w:val="clear" w:color="auto" w:fill="FFFFFF"/>
          <w:rtl/>
          <w:lang w:bidi="ar-SA"/>
        </w:rPr>
        <w:t xml:space="preserve">به </w:t>
      </w:r>
      <w:r w:rsidR="009C0CA6" w:rsidRPr="00A461A3">
        <w:rPr>
          <w:rFonts w:ascii="XB Zar" w:eastAsia="Times New Roman" w:hAnsi="XB Zar" w:cs="XB Zar"/>
          <w:color w:val="202122"/>
          <w:sz w:val="32"/>
          <w:szCs w:val="32"/>
          <w:shd w:val="clear" w:color="auto" w:fill="FFFFFF"/>
          <w:rtl/>
          <w:lang w:bidi="ar-SA"/>
        </w:rPr>
        <w:t xml:space="preserve">کمک این ماژول میتوانیم جمع دو عدد </w:t>
      </w:r>
      <w:r w:rsidR="009C0CA6" w:rsidRPr="00A461A3">
        <w:rPr>
          <w:rFonts w:ascii="XB Zar" w:eastAsia="Times New Roman" w:hAnsi="XB Zar" w:cs="XB Zar"/>
          <w:color w:val="202122"/>
          <w:sz w:val="32"/>
          <w:szCs w:val="32"/>
          <w:shd w:val="clear" w:color="auto" w:fill="FFFFFF"/>
          <w:lang w:bidi="ar-SA"/>
        </w:rPr>
        <w:t>point floating precisions</w:t>
      </w:r>
      <w:r w:rsidR="009C0CA6" w:rsidRPr="00A461A3">
        <w:rPr>
          <w:rFonts w:ascii="XB Zar" w:eastAsia="Times New Roman" w:hAnsi="XB Zar" w:cs="XB Zar"/>
          <w:color w:val="202122"/>
          <w:sz w:val="32"/>
          <w:szCs w:val="32"/>
          <w:shd w:val="clear" w:color="auto" w:fill="FFFFFF"/>
          <w:rtl/>
          <w:lang w:bidi="ar-SA"/>
        </w:rPr>
        <w:t xml:space="preserve"> را </w:t>
      </w:r>
      <w:r w:rsidRPr="00A461A3">
        <w:rPr>
          <w:rFonts w:ascii="XB Zar" w:eastAsia="Times New Roman" w:hAnsi="XB Zar" w:cs="XB Zar"/>
          <w:color w:val="202122"/>
          <w:sz w:val="32"/>
          <w:szCs w:val="32"/>
          <w:shd w:val="clear" w:color="auto" w:fill="FFFFFF"/>
          <w:rtl/>
          <w:lang w:bidi="ar-SA"/>
        </w:rPr>
        <w:t>به دست آوریم و</w:t>
      </w:r>
      <w:r w:rsidR="009C0CA6" w:rsidRPr="00A461A3">
        <w:rPr>
          <w:rFonts w:ascii="XB Zar" w:eastAsia="Times New Roman" w:hAnsi="XB Zar" w:cs="XB Zar"/>
          <w:color w:val="202122"/>
          <w:sz w:val="32"/>
          <w:szCs w:val="32"/>
          <w:shd w:val="clear" w:color="auto" w:fill="FFFFFF"/>
          <w:rtl/>
          <w:lang w:bidi="ar-SA"/>
        </w:rPr>
        <w:t xml:space="preserve"> به منظور بهینه کردن فرآیند، از یک واحد جمع کننده اعداد ممیز شناور استفاده میکنیم، در ابتدا هم باید به علامت </w:t>
      </w:r>
      <w:r w:rsidR="009C0CA6" w:rsidRPr="00A461A3">
        <w:rPr>
          <w:rFonts w:ascii="XB Zar" w:eastAsia="Times New Roman" w:hAnsi="XB Zar" w:cs="XB Zar"/>
          <w:color w:val="202122"/>
          <w:sz w:val="32"/>
          <w:szCs w:val="32"/>
          <w:shd w:val="clear" w:color="auto" w:fill="FFFFFF"/>
          <w:rtl/>
          <w:lang w:bidi="ar-SA"/>
        </w:rPr>
        <w:lastRenderedPageBreak/>
        <w:t xml:space="preserve">ها توجه کنیم چنانچه هم علامت بودن جمع کرده و در غیر این صورت باید تفریق کنیم و مطابق با </w:t>
      </w:r>
      <w:r w:rsidR="009C0CA6" w:rsidRPr="00A461A3">
        <w:rPr>
          <w:rFonts w:ascii="XB Zar" w:eastAsia="Times New Roman" w:hAnsi="XB Zar" w:cs="XB Zar"/>
          <w:color w:val="202122"/>
          <w:sz w:val="32"/>
          <w:szCs w:val="32"/>
          <w:shd w:val="clear" w:color="auto" w:fill="FFFFFF"/>
          <w:lang w:bidi="ar-SA"/>
        </w:rPr>
        <w:t>IEEE 754</w:t>
      </w:r>
      <w:r w:rsidR="009C0CA6" w:rsidRPr="00A461A3">
        <w:rPr>
          <w:rFonts w:ascii="XB Zar" w:eastAsia="Times New Roman" w:hAnsi="XB Zar" w:cs="XB Zar"/>
          <w:color w:val="202122"/>
          <w:sz w:val="32"/>
          <w:szCs w:val="32"/>
          <w:shd w:val="clear" w:color="auto" w:fill="FFFFFF"/>
          <w:rtl/>
          <w:lang w:bidi="ar-SA"/>
        </w:rPr>
        <w:t xml:space="preserve"> کار را پیش ببریم.  لازم به ذکر است که در این ماژول  اعداد هم رده می شوند و نمای آن ها برابر شده سپس به وسیله جمع کننده وریلاگ اعداد را با هم جمع می زنیم.</w:t>
      </w:r>
    </w:p>
    <w:p w:rsidR="00E05E40" w:rsidRPr="00A461A3" w:rsidRDefault="00E05E40" w:rsidP="007A50E3">
      <w:pPr>
        <w:bidi/>
        <w:spacing w:before="0"/>
        <w:rPr>
          <w:rFonts w:ascii="XB Zar" w:eastAsia="Calibri" w:hAnsi="XB Zar" w:cs="XB Zar"/>
          <w:color w:val="000000"/>
          <w:sz w:val="32"/>
          <w:szCs w:val="32"/>
          <w:rtl/>
          <w:lang w:bidi="fa-IR"/>
        </w:rPr>
      </w:pPr>
      <w:r w:rsidRPr="00A461A3">
        <w:rPr>
          <w:rFonts w:ascii="XB Zar" w:eastAsia="Calibri" w:hAnsi="XB Zar" w:cs="XB Zar"/>
          <w:b/>
          <w:bCs/>
          <w:color w:val="FF0000"/>
          <w:sz w:val="32"/>
          <w:szCs w:val="32"/>
          <w:rtl/>
          <w:lang w:bidi="fa-IR"/>
        </w:rPr>
        <w:t>وظیفه:</w:t>
      </w:r>
      <w:r w:rsidRPr="00A461A3">
        <w:rPr>
          <w:rFonts w:ascii="XB Zar" w:eastAsia="Calibri" w:hAnsi="XB Zar" w:cs="XB Zar"/>
          <w:color w:val="FF0000"/>
          <w:sz w:val="32"/>
          <w:szCs w:val="32"/>
          <w:rtl/>
          <w:lang w:bidi="fa-IR"/>
        </w:rPr>
        <w:t xml:space="preserve"> </w:t>
      </w:r>
      <w:r w:rsidRPr="00A461A3">
        <w:rPr>
          <w:rFonts w:ascii="XB Zar" w:eastAsia="Calibri" w:hAnsi="XB Zar" w:cs="XB Zar"/>
          <w:color w:val="000000"/>
          <w:sz w:val="32"/>
          <w:szCs w:val="32"/>
          <w:rtl/>
          <w:lang w:bidi="fa-IR"/>
        </w:rPr>
        <w:t>این ماژول یک واحد جمع کننده ی اعداد با ممیز شناور می باشد</w:t>
      </w:r>
    </w:p>
    <w:p w:rsidR="00E05E40" w:rsidRPr="00A461A3" w:rsidRDefault="00E05E40" w:rsidP="007A50E3">
      <w:pPr>
        <w:bidi/>
        <w:spacing w:before="0"/>
        <w:rPr>
          <w:rFonts w:ascii="XB Zar" w:eastAsia="Calibri" w:hAnsi="XB Zar" w:cs="XB Zar"/>
          <w:color w:val="000000"/>
          <w:sz w:val="32"/>
          <w:szCs w:val="32"/>
          <w:rtl/>
          <w:lang w:bidi="fa-IR"/>
        </w:rPr>
      </w:pPr>
      <w:r w:rsidRPr="00A461A3">
        <w:rPr>
          <w:rFonts w:ascii="XB Zar" w:eastAsia="Calibri" w:hAnsi="XB Zar" w:cs="XB Zar"/>
          <w:b/>
          <w:bCs/>
          <w:color w:val="FF0000"/>
          <w:sz w:val="32"/>
          <w:szCs w:val="32"/>
          <w:rtl/>
          <w:lang w:bidi="fa-IR"/>
        </w:rPr>
        <w:t xml:space="preserve">ورودی ها: </w:t>
      </w:r>
      <w:r w:rsidRPr="00A461A3">
        <w:rPr>
          <w:rFonts w:ascii="XB Zar" w:eastAsia="Calibri" w:hAnsi="XB Zar" w:cs="XB Zar"/>
          <w:color w:val="000000"/>
          <w:sz w:val="32"/>
          <w:szCs w:val="32"/>
          <w:lang w:bidi="fa-IR"/>
        </w:rPr>
        <w:t>number1</w:t>
      </w:r>
      <w:r w:rsidRPr="00A461A3">
        <w:rPr>
          <w:rFonts w:ascii="XB Zar" w:eastAsia="Calibri" w:hAnsi="XB Zar" w:cs="XB Zar"/>
          <w:color w:val="000000"/>
          <w:sz w:val="32"/>
          <w:szCs w:val="32"/>
          <w:rtl/>
          <w:lang w:bidi="fa-IR"/>
        </w:rPr>
        <w:t xml:space="preserve"> و </w:t>
      </w:r>
      <w:r w:rsidRPr="00A461A3">
        <w:rPr>
          <w:rFonts w:ascii="XB Zar" w:eastAsia="Calibri" w:hAnsi="XB Zar" w:cs="XB Zar"/>
          <w:color w:val="000000"/>
          <w:sz w:val="32"/>
          <w:szCs w:val="32"/>
          <w:lang w:bidi="fa-IR"/>
        </w:rPr>
        <w:t>number2</w:t>
      </w:r>
      <w:r w:rsidRPr="00A461A3">
        <w:rPr>
          <w:rFonts w:ascii="XB Zar" w:eastAsia="Calibri" w:hAnsi="XB Zar" w:cs="XB Zar"/>
          <w:color w:val="000000"/>
          <w:sz w:val="32"/>
          <w:szCs w:val="32"/>
          <w:rtl/>
          <w:lang w:bidi="fa-IR"/>
        </w:rPr>
        <w:t xml:space="preserve">(ورودی هایی که با هم جمع می شوند)، </w:t>
      </w:r>
      <w:r w:rsidRPr="00A461A3">
        <w:rPr>
          <w:rFonts w:ascii="XB Zar" w:eastAsia="Calibri" w:hAnsi="XB Zar" w:cs="XB Zar"/>
          <w:color w:val="000000"/>
          <w:sz w:val="32"/>
          <w:szCs w:val="32"/>
          <w:lang w:bidi="fa-IR"/>
        </w:rPr>
        <w:t>result_ack</w:t>
      </w:r>
      <w:r w:rsidRPr="00A461A3">
        <w:rPr>
          <w:rFonts w:ascii="XB Zar" w:eastAsia="Calibri" w:hAnsi="XB Zar" w:cs="XB Zar"/>
          <w:color w:val="000000"/>
          <w:sz w:val="32"/>
          <w:szCs w:val="32"/>
          <w:rtl/>
          <w:lang w:bidi="fa-IR"/>
        </w:rPr>
        <w:t xml:space="preserve">(به کمک این سیگنال، تا زمانی که خروجی توسط ماژول بالاتر خوانده نشود تغییر نمیابد)، </w:t>
      </w:r>
      <w:r w:rsidRPr="00A461A3">
        <w:rPr>
          <w:rFonts w:ascii="XB Zar" w:eastAsia="Calibri" w:hAnsi="XB Zar" w:cs="XB Zar"/>
          <w:color w:val="000000"/>
          <w:sz w:val="32"/>
          <w:szCs w:val="32"/>
          <w:lang w:bidi="fa-IR"/>
        </w:rPr>
        <w:t>load</w:t>
      </w:r>
      <w:r w:rsidRPr="00A461A3">
        <w:rPr>
          <w:rFonts w:ascii="XB Zar" w:eastAsia="Calibri" w:hAnsi="XB Zar" w:cs="XB Zar"/>
          <w:color w:val="000000"/>
          <w:sz w:val="32"/>
          <w:szCs w:val="32"/>
          <w:rtl/>
          <w:lang w:bidi="fa-IR"/>
        </w:rPr>
        <w:t xml:space="preserve">(برای مقداردهی اولیه)، </w:t>
      </w:r>
      <w:r w:rsidRPr="00A461A3">
        <w:rPr>
          <w:rFonts w:ascii="XB Zar" w:eastAsia="Calibri" w:hAnsi="XB Zar" w:cs="XB Zar"/>
          <w:color w:val="000000"/>
          <w:sz w:val="32"/>
          <w:szCs w:val="32"/>
          <w:lang w:bidi="fa-IR"/>
        </w:rPr>
        <w:t>clk</w:t>
      </w:r>
      <w:r w:rsidRPr="00A461A3">
        <w:rPr>
          <w:rFonts w:ascii="XB Zar" w:eastAsia="Calibri" w:hAnsi="XB Zar" w:cs="XB Zar"/>
          <w:color w:val="000000"/>
          <w:sz w:val="32"/>
          <w:szCs w:val="32"/>
          <w:rtl/>
          <w:lang w:bidi="fa-IR"/>
        </w:rPr>
        <w:t>،</w:t>
      </w:r>
      <w:r w:rsidRPr="00A461A3">
        <w:rPr>
          <w:rFonts w:ascii="XB Zar" w:eastAsia="Calibri" w:hAnsi="XB Zar" w:cs="XB Zar"/>
          <w:color w:val="000000"/>
          <w:sz w:val="32"/>
          <w:szCs w:val="32"/>
          <w:lang w:bidi="fa-IR"/>
        </w:rPr>
        <w:t xml:space="preserve"> reset </w:t>
      </w:r>
    </w:p>
    <w:p w:rsidR="00E05E40" w:rsidRPr="00A461A3" w:rsidRDefault="00E05E40" w:rsidP="007A50E3">
      <w:pPr>
        <w:bidi/>
        <w:spacing w:before="0"/>
        <w:rPr>
          <w:rFonts w:ascii="XB Zar" w:eastAsia="Calibri" w:hAnsi="XB Zar" w:cs="XB Zar"/>
          <w:color w:val="000000"/>
          <w:sz w:val="32"/>
          <w:szCs w:val="32"/>
          <w:rtl/>
          <w:lang w:bidi="fa-IR"/>
        </w:rPr>
      </w:pPr>
      <w:r w:rsidRPr="00A461A3">
        <w:rPr>
          <w:rFonts w:ascii="XB Zar" w:eastAsia="Calibri" w:hAnsi="XB Zar" w:cs="XB Zar"/>
          <w:b/>
          <w:bCs/>
          <w:color w:val="FF0000"/>
          <w:sz w:val="32"/>
          <w:szCs w:val="32"/>
          <w:rtl/>
          <w:lang w:bidi="fa-IR"/>
        </w:rPr>
        <w:t xml:space="preserve">خروجی ها: </w:t>
      </w:r>
      <w:r w:rsidRPr="00A461A3">
        <w:rPr>
          <w:rFonts w:ascii="XB Zar" w:eastAsia="Calibri" w:hAnsi="XB Zar" w:cs="XB Zar"/>
          <w:color w:val="000000"/>
          <w:sz w:val="32"/>
          <w:szCs w:val="32"/>
          <w:lang w:bidi="fa-IR"/>
        </w:rPr>
        <w:t>result</w:t>
      </w:r>
      <w:r w:rsidRPr="00A461A3">
        <w:rPr>
          <w:rFonts w:ascii="XB Zar" w:eastAsia="Calibri" w:hAnsi="XB Zar" w:cs="XB Zar"/>
          <w:color w:val="000000"/>
          <w:sz w:val="32"/>
          <w:szCs w:val="32"/>
          <w:rtl/>
          <w:lang w:bidi="fa-IR"/>
        </w:rPr>
        <w:t xml:space="preserve">(خروجی)، </w:t>
      </w:r>
      <w:r w:rsidRPr="00A461A3">
        <w:rPr>
          <w:rFonts w:ascii="XB Zar" w:eastAsia="Calibri" w:hAnsi="XB Zar" w:cs="XB Zar"/>
          <w:color w:val="000000"/>
          <w:sz w:val="32"/>
          <w:szCs w:val="32"/>
          <w:lang w:bidi="fa-IR"/>
        </w:rPr>
        <w:t>result_ready</w:t>
      </w:r>
      <w:r w:rsidRPr="00A461A3">
        <w:rPr>
          <w:rFonts w:ascii="XB Zar" w:eastAsia="Calibri" w:hAnsi="XB Zar" w:cs="XB Zar"/>
          <w:color w:val="000000"/>
          <w:sz w:val="32"/>
          <w:szCs w:val="32"/>
          <w:rtl/>
          <w:lang w:bidi="fa-IR"/>
        </w:rPr>
        <w:t>(به کمک این سیگنال متوجه میشویم نتیجه بر روی خروجی قرار داده شده)</w:t>
      </w:r>
    </w:p>
    <w:p w:rsidR="009C0CA6" w:rsidRPr="00A461A3" w:rsidRDefault="00E05E40" w:rsidP="007A50E3">
      <w:pPr>
        <w:bidi/>
        <w:spacing w:before="0" w:after="0" w:line="240" w:lineRule="auto"/>
        <w:rPr>
          <w:rFonts w:ascii="XB Zar" w:eastAsia="Times New Roman" w:hAnsi="XB Zar" w:cs="XB Zar"/>
          <w:color w:val="FF0000"/>
          <w:sz w:val="32"/>
          <w:szCs w:val="32"/>
          <w:lang w:bidi="ar-SA"/>
        </w:rPr>
      </w:pPr>
      <w:r w:rsidRPr="00A461A3">
        <w:rPr>
          <w:rFonts w:ascii="XB Zar" w:eastAsia="Times New Roman" w:hAnsi="XB Zar" w:cs="XB Zar"/>
          <w:b/>
          <w:bCs/>
          <w:color w:val="FF0000"/>
          <w:sz w:val="32"/>
          <w:szCs w:val="32"/>
          <w:shd w:val="clear" w:color="auto" w:fill="FFFFFF"/>
          <w:rtl/>
          <w:lang w:bidi="ar-SA"/>
        </w:rPr>
        <w:t>طرز کار:</w:t>
      </w:r>
    </w:p>
    <w:p w:rsidR="009C0CA6" w:rsidRPr="00A461A3" w:rsidRDefault="009C0CA6" w:rsidP="007A50E3">
      <w:pPr>
        <w:bidi/>
        <w:spacing w:before="0" w:after="0" w:line="240" w:lineRule="auto"/>
        <w:rPr>
          <w:rStyle w:val="Strong"/>
          <w:rFonts w:ascii="XB Zar" w:eastAsia="Times New Roman" w:hAnsi="XB Zar" w:cs="XB Zar"/>
          <w:b w:val="0"/>
          <w:bCs w:val="0"/>
          <w:sz w:val="32"/>
          <w:szCs w:val="32"/>
          <w:rtl/>
          <w:lang w:bidi="ar-SA"/>
        </w:rPr>
      </w:pPr>
      <w:r w:rsidRPr="00A461A3">
        <w:rPr>
          <w:rFonts w:ascii="XB Zar" w:eastAsia="Times New Roman" w:hAnsi="XB Zar" w:cs="XB Zar"/>
          <w:color w:val="202122"/>
          <w:sz w:val="32"/>
          <w:szCs w:val="32"/>
          <w:shd w:val="clear" w:color="auto" w:fill="FFFFFF"/>
          <w:rtl/>
          <w:lang w:bidi="ar-SA"/>
        </w:rPr>
        <w:t xml:space="preserve">فرآیند این واحد بدین شکل است که ابتدا نمای اعداد با یکدیگر برابر میشوند. لذا </w:t>
      </w:r>
      <w:r w:rsidRPr="00A461A3">
        <w:rPr>
          <w:rFonts w:ascii="XB Zar" w:eastAsia="Times New Roman" w:hAnsi="XB Zar" w:cs="XB Zar"/>
          <w:color w:val="202122"/>
          <w:sz w:val="32"/>
          <w:szCs w:val="32"/>
          <w:shd w:val="clear" w:color="auto" w:fill="FFFFFF"/>
          <w:lang w:bidi="ar-SA"/>
        </w:rPr>
        <w:t>mantissa</w:t>
      </w:r>
      <w:r w:rsidRPr="00A461A3">
        <w:rPr>
          <w:rFonts w:ascii="XB Zar" w:eastAsia="Times New Roman" w:hAnsi="XB Zar" w:cs="XB Zar"/>
          <w:color w:val="202122"/>
          <w:sz w:val="32"/>
          <w:szCs w:val="32"/>
          <w:shd w:val="clear" w:color="auto" w:fill="FFFFFF"/>
          <w:rtl/>
          <w:lang w:bidi="ar-SA"/>
        </w:rPr>
        <w:t xml:space="preserve"> عدد با نمای کوچکتر را به راست شیفت می دهیم و به نمای آن یک واحد می افزاییم. سپس </w:t>
      </w:r>
      <w:r w:rsidRPr="00A461A3">
        <w:rPr>
          <w:rFonts w:ascii="XB Zar" w:eastAsia="Times New Roman" w:hAnsi="XB Zar" w:cs="XB Zar"/>
          <w:color w:val="202122"/>
          <w:sz w:val="32"/>
          <w:szCs w:val="32"/>
          <w:shd w:val="clear" w:color="auto" w:fill="FFFFFF"/>
          <w:lang w:bidi="ar-SA"/>
        </w:rPr>
        <w:t>mantissa</w:t>
      </w:r>
      <w:r w:rsidRPr="00A461A3">
        <w:rPr>
          <w:rFonts w:ascii="XB Zar" w:eastAsia="Times New Roman" w:hAnsi="XB Zar" w:cs="XB Zar"/>
          <w:color w:val="202122"/>
          <w:sz w:val="32"/>
          <w:szCs w:val="32"/>
          <w:shd w:val="clear" w:color="auto" w:fill="FFFFFF"/>
          <w:rtl/>
          <w:lang w:bidi="ar-SA"/>
        </w:rPr>
        <w:t xml:space="preserve"> دو عدد جمع شده و عادی سازی </w:t>
      </w:r>
      <w:r w:rsidR="005F48A7" w:rsidRPr="00A461A3">
        <w:rPr>
          <w:rFonts w:ascii="XB Zar" w:eastAsia="Times New Roman" w:hAnsi="XB Zar" w:cs="XB Zar"/>
          <w:color w:val="202122"/>
          <w:sz w:val="32"/>
          <w:szCs w:val="32"/>
          <w:shd w:val="clear" w:color="auto" w:fill="FFFFFF"/>
          <w:rtl/>
          <w:lang w:bidi="ar-SA"/>
        </w:rPr>
        <w:t xml:space="preserve"> </w:t>
      </w:r>
      <w:r w:rsidR="005F48A7" w:rsidRPr="00A461A3">
        <w:rPr>
          <w:rFonts w:ascii="XB Zar" w:eastAsia="Times New Roman" w:hAnsi="XB Zar" w:cs="XB Zar"/>
          <w:color w:val="202122"/>
          <w:sz w:val="32"/>
          <w:szCs w:val="32"/>
          <w:shd w:val="clear" w:color="auto" w:fill="FFFFFF"/>
          <w:lang w:bidi="ar-SA"/>
        </w:rPr>
        <w:t>(</w:t>
      </w:r>
      <w:r w:rsidRPr="00A461A3">
        <w:rPr>
          <w:rFonts w:ascii="XB Zar" w:eastAsia="Times New Roman" w:hAnsi="XB Zar" w:cs="XB Zar"/>
          <w:color w:val="202122"/>
          <w:sz w:val="32"/>
          <w:szCs w:val="32"/>
          <w:shd w:val="clear" w:color="auto" w:fill="FFFFFF"/>
          <w:lang w:bidi="ar-SA"/>
        </w:rPr>
        <w:t>normalize)</w:t>
      </w:r>
      <w:r w:rsidRPr="00A461A3">
        <w:rPr>
          <w:rFonts w:ascii="XB Zar" w:eastAsia="Times New Roman" w:hAnsi="XB Zar" w:cs="XB Zar"/>
          <w:color w:val="202122"/>
          <w:sz w:val="32"/>
          <w:szCs w:val="32"/>
          <w:shd w:val="clear" w:color="auto" w:fill="FFFFFF"/>
          <w:rtl/>
          <w:lang w:bidi="ar-SA"/>
        </w:rPr>
        <w:t xml:space="preserve">را انجام میدهیم. </w:t>
      </w:r>
      <w:proofErr w:type="gramStart"/>
      <w:r w:rsidRPr="00A461A3">
        <w:rPr>
          <w:rFonts w:ascii="XB Zar" w:eastAsia="Times New Roman" w:hAnsi="XB Zar" w:cs="XB Zar"/>
          <w:color w:val="202122"/>
          <w:sz w:val="32"/>
          <w:szCs w:val="32"/>
          <w:shd w:val="clear" w:color="auto" w:fill="FFFFFF"/>
          <w:lang w:bidi="ar-SA"/>
        </w:rPr>
        <w:t>overflow</w:t>
      </w:r>
      <w:proofErr w:type="gramEnd"/>
      <w:r w:rsidRPr="00A461A3">
        <w:rPr>
          <w:rFonts w:ascii="XB Zar" w:eastAsia="Times New Roman" w:hAnsi="XB Zar" w:cs="XB Zar"/>
          <w:color w:val="202122"/>
          <w:sz w:val="32"/>
          <w:szCs w:val="32"/>
          <w:shd w:val="clear" w:color="auto" w:fill="FFFFFF"/>
          <w:rtl/>
          <w:lang w:bidi="ar-SA"/>
        </w:rPr>
        <w:t xml:space="preserve"> را چک کرده و نتیجه را به خروجی واحد مورد نظر منتقل می کنیم</w:t>
      </w:r>
    </w:p>
    <w:p w:rsidR="00811E1C" w:rsidRPr="00A461A3" w:rsidRDefault="00952DF5" w:rsidP="007A50E3">
      <w:pPr>
        <w:pStyle w:val="Caption"/>
        <w:bidi/>
        <w:jc w:val="center"/>
        <w:rPr>
          <w:rFonts w:ascii="XB Zar" w:hAnsi="XB Zar" w:cs="XB Zar"/>
          <w:sz w:val="24"/>
          <w:szCs w:val="24"/>
          <w:rtl/>
          <w:lang w:bidi="fa-IR"/>
        </w:rPr>
      </w:pPr>
      <w:r>
        <w:rPr>
          <w:rFonts w:ascii="XB Zar" w:hAnsi="XB Zar" w:cs="XB Zar"/>
          <w:noProof/>
          <w:sz w:val="24"/>
          <w:szCs w:val="24"/>
          <w:rtl/>
          <w:lang w:bidi="ar-SA"/>
        </w:rPr>
        <w:drawing>
          <wp:inline distT="0" distB="0" distL="0" distR="0" wp14:anchorId="4C762A13" wp14:editId="6C38EEAB">
            <wp:extent cx="6843124" cy="1752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jpg"/>
                    <pic:cNvPicPr/>
                  </pic:nvPicPr>
                  <pic:blipFill>
                    <a:blip r:embed="rId37">
                      <a:extLst>
                        <a:ext uri="{28A0092B-C50C-407E-A947-70E740481C1C}">
                          <a14:useLocalDpi xmlns:a14="http://schemas.microsoft.com/office/drawing/2010/main" val="0"/>
                        </a:ext>
                      </a:extLst>
                    </a:blip>
                    <a:stretch>
                      <a:fillRect/>
                    </a:stretch>
                  </pic:blipFill>
                  <pic:spPr>
                    <a:xfrm>
                      <a:off x="0" y="0"/>
                      <a:ext cx="6858000" cy="1756410"/>
                    </a:xfrm>
                    <a:prstGeom prst="rect">
                      <a:avLst/>
                    </a:prstGeom>
                  </pic:spPr>
                </pic:pic>
              </a:graphicData>
            </a:graphic>
          </wp:inline>
        </w:drawing>
      </w:r>
    </w:p>
    <w:p w:rsidR="00F337F6" w:rsidRPr="007A50E3" w:rsidRDefault="00296708" w:rsidP="007A50E3">
      <w:pPr>
        <w:bidi/>
        <w:rPr>
          <w:rStyle w:val="Strong"/>
          <w:rFonts w:ascii="XB Zar" w:hAnsi="XB Zar" w:cs="XB Zar"/>
          <w:color w:val="C00000"/>
          <w:sz w:val="40"/>
          <w:szCs w:val="40"/>
          <w:rtl/>
          <w:lang w:bidi="fa-IR"/>
        </w:rPr>
      </w:pPr>
      <w:r w:rsidRPr="007A50E3">
        <w:rPr>
          <w:rStyle w:val="Strong"/>
          <w:rFonts w:ascii="XB Zar" w:hAnsi="XB Zar" w:cs="XB Zar"/>
          <w:color w:val="C00000"/>
          <w:sz w:val="40"/>
          <w:szCs w:val="40"/>
          <w:rtl/>
          <w:lang w:bidi="fa-IR"/>
        </w:rPr>
        <w:t xml:space="preserve">ماژول </w:t>
      </w:r>
      <w:r w:rsidRPr="007A50E3">
        <w:rPr>
          <w:rStyle w:val="Strong"/>
          <w:rFonts w:ascii="XB Zar" w:hAnsi="XB Zar" w:cs="XB Zar"/>
          <w:color w:val="C00000"/>
          <w:sz w:val="40"/>
          <w:szCs w:val="40"/>
          <w:lang w:bidi="fa-IR"/>
        </w:rPr>
        <w:t>matrixmult</w:t>
      </w:r>
      <w:r w:rsidRPr="007A50E3">
        <w:rPr>
          <w:rStyle w:val="Strong"/>
          <w:rFonts w:ascii="XB Zar" w:hAnsi="XB Zar" w:cs="XB Zar"/>
          <w:color w:val="C00000"/>
          <w:sz w:val="40"/>
          <w:szCs w:val="40"/>
          <w:rtl/>
          <w:lang w:bidi="fa-IR"/>
        </w:rPr>
        <w:t>:</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b/>
          <w:bCs/>
          <w:color w:val="FF0000"/>
          <w:sz w:val="32"/>
          <w:szCs w:val="32"/>
          <w:rtl/>
          <w:lang w:bidi="fa-IR"/>
        </w:rPr>
        <w:t>وظیفه:</w:t>
      </w:r>
      <w:r w:rsidRPr="00A461A3">
        <w:rPr>
          <w:rFonts w:ascii="XB Zar" w:hAnsi="XB Zar" w:cs="XB Zar"/>
          <w:color w:val="FF0000"/>
          <w:sz w:val="32"/>
          <w:szCs w:val="32"/>
          <w:rtl/>
          <w:lang w:bidi="fa-IR"/>
        </w:rPr>
        <w:t xml:space="preserve"> </w:t>
      </w:r>
      <w:r w:rsidRPr="00A461A3">
        <w:rPr>
          <w:rFonts w:ascii="XB Zar" w:hAnsi="XB Zar" w:cs="XB Zar"/>
          <w:color w:val="2F2B20" w:themeColor="text1"/>
          <w:sz w:val="32"/>
          <w:szCs w:val="32"/>
          <w:rtl/>
          <w:lang w:bidi="fa-IR"/>
        </w:rPr>
        <w:t xml:space="preserve">این ماژول وظیفه ی اصلی را در مدار ما ایفا میکند. در هر مرحله ورودی های ماتریس که به شکل آرایه ورودی داده میشوند وارد ماژول می شوند؛ سپس هر بار بخشی از هر آرایه ی ورودی </w:t>
      </w:r>
      <w:r w:rsidRPr="00A461A3">
        <w:rPr>
          <w:rFonts w:ascii="XB Zar" w:hAnsi="XB Zar" w:cs="XB Zar"/>
          <w:color w:val="2F2B20" w:themeColor="text1"/>
          <w:sz w:val="32"/>
          <w:szCs w:val="32"/>
          <w:rtl/>
          <w:lang w:bidi="fa-IR"/>
        </w:rPr>
        <w:lastRenderedPageBreak/>
        <w:t>انتخاب می شوند که در واقع مانند فرمتی که بالاتر توضیح داده شد، این بخش ها هر یک سطری یا ستونی از ماتریس هایمان هستند(مشابه مثال پایین). سپس عمل ضرب برای آن  ها صورت میگیرد و سپس به سراغ بخش های دیگر وکتورها میرویم.</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fa-IR"/>
        </w:rPr>
        <w:t xml:space="preserve">به طور مثال، در ماتریس 2*2 مثال زده شده در بخش مشخصات کلی، </w:t>
      </w:r>
      <w:r w:rsidRPr="00A461A3">
        <w:rPr>
          <w:rFonts w:ascii="XB Zar" w:hAnsi="XB Zar" w:cs="XB Zar"/>
          <w:color w:val="2F2B20" w:themeColor="text1"/>
          <w:sz w:val="32"/>
          <w:szCs w:val="32"/>
          <w:lang w:bidi="fa-IR"/>
        </w:rPr>
        <w:t>mat1 [127:96]</w:t>
      </w:r>
      <w:r w:rsidRPr="00A461A3">
        <w:rPr>
          <w:rFonts w:ascii="XB Zar" w:hAnsi="XB Zar" w:cs="XB Zar"/>
          <w:color w:val="2F2B20" w:themeColor="text1"/>
          <w:sz w:val="32"/>
          <w:szCs w:val="32"/>
          <w:rtl/>
          <w:lang w:bidi="fa-IR"/>
        </w:rPr>
        <w:t xml:space="preserve"> و </w:t>
      </w:r>
      <w:r w:rsidRPr="00A461A3">
        <w:rPr>
          <w:rFonts w:ascii="XB Zar" w:hAnsi="XB Zar" w:cs="XB Zar"/>
          <w:color w:val="2F2B20" w:themeColor="text1"/>
          <w:sz w:val="32"/>
          <w:szCs w:val="32"/>
          <w:lang w:bidi="fa-IR"/>
        </w:rPr>
        <w:t>mat1 [95:64]</w:t>
      </w:r>
      <w:r w:rsidRPr="00A461A3">
        <w:rPr>
          <w:rFonts w:ascii="XB Zar" w:hAnsi="XB Zar" w:cs="XB Zar"/>
          <w:color w:val="2F2B20" w:themeColor="text1"/>
          <w:sz w:val="32"/>
          <w:szCs w:val="32"/>
          <w:rtl/>
          <w:lang w:bidi="fa-IR"/>
        </w:rPr>
        <w:t xml:space="preserve"> درایه های سطر اول هستند در ابتدا انتخاب می شوند. از طرفی از ماتریس دوم، درایه های</w:t>
      </w:r>
      <w:r w:rsidRPr="00A461A3">
        <w:rPr>
          <w:rFonts w:ascii="XB Zar" w:hAnsi="XB Zar" w:cs="XB Zar"/>
          <w:color w:val="2F2B20" w:themeColor="text1"/>
          <w:sz w:val="32"/>
          <w:szCs w:val="32"/>
          <w:lang w:bidi="fa-IR"/>
        </w:rPr>
        <w:t xml:space="preserve"> mat2 [127:96]</w:t>
      </w:r>
      <w:r w:rsidRPr="00A461A3">
        <w:rPr>
          <w:rFonts w:ascii="XB Zar" w:hAnsi="XB Zar" w:cs="XB Zar"/>
          <w:color w:val="2F2B20" w:themeColor="text1"/>
          <w:sz w:val="32"/>
          <w:szCs w:val="32"/>
          <w:rtl/>
          <w:lang w:bidi="fa-IR"/>
        </w:rPr>
        <w:t xml:space="preserve"> و </w:t>
      </w:r>
      <w:r w:rsidRPr="00A461A3">
        <w:rPr>
          <w:rFonts w:ascii="XB Zar" w:hAnsi="XB Zar" w:cs="XB Zar"/>
          <w:color w:val="2F2B20" w:themeColor="text1"/>
          <w:sz w:val="32"/>
          <w:szCs w:val="32"/>
          <w:lang w:bidi="fa-IR"/>
        </w:rPr>
        <w:t xml:space="preserve">mat2 [63:32] </w:t>
      </w:r>
      <w:r w:rsidRPr="00A461A3">
        <w:rPr>
          <w:rFonts w:ascii="XB Zar" w:hAnsi="XB Zar" w:cs="XB Zar"/>
          <w:color w:val="2F2B20" w:themeColor="text1"/>
          <w:sz w:val="32"/>
          <w:szCs w:val="32"/>
          <w:rtl/>
          <w:lang w:bidi="fa-IR"/>
        </w:rPr>
        <w:t xml:space="preserve"> که درایه های ستون اول ماتریس دوم هستند برداشته می شوند.</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fa-IR"/>
        </w:rPr>
        <w:t xml:space="preserve">در مرحله ای بعد، به طور موازی و همزمان و در چند کلاک میتوان ضرب این سطر و ستون انتخاب شده را به پایان رساند. به این صورت که به صورت همزمان روی درایه های سطر و ستون به ترتیب حرکت میکنیم و هر بار، درایه های متناظر با هم انتخاب می شوند تا به مرحله ی بعد بروند. برای اینکار هربار از </w:t>
      </w:r>
      <w:r w:rsidRPr="00A461A3">
        <w:rPr>
          <w:rFonts w:ascii="XB Zar" w:hAnsi="XB Zar" w:cs="XB Zar"/>
          <w:color w:val="2F2B20" w:themeColor="text1"/>
          <w:sz w:val="32"/>
          <w:szCs w:val="32"/>
          <w:lang w:bidi="fa-IR"/>
        </w:rPr>
        <w:t>selectRow</w:t>
      </w:r>
      <w:r w:rsidRPr="00A461A3">
        <w:rPr>
          <w:rFonts w:ascii="XB Zar" w:hAnsi="XB Zar" w:cs="XB Zar"/>
          <w:color w:val="2F2B20" w:themeColor="text1"/>
          <w:sz w:val="32"/>
          <w:szCs w:val="32"/>
          <w:rtl/>
          <w:lang w:bidi="fa-IR"/>
        </w:rPr>
        <w:t xml:space="preserve"> و </w:t>
      </w:r>
      <w:r w:rsidRPr="00A461A3">
        <w:rPr>
          <w:rFonts w:ascii="XB Zar" w:hAnsi="XB Zar" w:cs="XB Zar"/>
          <w:color w:val="2F2B20" w:themeColor="text1"/>
          <w:sz w:val="32"/>
          <w:szCs w:val="32"/>
          <w:lang w:bidi="fa-IR"/>
        </w:rPr>
        <w:t>selectCol</w:t>
      </w:r>
      <w:r w:rsidRPr="00A461A3">
        <w:rPr>
          <w:rFonts w:ascii="XB Zar" w:hAnsi="XB Zar" w:cs="XB Zar"/>
          <w:color w:val="2F2B20" w:themeColor="text1"/>
          <w:sz w:val="32"/>
          <w:szCs w:val="32"/>
          <w:rtl/>
          <w:lang w:bidi="fa-IR"/>
        </w:rPr>
        <w:t xml:space="preserve"> استفاده میکنیم. همانطور که از نام گذاری آن ها مشخص است، از این دو باس برای </w:t>
      </w:r>
      <w:r w:rsidRPr="00A461A3">
        <w:rPr>
          <w:rFonts w:ascii="XB Zar" w:hAnsi="XB Zar" w:cs="XB Zar"/>
          <w:color w:val="2F2B20" w:themeColor="text1"/>
          <w:sz w:val="32"/>
          <w:szCs w:val="32"/>
          <w:lang w:bidi="fa-IR"/>
        </w:rPr>
        <w:t>select</w:t>
      </w:r>
      <w:r w:rsidRPr="00A461A3">
        <w:rPr>
          <w:rFonts w:ascii="XB Zar" w:hAnsi="XB Zar" w:cs="XB Zar"/>
          <w:color w:val="2F2B20" w:themeColor="text1"/>
          <w:sz w:val="32"/>
          <w:szCs w:val="32"/>
          <w:rtl/>
          <w:lang w:bidi="fa-IR"/>
        </w:rPr>
        <w:t xml:space="preserve"> کردن درایه های مربوطه در هرمرحله از هر سطر و ستون استفاده می شود.</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fa-IR"/>
        </w:rPr>
        <w:t xml:space="preserve">در مرحله ی بعد، درایه های </w:t>
      </w:r>
      <w:r w:rsidRPr="00A461A3">
        <w:rPr>
          <w:rFonts w:ascii="XB Zar" w:hAnsi="XB Zar" w:cs="XB Zar"/>
          <w:color w:val="2F2B20" w:themeColor="text1"/>
          <w:sz w:val="32"/>
          <w:szCs w:val="32"/>
          <w:lang w:bidi="fa-IR"/>
        </w:rPr>
        <w:t>select</w:t>
      </w:r>
      <w:r w:rsidRPr="00A461A3">
        <w:rPr>
          <w:rFonts w:ascii="XB Zar" w:hAnsi="XB Zar" w:cs="XB Zar"/>
          <w:color w:val="2F2B20" w:themeColor="text1"/>
          <w:sz w:val="32"/>
          <w:szCs w:val="32"/>
          <w:rtl/>
          <w:lang w:bidi="fa-IR"/>
        </w:rPr>
        <w:t xml:space="preserve"> شده وارد ضرب کننده ی ساده می شوند تا همانطور که در توضیحات آن ماژول گفته شده بود، در هم ضرب و طبق استاندارد نرمالسازی، خروجی نرمال می شوند. </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ar-SA"/>
        </w:rPr>
        <w:t xml:space="preserve">پس همانطور که گفته شد، مرحله به مرحله </w:t>
      </w:r>
      <w:r w:rsidR="004B27B6" w:rsidRPr="00A461A3">
        <w:rPr>
          <w:rFonts w:ascii="XB Zar" w:hAnsi="XB Zar" w:cs="XB Zar"/>
          <w:color w:val="2F2B20" w:themeColor="text1"/>
          <w:sz w:val="32"/>
          <w:szCs w:val="32"/>
          <w:rtl/>
          <w:lang w:bidi="fa-IR"/>
        </w:rPr>
        <w:t>درایه های</w:t>
      </w:r>
      <w:r w:rsidRPr="00A461A3">
        <w:rPr>
          <w:rFonts w:ascii="XB Zar" w:hAnsi="XB Zar" w:cs="XB Zar"/>
          <w:color w:val="2F2B20" w:themeColor="text1"/>
          <w:sz w:val="32"/>
          <w:szCs w:val="32"/>
          <w:rtl/>
          <w:lang w:bidi="ar-SA"/>
        </w:rPr>
        <w:t xml:space="preserve"> سطر</w:t>
      </w:r>
      <w:r w:rsidR="004B27B6" w:rsidRPr="00A461A3">
        <w:rPr>
          <w:rFonts w:ascii="XB Zar" w:hAnsi="XB Zar" w:cs="XB Zar"/>
          <w:color w:val="2F2B20" w:themeColor="text1"/>
          <w:sz w:val="32"/>
          <w:szCs w:val="32"/>
          <w:rtl/>
          <w:lang w:bidi="fa-IR"/>
        </w:rPr>
        <w:t>های</w:t>
      </w:r>
      <w:r w:rsidRPr="00A461A3">
        <w:rPr>
          <w:rFonts w:ascii="XB Zar" w:hAnsi="XB Zar" w:cs="XB Zar"/>
          <w:color w:val="2F2B20" w:themeColor="text1"/>
          <w:sz w:val="32"/>
          <w:szCs w:val="32"/>
          <w:rtl/>
          <w:lang w:bidi="ar-SA"/>
        </w:rPr>
        <w:t xml:space="preserve"> ماتریس اول را </w:t>
      </w:r>
      <w:r w:rsidR="004B27B6" w:rsidRPr="00A461A3">
        <w:rPr>
          <w:rFonts w:ascii="XB Zar" w:hAnsi="XB Zar" w:cs="XB Zar"/>
          <w:color w:val="2F2B20" w:themeColor="text1"/>
          <w:sz w:val="32"/>
          <w:szCs w:val="32"/>
          <w:rtl/>
          <w:lang w:bidi="fa-IR"/>
        </w:rPr>
        <w:t>در</w:t>
      </w:r>
      <w:r w:rsidRPr="00A461A3">
        <w:rPr>
          <w:rFonts w:ascii="XB Zar" w:hAnsi="XB Zar" w:cs="XB Zar"/>
          <w:color w:val="2F2B20" w:themeColor="text1"/>
          <w:sz w:val="32"/>
          <w:szCs w:val="32"/>
          <w:rtl/>
        </w:rPr>
        <w:t xml:space="preserve"> </w:t>
      </w:r>
      <w:r w:rsidR="004B27B6" w:rsidRPr="00A461A3">
        <w:rPr>
          <w:rFonts w:ascii="XB Zar" w:hAnsi="XB Zar" w:cs="XB Zar"/>
          <w:color w:val="2F2B20" w:themeColor="text1"/>
          <w:sz w:val="32"/>
          <w:szCs w:val="32"/>
          <w:rtl/>
          <w:lang w:bidi="fa-IR"/>
        </w:rPr>
        <w:t>درایه های</w:t>
      </w:r>
      <w:r w:rsidRPr="00A461A3">
        <w:rPr>
          <w:rFonts w:ascii="XB Zar" w:hAnsi="XB Zar" w:cs="XB Zar"/>
          <w:color w:val="2F2B20" w:themeColor="text1"/>
          <w:sz w:val="32"/>
          <w:szCs w:val="32"/>
          <w:rtl/>
          <w:lang w:bidi="ar-SA"/>
        </w:rPr>
        <w:t xml:space="preserve"> ستون ماتریس دوم ضرب کرده و نتیجه نهایی را در هر مرحله با</w:t>
      </w:r>
      <w:r w:rsidRPr="00A461A3">
        <w:rPr>
          <w:rFonts w:ascii="XB Zar" w:hAnsi="XB Zar" w:cs="XB Zar"/>
          <w:color w:val="2F2B20" w:themeColor="text1"/>
          <w:sz w:val="32"/>
          <w:szCs w:val="32"/>
          <w:lang w:bidi="fa-IR"/>
        </w:rPr>
        <w:t xml:space="preserve"> adderMat[x][y] </w:t>
      </w:r>
      <w:r w:rsidRPr="00A461A3">
        <w:rPr>
          <w:rFonts w:ascii="XB Zar" w:hAnsi="XB Zar" w:cs="XB Zar"/>
          <w:color w:val="2F2B20" w:themeColor="text1"/>
          <w:sz w:val="32"/>
          <w:szCs w:val="32"/>
          <w:rtl/>
          <w:lang w:bidi="fa-IR"/>
        </w:rPr>
        <w:t xml:space="preserve"> </w:t>
      </w:r>
      <w:r w:rsidRPr="00A461A3">
        <w:rPr>
          <w:rFonts w:ascii="XB Zar" w:hAnsi="XB Zar" w:cs="XB Zar"/>
          <w:color w:val="2F2B20" w:themeColor="text1"/>
          <w:sz w:val="32"/>
          <w:szCs w:val="32"/>
          <w:rtl/>
          <w:lang w:bidi="ar-SA"/>
        </w:rPr>
        <w:t>مربوط به آن درایه جمع میکنیم و این کار را تا زمانی ادامه می دهیم تا</w:t>
      </w:r>
      <w:r w:rsidRPr="00A461A3">
        <w:rPr>
          <w:rFonts w:ascii="XB Zar" w:hAnsi="XB Zar" w:cs="XB Zar"/>
          <w:color w:val="2F2B20" w:themeColor="text1"/>
          <w:sz w:val="32"/>
          <w:szCs w:val="32"/>
          <w:rtl/>
          <w:lang w:bidi="fa-IR"/>
        </w:rPr>
        <w:t xml:space="preserve"> </w:t>
      </w:r>
      <w:r w:rsidRPr="00A461A3">
        <w:rPr>
          <w:rFonts w:ascii="XB Zar" w:hAnsi="XB Zar" w:cs="XB Zar"/>
          <w:color w:val="2F2B20" w:themeColor="text1"/>
          <w:sz w:val="32"/>
          <w:szCs w:val="32"/>
          <w:lang w:bidi="fa-IR"/>
        </w:rPr>
        <w:t xml:space="preserve"> selectRow</w:t>
      </w:r>
      <w:r w:rsidRPr="00A461A3">
        <w:rPr>
          <w:rFonts w:ascii="XB Zar" w:hAnsi="XB Zar" w:cs="XB Zar"/>
          <w:color w:val="2F2B20" w:themeColor="text1"/>
          <w:sz w:val="32"/>
          <w:szCs w:val="32"/>
          <w:rtl/>
          <w:lang w:bidi="fa-IR"/>
        </w:rPr>
        <w:t xml:space="preserve"> و </w:t>
      </w:r>
      <w:r w:rsidRPr="00A461A3">
        <w:rPr>
          <w:rFonts w:ascii="XB Zar" w:hAnsi="XB Zar" w:cs="XB Zar"/>
          <w:color w:val="2F2B20" w:themeColor="text1"/>
          <w:sz w:val="32"/>
          <w:szCs w:val="32"/>
          <w:lang w:bidi="fa-IR"/>
        </w:rPr>
        <w:t xml:space="preserve">selectCol </w:t>
      </w:r>
      <w:r w:rsidRPr="00A461A3">
        <w:rPr>
          <w:rFonts w:ascii="XB Zar" w:hAnsi="XB Zar" w:cs="XB Zar"/>
          <w:color w:val="2F2B20" w:themeColor="text1"/>
          <w:sz w:val="32"/>
          <w:szCs w:val="32"/>
          <w:rtl/>
          <w:lang w:bidi="ar-SA"/>
        </w:rPr>
        <w:t>به انتهای آرایه</w:t>
      </w:r>
      <w:r w:rsidRPr="00A461A3">
        <w:rPr>
          <w:rFonts w:ascii="XB Zar" w:hAnsi="XB Zar" w:cs="XB Zar"/>
          <w:color w:val="2F2B20" w:themeColor="text1"/>
          <w:sz w:val="32"/>
          <w:szCs w:val="32"/>
        </w:rPr>
        <w:t xml:space="preserve"> </w:t>
      </w:r>
      <w:r w:rsidRPr="00A461A3">
        <w:rPr>
          <w:rFonts w:ascii="XB Zar" w:hAnsi="XB Zar" w:cs="XB Zar"/>
          <w:color w:val="2F2B20" w:themeColor="text1"/>
          <w:sz w:val="32"/>
          <w:szCs w:val="32"/>
          <w:rtl/>
          <w:lang w:bidi="ar-SA"/>
        </w:rPr>
        <w:t xml:space="preserve">ها </w:t>
      </w:r>
      <w:r w:rsidRPr="00A461A3">
        <w:rPr>
          <w:rFonts w:ascii="XB Zar" w:hAnsi="XB Zar" w:cs="XB Zar"/>
          <w:color w:val="2F2B20" w:themeColor="text1"/>
          <w:sz w:val="32"/>
          <w:szCs w:val="32"/>
          <w:rtl/>
          <w:lang w:bidi="fa-IR"/>
        </w:rPr>
        <w:t>برسند</w:t>
      </w:r>
      <w:r w:rsidRPr="00A461A3">
        <w:rPr>
          <w:rFonts w:ascii="XB Zar" w:hAnsi="XB Zar" w:cs="XB Zar"/>
          <w:color w:val="2F2B20" w:themeColor="text1"/>
          <w:sz w:val="32"/>
          <w:szCs w:val="32"/>
          <w:lang w:bidi="fa-IR"/>
        </w:rPr>
        <w:t xml:space="preserve"> .</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fa-IR"/>
        </w:rPr>
        <w:lastRenderedPageBreak/>
        <w:t xml:space="preserve"> </w:t>
      </w:r>
      <w:r w:rsidRPr="00A461A3">
        <w:rPr>
          <w:rFonts w:ascii="XB Zar" w:hAnsi="XB Zar" w:cs="XB Zar"/>
          <w:b/>
          <w:bCs/>
          <w:color w:val="FF0000"/>
          <w:sz w:val="32"/>
          <w:szCs w:val="32"/>
          <w:rtl/>
          <w:lang w:bidi="fa-IR"/>
        </w:rPr>
        <w:t>ورودی ها:</w:t>
      </w:r>
      <w:r w:rsidRPr="00A461A3">
        <w:rPr>
          <w:rFonts w:ascii="XB Zar" w:hAnsi="XB Zar" w:cs="XB Zar"/>
          <w:color w:val="FF0000"/>
          <w:sz w:val="32"/>
          <w:szCs w:val="32"/>
          <w:rtl/>
          <w:lang w:bidi="fa-IR"/>
        </w:rPr>
        <w:t xml:space="preserve"> </w:t>
      </w:r>
      <w:r w:rsidRPr="00A461A3">
        <w:rPr>
          <w:rFonts w:ascii="XB Zar" w:hAnsi="XB Zar" w:cs="XB Zar"/>
          <w:color w:val="2F2B20" w:themeColor="text1"/>
          <w:sz w:val="32"/>
          <w:szCs w:val="32"/>
          <w:lang w:bidi="fa-IR"/>
        </w:rPr>
        <w:t>mat1, mat2</w:t>
      </w:r>
      <w:r w:rsidRPr="00A461A3">
        <w:rPr>
          <w:rFonts w:ascii="XB Zar" w:hAnsi="XB Zar" w:cs="XB Zar"/>
          <w:color w:val="2F2B20" w:themeColor="text1"/>
          <w:sz w:val="32"/>
          <w:szCs w:val="32"/>
          <w:rtl/>
          <w:lang w:bidi="fa-IR"/>
        </w:rPr>
        <w:t xml:space="preserve"> (که ورودی ها هستند و ماتریس هایی هستند که به صورت آرایه درآوردیم)، ، </w:t>
      </w:r>
      <w:r w:rsidRPr="00A461A3">
        <w:rPr>
          <w:rFonts w:ascii="XB Zar" w:hAnsi="XB Zar" w:cs="XB Zar"/>
          <w:color w:val="2F2B20" w:themeColor="text1"/>
          <w:sz w:val="32"/>
          <w:szCs w:val="32"/>
          <w:lang w:bidi="fa-IR"/>
        </w:rPr>
        <w:t>start</w:t>
      </w:r>
      <w:r w:rsidRPr="00A461A3">
        <w:rPr>
          <w:rFonts w:ascii="XB Zar" w:hAnsi="XB Zar" w:cs="XB Zar"/>
          <w:color w:val="2F2B20" w:themeColor="text1"/>
          <w:sz w:val="32"/>
          <w:szCs w:val="32"/>
          <w:rtl/>
          <w:lang w:bidi="fa-IR"/>
        </w:rPr>
        <w:t xml:space="preserve"> (مقادیر اولیه ورودی داده می شوند) ، </w:t>
      </w:r>
      <w:r w:rsidRPr="00A461A3">
        <w:rPr>
          <w:rFonts w:ascii="XB Zar" w:hAnsi="XB Zar" w:cs="XB Zar"/>
          <w:color w:val="2F2B20" w:themeColor="text1"/>
          <w:sz w:val="32"/>
          <w:szCs w:val="32"/>
          <w:lang w:bidi="fa-IR"/>
        </w:rPr>
        <w:t>rst</w:t>
      </w:r>
      <w:r w:rsidRPr="00A461A3">
        <w:rPr>
          <w:rFonts w:ascii="XB Zar" w:hAnsi="XB Zar" w:cs="XB Zar"/>
          <w:color w:val="2F2B20" w:themeColor="text1"/>
          <w:sz w:val="32"/>
          <w:szCs w:val="32"/>
          <w:rtl/>
          <w:lang w:bidi="fa-IR"/>
        </w:rPr>
        <w:t xml:space="preserve">، </w:t>
      </w:r>
      <w:r w:rsidRPr="00A461A3">
        <w:rPr>
          <w:rFonts w:ascii="XB Zar" w:hAnsi="XB Zar" w:cs="XB Zar"/>
          <w:color w:val="2F2B20" w:themeColor="text1"/>
          <w:sz w:val="32"/>
          <w:szCs w:val="32"/>
          <w:lang w:bidi="fa-IR"/>
        </w:rPr>
        <w:t>clk</w:t>
      </w:r>
      <w:r w:rsidR="004B27B6" w:rsidRPr="00A461A3">
        <w:rPr>
          <w:rFonts w:ascii="XB Zar" w:hAnsi="XB Zar" w:cs="XB Zar"/>
          <w:color w:val="2F2B20" w:themeColor="text1"/>
          <w:sz w:val="32"/>
          <w:szCs w:val="32"/>
          <w:rtl/>
          <w:lang w:bidi="fa-IR"/>
        </w:rPr>
        <w:t>،</w:t>
      </w:r>
      <w:r w:rsidR="004B27B6" w:rsidRPr="00A461A3">
        <w:rPr>
          <w:rFonts w:ascii="XB Zar" w:hAnsi="XB Zar" w:cs="XB Zar"/>
          <w:color w:val="2F2B20" w:themeColor="text1"/>
          <w:sz w:val="32"/>
          <w:szCs w:val="32"/>
          <w:lang w:bidi="fa-IR"/>
        </w:rPr>
        <w:t xml:space="preserve"> show</w:t>
      </w:r>
      <w:r w:rsidR="004B27B6" w:rsidRPr="00A461A3">
        <w:rPr>
          <w:rFonts w:ascii="XB Zar" w:hAnsi="XB Zar" w:cs="XB Zar"/>
          <w:color w:val="2F2B20" w:themeColor="text1"/>
          <w:sz w:val="32"/>
          <w:szCs w:val="32"/>
          <w:rtl/>
          <w:lang w:bidi="fa-IR"/>
        </w:rPr>
        <w:t xml:space="preserve"> (درواقع این سیگنال نشان میدهد تا زمانی که ماژول بالاتر خروجی را دریافت نکرده باید آن را نشان دهیم و عوض نکنیم)</w:t>
      </w:r>
    </w:p>
    <w:p w:rsidR="00296708" w:rsidRPr="00A461A3" w:rsidRDefault="00296708" w:rsidP="007A50E3">
      <w:pPr>
        <w:bidi/>
        <w:rPr>
          <w:rFonts w:ascii="XB Zar" w:hAnsi="XB Zar" w:cs="XB Zar"/>
          <w:color w:val="2F2B20" w:themeColor="text1"/>
          <w:sz w:val="32"/>
          <w:szCs w:val="32"/>
          <w:rtl/>
          <w:lang w:bidi="fa-IR"/>
        </w:rPr>
      </w:pPr>
      <w:r w:rsidRPr="00A461A3">
        <w:rPr>
          <w:rFonts w:ascii="XB Zar" w:hAnsi="XB Zar" w:cs="XB Zar"/>
          <w:b/>
          <w:bCs/>
          <w:color w:val="FF0000"/>
          <w:sz w:val="32"/>
          <w:szCs w:val="32"/>
          <w:rtl/>
          <w:lang w:bidi="fa-IR"/>
        </w:rPr>
        <w:t>خروجی ها:</w:t>
      </w:r>
      <w:r w:rsidRPr="00A461A3">
        <w:rPr>
          <w:rFonts w:ascii="XB Zar" w:hAnsi="XB Zar" w:cs="XB Zar"/>
          <w:color w:val="FF0000"/>
          <w:sz w:val="32"/>
          <w:szCs w:val="32"/>
          <w:rtl/>
          <w:lang w:bidi="fa-IR"/>
        </w:rPr>
        <w:t xml:space="preserve"> </w:t>
      </w:r>
      <w:r w:rsidRPr="00A461A3">
        <w:rPr>
          <w:rFonts w:ascii="XB Zar" w:hAnsi="XB Zar" w:cs="XB Zar"/>
          <w:color w:val="2F2B20" w:themeColor="text1"/>
          <w:sz w:val="32"/>
          <w:szCs w:val="32"/>
          <w:lang w:bidi="fa-IR"/>
        </w:rPr>
        <w:t>finish</w:t>
      </w:r>
      <w:r w:rsidRPr="00A461A3">
        <w:rPr>
          <w:rFonts w:ascii="XB Zar" w:hAnsi="XB Zar" w:cs="XB Zar"/>
          <w:color w:val="2F2B20" w:themeColor="text1"/>
          <w:sz w:val="32"/>
          <w:szCs w:val="32"/>
          <w:rtl/>
          <w:lang w:bidi="fa-IR"/>
        </w:rPr>
        <w:t>(که خبر میدهد خروجی اماده است)،</w:t>
      </w:r>
      <w:r w:rsidR="004B27B6" w:rsidRPr="00A461A3">
        <w:rPr>
          <w:rFonts w:ascii="XB Zar" w:hAnsi="XB Zar" w:cs="XB Zar"/>
          <w:color w:val="2F2B20" w:themeColor="text1"/>
          <w:sz w:val="32"/>
          <w:szCs w:val="32"/>
          <w:lang w:bidi="fa-IR"/>
        </w:rPr>
        <w:t xml:space="preserve"> result</w:t>
      </w:r>
      <w:r w:rsidR="004B27B6" w:rsidRPr="00A461A3">
        <w:rPr>
          <w:rFonts w:ascii="XB Zar" w:hAnsi="XB Zar" w:cs="XB Zar"/>
          <w:color w:val="2F2B20" w:themeColor="text1"/>
          <w:sz w:val="32"/>
          <w:szCs w:val="32"/>
          <w:rtl/>
          <w:lang w:bidi="fa-IR"/>
        </w:rPr>
        <w:t xml:space="preserve"> (خروجی)</w:t>
      </w:r>
      <w:r w:rsidRPr="00A461A3">
        <w:rPr>
          <w:rFonts w:ascii="XB Zar" w:hAnsi="XB Zar" w:cs="XB Zar"/>
          <w:color w:val="2F2B20" w:themeColor="text1"/>
          <w:sz w:val="32"/>
          <w:szCs w:val="32"/>
          <w:rtl/>
          <w:lang w:bidi="fa-IR"/>
        </w:rPr>
        <w:t xml:space="preserve"> </w:t>
      </w:r>
    </w:p>
    <w:p w:rsidR="00811E1C" w:rsidRPr="00A461A3" w:rsidRDefault="00AF2D4F" w:rsidP="00AF2D4F">
      <w:pPr>
        <w:pStyle w:val="Caption"/>
        <w:bidi/>
        <w:jc w:val="center"/>
        <w:rPr>
          <w:rFonts w:ascii="XB Zar" w:hAnsi="XB Zar" w:cs="XB Zar"/>
          <w:sz w:val="24"/>
          <w:szCs w:val="24"/>
        </w:rPr>
      </w:pPr>
      <w:r>
        <w:rPr>
          <w:rFonts w:ascii="XB Zar" w:hAnsi="XB Zar" w:cs="XB Zar"/>
          <w:noProof/>
          <w:sz w:val="24"/>
          <w:szCs w:val="24"/>
          <w:lang w:bidi="ar-SA"/>
        </w:rPr>
        <w:drawing>
          <wp:inline distT="0" distB="0" distL="0" distR="0" wp14:anchorId="5F29192B" wp14:editId="46B77AFC">
            <wp:extent cx="6172200" cy="222542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38">
                      <a:extLst>
                        <a:ext uri="{28A0092B-C50C-407E-A947-70E740481C1C}">
                          <a14:useLocalDpi xmlns:a14="http://schemas.microsoft.com/office/drawing/2010/main" val="0"/>
                        </a:ext>
                      </a:extLst>
                    </a:blip>
                    <a:stretch>
                      <a:fillRect/>
                    </a:stretch>
                  </pic:blipFill>
                  <pic:spPr>
                    <a:xfrm>
                      <a:off x="0" y="0"/>
                      <a:ext cx="6172200" cy="2225421"/>
                    </a:xfrm>
                    <a:prstGeom prst="rect">
                      <a:avLst/>
                    </a:prstGeom>
                  </pic:spPr>
                </pic:pic>
              </a:graphicData>
            </a:graphic>
          </wp:inline>
        </w:drawing>
      </w:r>
    </w:p>
    <w:p w:rsidR="00811E1C" w:rsidRPr="00A461A3" w:rsidRDefault="00811E1C" w:rsidP="007A50E3">
      <w:pPr>
        <w:bidi/>
        <w:spacing w:after="0" w:line="240" w:lineRule="auto"/>
        <w:rPr>
          <w:rStyle w:val="Strong"/>
          <w:rFonts w:ascii="XB Zar" w:eastAsia="Times New Roman" w:hAnsi="XB Zar" w:cs="XB Zar"/>
          <w:b w:val="0"/>
          <w:bCs w:val="0"/>
          <w:szCs w:val="24"/>
          <w:lang w:bidi="ar-SA"/>
        </w:rPr>
      </w:pPr>
    </w:p>
    <w:p w:rsidR="00811E1C" w:rsidRPr="00952DF5" w:rsidRDefault="00811E1C" w:rsidP="007A50E3">
      <w:pPr>
        <w:pStyle w:val="Caption"/>
        <w:bidi/>
        <w:jc w:val="center"/>
        <w:rPr>
          <w:rFonts w:ascii="XB Zar" w:hAnsi="XB Zar" w:cs="XB Zar"/>
          <w:color w:val="F89A9A"/>
          <w:sz w:val="24"/>
          <w:szCs w:val="24"/>
        </w:rPr>
      </w:pPr>
      <w:r w:rsidRPr="00952DF5">
        <w:rPr>
          <w:rFonts w:ascii="XB Zar" w:hAnsi="XB Zar" w:cs="XB Zar"/>
          <w:color w:val="F89A9A"/>
          <w:sz w:val="24"/>
          <w:szCs w:val="24"/>
          <w:rtl/>
          <w:lang w:bidi="fa-IR"/>
        </w:rPr>
        <w:t>شکل۶-</w:t>
      </w:r>
      <w:r w:rsidRPr="00952DF5">
        <w:rPr>
          <w:rFonts w:ascii="XB Zar" w:hAnsi="XB Zar" w:cs="XB Zar"/>
          <w:b w:val="0"/>
          <w:bCs w:val="0"/>
          <w:color w:val="F89A9A"/>
          <w:sz w:val="28"/>
          <w:szCs w:val="28"/>
          <w:shd w:val="clear" w:color="auto" w:fill="FFFFFF"/>
          <w:rtl/>
        </w:rPr>
        <w:t xml:space="preserve"> </w:t>
      </w:r>
      <w:r w:rsidRPr="00952DF5">
        <w:rPr>
          <w:rFonts w:ascii="XB Zar" w:hAnsi="XB Zar" w:cs="XB Zar"/>
          <w:color w:val="F89A9A"/>
          <w:sz w:val="24"/>
          <w:szCs w:val="24"/>
          <w:rtl/>
          <w:lang w:bidi="ar-SA"/>
        </w:rPr>
        <w:t xml:space="preserve">ماتریس ضرب کننده </w:t>
      </w:r>
      <w:r w:rsidRPr="00952DF5">
        <w:rPr>
          <w:rFonts w:ascii="XB Zar" w:hAnsi="XB Zar" w:cs="XB Zar"/>
          <w:color w:val="F89A9A"/>
          <w:sz w:val="24"/>
          <w:szCs w:val="24"/>
        </w:rPr>
        <w:t xml:space="preserve"> (MATRIX MULTIPLIER)</w:t>
      </w:r>
    </w:p>
    <w:p w:rsidR="00811E1C" w:rsidRPr="00A461A3" w:rsidRDefault="00811E1C" w:rsidP="007A50E3">
      <w:pPr>
        <w:bidi/>
        <w:spacing w:after="0" w:line="240" w:lineRule="auto"/>
        <w:rPr>
          <w:rStyle w:val="Strong"/>
          <w:rFonts w:ascii="XB Zar" w:eastAsia="Times New Roman" w:hAnsi="XB Zar" w:cs="XB Zar"/>
          <w:b w:val="0"/>
          <w:bCs w:val="0"/>
          <w:szCs w:val="24"/>
          <w:rtl/>
          <w:lang w:bidi="fa-IR"/>
        </w:rPr>
      </w:pPr>
    </w:p>
    <w:p w:rsidR="00F57E27" w:rsidRPr="00A461A3" w:rsidRDefault="00F57E27" w:rsidP="007A50E3">
      <w:pPr>
        <w:bidi/>
        <w:spacing w:after="0" w:line="240" w:lineRule="auto"/>
        <w:rPr>
          <w:rStyle w:val="Strong"/>
          <w:rFonts w:ascii="XB Zar" w:eastAsia="Times New Roman" w:hAnsi="XB Zar" w:cs="XB Zar"/>
          <w:b w:val="0"/>
          <w:bCs w:val="0"/>
          <w:color w:val="C00000"/>
          <w:sz w:val="36"/>
          <w:szCs w:val="36"/>
          <w:rtl/>
          <w:lang w:bidi="fa-IR"/>
        </w:rPr>
      </w:pPr>
      <w:r w:rsidRPr="00A461A3">
        <w:rPr>
          <w:rStyle w:val="Strong"/>
          <w:rFonts w:ascii="XB Zar" w:eastAsia="Times New Roman" w:hAnsi="XB Zar" w:cs="XB Zar"/>
          <w:b w:val="0"/>
          <w:bCs w:val="0"/>
          <w:color w:val="C00000"/>
          <w:sz w:val="36"/>
          <w:szCs w:val="36"/>
          <w:rtl/>
          <w:lang w:bidi="fa-IR"/>
        </w:rPr>
        <w:t xml:space="preserve">ماژول </w:t>
      </w:r>
      <w:r w:rsidRPr="00A461A3">
        <w:rPr>
          <w:rStyle w:val="Strong"/>
          <w:rFonts w:ascii="XB Zar" w:eastAsia="Times New Roman" w:hAnsi="XB Zar" w:cs="XB Zar"/>
          <w:b w:val="0"/>
          <w:bCs w:val="0"/>
          <w:color w:val="C00000"/>
          <w:sz w:val="36"/>
          <w:szCs w:val="36"/>
          <w:lang w:bidi="fa-IR"/>
        </w:rPr>
        <w:t>Memory</w:t>
      </w:r>
      <w:r w:rsidRPr="00A461A3">
        <w:rPr>
          <w:rStyle w:val="Strong"/>
          <w:rFonts w:ascii="XB Zar" w:eastAsia="Times New Roman" w:hAnsi="XB Zar" w:cs="XB Zar"/>
          <w:b w:val="0"/>
          <w:bCs w:val="0"/>
          <w:color w:val="C00000"/>
          <w:sz w:val="36"/>
          <w:szCs w:val="36"/>
          <w:rtl/>
          <w:lang w:bidi="fa-IR"/>
        </w:rPr>
        <w:t>:</w:t>
      </w:r>
    </w:p>
    <w:p w:rsidR="00F57E27" w:rsidRPr="00A461A3" w:rsidRDefault="00F57E27" w:rsidP="007A50E3">
      <w:pPr>
        <w:bidi/>
        <w:spacing w:after="0" w:line="240" w:lineRule="auto"/>
        <w:rPr>
          <w:rStyle w:val="Strong"/>
          <w:rFonts w:ascii="XB Zar" w:eastAsia="Times New Roman" w:hAnsi="XB Zar" w:cs="XB Zar"/>
          <w:b w:val="0"/>
          <w:bCs w:val="0"/>
          <w:color w:val="2F2B20" w:themeColor="text1"/>
          <w:sz w:val="32"/>
          <w:szCs w:val="32"/>
          <w:rtl/>
          <w:lang w:bidi="fa-IR"/>
        </w:rPr>
      </w:pPr>
      <w:r w:rsidRPr="00A461A3">
        <w:rPr>
          <w:rStyle w:val="Strong"/>
          <w:rFonts w:ascii="XB Zar" w:eastAsia="Times New Roman" w:hAnsi="XB Zar" w:cs="XB Zar"/>
          <w:b w:val="0"/>
          <w:bCs w:val="0"/>
          <w:color w:val="2F2B20" w:themeColor="text1"/>
          <w:sz w:val="32"/>
          <w:szCs w:val="32"/>
          <w:rtl/>
          <w:lang w:bidi="fa-IR"/>
        </w:rPr>
        <w:t xml:space="preserve">از آنجایی که ماتریس های ورودی باید در جایی از سیستم ذخیره شوند، هدف از زدن </w:t>
      </w:r>
      <w:r w:rsidRPr="00A461A3">
        <w:rPr>
          <w:rStyle w:val="Strong"/>
          <w:rFonts w:ascii="XB Zar" w:eastAsia="Times New Roman" w:hAnsi="XB Zar" w:cs="XB Zar"/>
          <w:b w:val="0"/>
          <w:bCs w:val="0"/>
          <w:color w:val="2F2B20" w:themeColor="text1"/>
          <w:sz w:val="32"/>
          <w:szCs w:val="32"/>
          <w:lang w:bidi="fa-IR"/>
        </w:rPr>
        <w:t>memory</w:t>
      </w:r>
      <w:r w:rsidRPr="00A461A3">
        <w:rPr>
          <w:rStyle w:val="Strong"/>
          <w:rFonts w:ascii="XB Zar" w:eastAsia="Times New Roman" w:hAnsi="XB Zar" w:cs="XB Zar"/>
          <w:b w:val="0"/>
          <w:bCs w:val="0"/>
          <w:color w:val="2F2B20" w:themeColor="text1"/>
          <w:sz w:val="32"/>
          <w:szCs w:val="32"/>
          <w:rtl/>
          <w:lang w:bidi="fa-IR"/>
        </w:rPr>
        <w:t xml:space="preserve"> به طور کل در چنین ساختاری به این صورت است که ورودی های ماتریس از فایل درون </w:t>
      </w:r>
      <w:r w:rsidRPr="00A461A3">
        <w:rPr>
          <w:rStyle w:val="Strong"/>
          <w:rFonts w:ascii="XB Zar" w:eastAsia="Times New Roman" w:hAnsi="XB Zar" w:cs="XB Zar"/>
          <w:b w:val="0"/>
          <w:bCs w:val="0"/>
          <w:color w:val="2F2B20" w:themeColor="text1"/>
          <w:sz w:val="32"/>
          <w:szCs w:val="32"/>
          <w:lang w:bidi="fa-IR"/>
        </w:rPr>
        <w:t xml:space="preserve">ram </w:t>
      </w:r>
      <w:r w:rsidRPr="00A461A3">
        <w:rPr>
          <w:rStyle w:val="Strong"/>
          <w:rFonts w:ascii="XB Zar" w:eastAsia="Times New Roman" w:hAnsi="XB Zar" w:cs="XB Zar"/>
          <w:b w:val="0"/>
          <w:bCs w:val="0"/>
          <w:color w:val="2F2B20" w:themeColor="text1"/>
          <w:sz w:val="32"/>
          <w:szCs w:val="32"/>
          <w:rtl/>
          <w:lang w:bidi="fa-IR"/>
        </w:rPr>
        <w:t xml:space="preserve"> ریخته شوند و در دو </w:t>
      </w:r>
      <w:r w:rsidRPr="00A461A3">
        <w:rPr>
          <w:rStyle w:val="Strong"/>
          <w:rFonts w:ascii="XB Zar" w:eastAsia="Times New Roman" w:hAnsi="XB Zar" w:cs="XB Zar"/>
          <w:b w:val="0"/>
          <w:bCs w:val="0"/>
          <w:color w:val="2F2B20" w:themeColor="text1"/>
          <w:sz w:val="32"/>
          <w:szCs w:val="32"/>
          <w:lang w:bidi="fa-IR"/>
        </w:rPr>
        <w:t>word</w:t>
      </w:r>
      <w:r w:rsidRPr="00A461A3">
        <w:rPr>
          <w:rStyle w:val="Strong"/>
          <w:rFonts w:ascii="XB Zar" w:eastAsia="Times New Roman" w:hAnsi="XB Zar" w:cs="XB Zar"/>
          <w:b w:val="0"/>
          <w:bCs w:val="0"/>
          <w:color w:val="2F2B20" w:themeColor="text1"/>
          <w:sz w:val="32"/>
          <w:szCs w:val="32"/>
          <w:rtl/>
          <w:lang w:bidi="fa-IR"/>
        </w:rPr>
        <w:t xml:space="preserve"> اول این حافظه نیز، دو ایندکس صفرم و یکم بخش هایی به عنوان </w:t>
      </w:r>
      <w:r w:rsidRPr="00A461A3">
        <w:rPr>
          <w:rStyle w:val="Strong"/>
          <w:rFonts w:ascii="XB Zar" w:eastAsia="Times New Roman" w:hAnsi="XB Zar" w:cs="XB Zar"/>
          <w:b w:val="0"/>
          <w:bCs w:val="0"/>
          <w:color w:val="2F2B20" w:themeColor="text1"/>
          <w:sz w:val="32"/>
          <w:szCs w:val="32"/>
          <w:lang w:bidi="fa-IR"/>
        </w:rPr>
        <w:t>config</w:t>
      </w:r>
      <w:r w:rsidRPr="00A461A3">
        <w:rPr>
          <w:rStyle w:val="Strong"/>
          <w:rFonts w:ascii="XB Zar" w:eastAsia="Times New Roman" w:hAnsi="XB Zar" w:cs="XB Zar"/>
          <w:b w:val="0"/>
          <w:bCs w:val="0"/>
          <w:color w:val="2F2B20" w:themeColor="text1"/>
          <w:sz w:val="32"/>
          <w:szCs w:val="32"/>
          <w:rtl/>
          <w:lang w:bidi="fa-IR"/>
        </w:rPr>
        <w:t xml:space="preserve"> و </w:t>
      </w:r>
      <w:r w:rsidRPr="00A461A3">
        <w:rPr>
          <w:rStyle w:val="Strong"/>
          <w:rFonts w:ascii="XB Zar" w:eastAsia="Times New Roman" w:hAnsi="XB Zar" w:cs="XB Zar"/>
          <w:b w:val="0"/>
          <w:bCs w:val="0"/>
          <w:color w:val="2F2B20" w:themeColor="text1"/>
          <w:sz w:val="32"/>
          <w:szCs w:val="32"/>
          <w:lang w:bidi="fa-IR"/>
        </w:rPr>
        <w:t xml:space="preserve">starus </w:t>
      </w:r>
      <w:r w:rsidRPr="00A461A3">
        <w:rPr>
          <w:rStyle w:val="Strong"/>
          <w:rFonts w:ascii="XB Zar" w:eastAsia="Times New Roman" w:hAnsi="XB Zar" w:cs="XB Zar"/>
          <w:b w:val="0"/>
          <w:bCs w:val="0"/>
          <w:color w:val="2F2B20" w:themeColor="text1"/>
          <w:sz w:val="32"/>
          <w:szCs w:val="32"/>
          <w:rtl/>
          <w:lang w:bidi="fa-IR"/>
        </w:rPr>
        <w:t xml:space="preserve"> در نظر گرفته می شود.</w:t>
      </w:r>
    </w:p>
    <w:p w:rsidR="00F57E27" w:rsidRPr="00A461A3" w:rsidRDefault="00F57E27" w:rsidP="007A50E3">
      <w:pPr>
        <w:bidi/>
        <w:spacing w:after="0" w:line="240" w:lineRule="auto"/>
        <w:rPr>
          <w:rStyle w:val="Strong"/>
          <w:rFonts w:ascii="XB Zar" w:eastAsia="Times New Roman" w:hAnsi="XB Zar" w:cs="XB Zar"/>
          <w:b w:val="0"/>
          <w:bCs w:val="0"/>
          <w:color w:val="2F2B20" w:themeColor="text1"/>
          <w:sz w:val="32"/>
          <w:szCs w:val="32"/>
          <w:rtl/>
          <w:lang w:bidi="fa-IR"/>
        </w:rPr>
      </w:pPr>
      <w:r w:rsidRPr="00A461A3">
        <w:rPr>
          <w:rStyle w:val="Strong"/>
          <w:rFonts w:ascii="XB Zar" w:eastAsia="Times New Roman" w:hAnsi="XB Zar" w:cs="XB Zar"/>
          <w:b w:val="0"/>
          <w:bCs w:val="0"/>
          <w:color w:val="2F2B20" w:themeColor="text1"/>
          <w:sz w:val="32"/>
          <w:szCs w:val="32"/>
          <w:rtl/>
          <w:lang w:bidi="fa-IR"/>
        </w:rPr>
        <w:t xml:space="preserve">در ایندکسی که مربوط به </w:t>
      </w:r>
      <w:r w:rsidRPr="00A461A3">
        <w:rPr>
          <w:rStyle w:val="Strong"/>
          <w:rFonts w:ascii="XB Zar" w:eastAsia="Times New Roman" w:hAnsi="XB Zar" w:cs="XB Zar"/>
          <w:b w:val="0"/>
          <w:bCs w:val="0"/>
          <w:color w:val="2F2B20" w:themeColor="text1"/>
          <w:sz w:val="32"/>
          <w:szCs w:val="32"/>
          <w:lang w:bidi="fa-IR"/>
        </w:rPr>
        <w:t>confing</w:t>
      </w:r>
      <w:r w:rsidRPr="00A461A3">
        <w:rPr>
          <w:rStyle w:val="Strong"/>
          <w:rFonts w:ascii="XB Zar" w:eastAsia="Times New Roman" w:hAnsi="XB Zar" w:cs="XB Zar"/>
          <w:b w:val="0"/>
          <w:bCs w:val="0"/>
          <w:color w:val="2F2B20" w:themeColor="text1"/>
          <w:sz w:val="32"/>
          <w:szCs w:val="32"/>
          <w:rtl/>
          <w:lang w:bidi="fa-IR"/>
        </w:rPr>
        <w:t xml:space="preserve"> است، اطلاعاتی از قبیل تعداد سطر و ستون ماتریس اول و تعداد سطر و ستون ماتریس دوم قرار دارد که هر یک از این 4 تا، در 8 بیت از این </w:t>
      </w:r>
      <w:r w:rsidRPr="00A461A3">
        <w:rPr>
          <w:rStyle w:val="Strong"/>
          <w:rFonts w:ascii="XB Zar" w:eastAsia="Times New Roman" w:hAnsi="XB Zar" w:cs="XB Zar"/>
          <w:b w:val="0"/>
          <w:bCs w:val="0"/>
          <w:color w:val="2F2B20" w:themeColor="text1"/>
          <w:sz w:val="32"/>
          <w:szCs w:val="32"/>
          <w:lang w:bidi="fa-IR"/>
        </w:rPr>
        <w:t>word</w:t>
      </w:r>
      <w:r w:rsidRPr="00A461A3">
        <w:rPr>
          <w:rStyle w:val="Strong"/>
          <w:rFonts w:ascii="XB Zar" w:eastAsia="Times New Roman" w:hAnsi="XB Zar" w:cs="XB Zar"/>
          <w:b w:val="0"/>
          <w:bCs w:val="0"/>
          <w:color w:val="2F2B20" w:themeColor="text1"/>
          <w:sz w:val="32"/>
          <w:szCs w:val="32"/>
          <w:rtl/>
          <w:lang w:bidi="fa-IR"/>
        </w:rPr>
        <w:t xml:space="preserve"> عه 32 بیتی ذخیره می شوند.</w:t>
      </w:r>
    </w:p>
    <w:p w:rsidR="00F57E27" w:rsidRPr="00A461A3" w:rsidRDefault="00F57E27" w:rsidP="007A50E3">
      <w:pPr>
        <w:bidi/>
        <w:spacing w:after="0" w:line="240" w:lineRule="auto"/>
        <w:rPr>
          <w:rStyle w:val="Strong"/>
          <w:rFonts w:ascii="XB Zar" w:eastAsia="Times New Roman" w:hAnsi="XB Zar" w:cs="XB Zar"/>
          <w:b w:val="0"/>
          <w:bCs w:val="0"/>
          <w:color w:val="2F2B20" w:themeColor="text1"/>
          <w:sz w:val="32"/>
          <w:szCs w:val="32"/>
          <w:lang w:bidi="fa-IR"/>
        </w:rPr>
      </w:pPr>
      <w:r w:rsidRPr="00A461A3">
        <w:rPr>
          <w:rStyle w:val="Strong"/>
          <w:rFonts w:ascii="XB Zar" w:eastAsia="Times New Roman" w:hAnsi="XB Zar" w:cs="XB Zar"/>
          <w:b w:val="0"/>
          <w:bCs w:val="0"/>
          <w:color w:val="2F2B20" w:themeColor="text1"/>
          <w:sz w:val="32"/>
          <w:szCs w:val="32"/>
          <w:rtl/>
          <w:lang w:bidi="fa-IR"/>
        </w:rPr>
        <w:lastRenderedPageBreak/>
        <w:t xml:space="preserve">در ایندکسی که مربوط به </w:t>
      </w:r>
      <w:r w:rsidRPr="00A461A3">
        <w:rPr>
          <w:rStyle w:val="Strong"/>
          <w:rFonts w:ascii="XB Zar" w:eastAsia="Times New Roman" w:hAnsi="XB Zar" w:cs="XB Zar"/>
          <w:b w:val="0"/>
          <w:bCs w:val="0"/>
          <w:color w:val="2F2B20" w:themeColor="text1"/>
          <w:sz w:val="32"/>
          <w:szCs w:val="32"/>
          <w:lang w:bidi="fa-IR"/>
        </w:rPr>
        <w:t>status</w:t>
      </w:r>
      <w:r w:rsidRPr="00A461A3">
        <w:rPr>
          <w:rStyle w:val="Strong"/>
          <w:rFonts w:ascii="XB Zar" w:eastAsia="Times New Roman" w:hAnsi="XB Zar" w:cs="XB Zar"/>
          <w:b w:val="0"/>
          <w:bCs w:val="0"/>
          <w:color w:val="2F2B20" w:themeColor="text1"/>
          <w:sz w:val="32"/>
          <w:szCs w:val="32"/>
          <w:rtl/>
          <w:lang w:bidi="fa-IR"/>
        </w:rPr>
        <w:t xml:space="preserve"> است، اطلاعات و بیت هایی (طبق فرمتی خاص که مشخص باشد) قرار دارد که روابط بین حافظه و </w:t>
      </w:r>
      <w:r w:rsidRPr="00A461A3">
        <w:rPr>
          <w:rStyle w:val="Strong"/>
          <w:rFonts w:ascii="XB Zar" w:eastAsia="Times New Roman" w:hAnsi="XB Zar" w:cs="XB Zar"/>
          <w:b w:val="0"/>
          <w:bCs w:val="0"/>
          <w:color w:val="2F2B20" w:themeColor="text1"/>
          <w:sz w:val="32"/>
          <w:szCs w:val="32"/>
          <w:lang w:bidi="fa-IR"/>
        </w:rPr>
        <w:t>cpu</w:t>
      </w:r>
      <w:r w:rsidRPr="00A461A3">
        <w:rPr>
          <w:rStyle w:val="Strong"/>
          <w:rFonts w:ascii="XB Zar" w:eastAsia="Times New Roman" w:hAnsi="XB Zar" w:cs="XB Zar"/>
          <w:b w:val="0"/>
          <w:bCs w:val="0"/>
          <w:color w:val="2F2B20" w:themeColor="text1"/>
          <w:sz w:val="32"/>
          <w:szCs w:val="32"/>
          <w:rtl/>
          <w:lang w:bidi="fa-IR"/>
        </w:rPr>
        <w:t xml:space="preserve"> را تحقق می بخشد. در واقع گویی یک حافظه داریم که </w:t>
      </w:r>
      <w:r w:rsidRPr="00A461A3">
        <w:rPr>
          <w:rStyle w:val="Strong"/>
          <w:rFonts w:ascii="XB Zar" w:eastAsia="Times New Roman" w:hAnsi="XB Zar" w:cs="XB Zar"/>
          <w:b w:val="0"/>
          <w:bCs w:val="0"/>
          <w:color w:val="2F2B20" w:themeColor="text1"/>
          <w:sz w:val="32"/>
          <w:szCs w:val="32"/>
          <w:lang w:bidi="fa-IR"/>
        </w:rPr>
        <w:t>matrix mult</w:t>
      </w:r>
      <w:r w:rsidRPr="00A461A3">
        <w:rPr>
          <w:rStyle w:val="Strong"/>
          <w:rFonts w:ascii="XB Zar" w:eastAsia="Times New Roman" w:hAnsi="XB Zar" w:cs="XB Zar"/>
          <w:b w:val="0"/>
          <w:bCs w:val="0"/>
          <w:color w:val="2F2B20" w:themeColor="text1"/>
          <w:sz w:val="32"/>
          <w:szCs w:val="32"/>
          <w:rtl/>
          <w:lang w:bidi="fa-IR"/>
        </w:rPr>
        <w:t xml:space="preserve"> و </w:t>
      </w:r>
      <w:r w:rsidRPr="00A461A3">
        <w:rPr>
          <w:rStyle w:val="Strong"/>
          <w:rFonts w:ascii="XB Zar" w:eastAsia="Times New Roman" w:hAnsi="XB Zar" w:cs="XB Zar"/>
          <w:b w:val="0"/>
          <w:bCs w:val="0"/>
          <w:color w:val="2F2B20" w:themeColor="text1"/>
          <w:sz w:val="32"/>
          <w:szCs w:val="32"/>
          <w:lang w:bidi="fa-IR"/>
        </w:rPr>
        <w:t>cpu</w:t>
      </w:r>
      <w:r w:rsidRPr="00A461A3">
        <w:rPr>
          <w:rStyle w:val="Strong"/>
          <w:rFonts w:ascii="XB Zar" w:eastAsia="Times New Roman" w:hAnsi="XB Zar" w:cs="XB Zar"/>
          <w:b w:val="0"/>
          <w:bCs w:val="0"/>
          <w:color w:val="2F2B20" w:themeColor="text1"/>
          <w:sz w:val="32"/>
          <w:szCs w:val="32"/>
          <w:rtl/>
          <w:lang w:bidi="fa-IR"/>
        </w:rPr>
        <w:t xml:space="preserve"> به آن دسترسی دارند.</w:t>
      </w:r>
    </w:p>
    <w:p w:rsidR="00C15D1A" w:rsidRPr="00A461A3" w:rsidRDefault="00C15D1A" w:rsidP="007A50E3">
      <w:pPr>
        <w:bidi/>
        <w:spacing w:after="0" w:line="240" w:lineRule="auto"/>
        <w:jc w:val="center"/>
        <w:rPr>
          <w:rStyle w:val="Strong"/>
          <w:rFonts w:ascii="XB Zar" w:eastAsia="Times New Roman" w:hAnsi="XB Zar" w:cs="XB Zar"/>
          <w:b w:val="0"/>
          <w:bCs w:val="0"/>
          <w:color w:val="2F2B20" w:themeColor="text1"/>
          <w:sz w:val="32"/>
          <w:szCs w:val="32"/>
          <w:rtl/>
          <w:lang w:bidi="fa-IR"/>
        </w:rPr>
      </w:pPr>
      <w:r w:rsidRPr="00A461A3">
        <w:rPr>
          <w:rFonts w:ascii="XB Zar" w:eastAsia="Times New Roman" w:hAnsi="XB Zar" w:cs="XB Zar"/>
          <w:noProof/>
          <w:color w:val="2F2B20" w:themeColor="text1"/>
          <w:sz w:val="32"/>
          <w:szCs w:val="32"/>
          <w:rtl/>
          <w:lang w:bidi="ar-SA"/>
        </w:rPr>
        <w:drawing>
          <wp:inline distT="0" distB="0" distL="0" distR="0" wp14:anchorId="07F5F2C3" wp14:editId="016ED4D2">
            <wp:extent cx="6032714" cy="2460172"/>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png"/>
                    <pic:cNvPicPr/>
                  </pic:nvPicPr>
                  <pic:blipFill>
                    <a:blip r:embed="rId39">
                      <a:extLst>
                        <a:ext uri="{28A0092B-C50C-407E-A947-70E740481C1C}">
                          <a14:useLocalDpi xmlns:a14="http://schemas.microsoft.com/office/drawing/2010/main" val="0"/>
                        </a:ext>
                      </a:extLst>
                    </a:blip>
                    <a:stretch>
                      <a:fillRect/>
                    </a:stretch>
                  </pic:blipFill>
                  <pic:spPr>
                    <a:xfrm>
                      <a:off x="0" y="0"/>
                      <a:ext cx="6042696" cy="2464243"/>
                    </a:xfrm>
                    <a:prstGeom prst="rect">
                      <a:avLst/>
                    </a:prstGeom>
                  </pic:spPr>
                </pic:pic>
              </a:graphicData>
            </a:graphic>
          </wp:inline>
        </w:drawing>
      </w:r>
    </w:p>
    <w:p w:rsidR="007A50E3" w:rsidRDefault="007A50E3" w:rsidP="007A50E3">
      <w:pPr>
        <w:bidi/>
        <w:spacing w:after="0" w:line="240" w:lineRule="auto"/>
        <w:rPr>
          <w:rStyle w:val="Strong"/>
          <w:rFonts w:ascii="XB Zar" w:eastAsia="Times New Roman" w:hAnsi="XB Zar" w:cs="XB Zar"/>
          <w:b w:val="0"/>
          <w:bCs w:val="0"/>
          <w:color w:val="2F2B20" w:themeColor="text1"/>
          <w:sz w:val="32"/>
          <w:szCs w:val="32"/>
          <w:lang w:bidi="fa-IR"/>
        </w:rPr>
      </w:pPr>
    </w:p>
    <w:p w:rsidR="00F57E27" w:rsidRPr="00A461A3" w:rsidRDefault="00F57E27" w:rsidP="007A50E3">
      <w:pPr>
        <w:bidi/>
        <w:spacing w:after="0" w:line="240" w:lineRule="auto"/>
        <w:rPr>
          <w:rStyle w:val="Strong"/>
          <w:rFonts w:ascii="XB Zar" w:eastAsia="Times New Roman" w:hAnsi="XB Zar" w:cs="XB Zar"/>
          <w:b w:val="0"/>
          <w:bCs w:val="0"/>
          <w:color w:val="2F2B20" w:themeColor="text1"/>
          <w:sz w:val="32"/>
          <w:szCs w:val="32"/>
          <w:rtl/>
          <w:lang w:bidi="fa-IR"/>
        </w:rPr>
      </w:pPr>
      <w:r w:rsidRPr="00A461A3">
        <w:rPr>
          <w:rStyle w:val="Strong"/>
          <w:rFonts w:ascii="XB Zar" w:eastAsia="Times New Roman" w:hAnsi="XB Zar" w:cs="XB Zar"/>
          <w:b w:val="0"/>
          <w:bCs w:val="0"/>
          <w:color w:val="2F2B20" w:themeColor="text1"/>
          <w:sz w:val="32"/>
          <w:szCs w:val="32"/>
          <w:rtl/>
          <w:lang w:bidi="fa-IR"/>
        </w:rPr>
        <w:t>نکته ی دیگری که باید به آن توجه شود، نحوه ی ذخیره سازی ماتریس ها در حافظه است. به طور مثال، برای دو ماتریس زیر، چنین در حافظه قرار میگیرند:</w:t>
      </w:r>
    </w:p>
    <w:p w:rsidR="0048539F" w:rsidRPr="00A461A3" w:rsidRDefault="00837F75" w:rsidP="007A50E3">
      <w:pPr>
        <w:bidi/>
        <w:spacing w:after="0" w:line="240" w:lineRule="auto"/>
        <w:rPr>
          <w:rStyle w:val="Strong"/>
          <w:rFonts w:ascii="XB Zar" w:eastAsia="Times New Roman" w:hAnsi="XB Zar" w:cs="XB Zar"/>
          <w:b w:val="0"/>
          <w:bCs w:val="0"/>
          <w:color w:val="2F2B20" w:themeColor="text1"/>
          <w:sz w:val="32"/>
          <w:szCs w:val="32"/>
          <w:rtl/>
          <w:lang w:bidi="fa-IR"/>
        </w:rPr>
      </w:pPr>
      <m:oMath>
        <m:m>
          <m:mPr>
            <m:mcs>
              <m:mc>
                <m:mcPr>
                  <m:count m:val="2"/>
                  <m:mcJc m:val="center"/>
                </m:mcPr>
              </m:mc>
            </m:mcs>
            <m:ctrlPr>
              <w:rPr>
                <w:rStyle w:val="Strong"/>
                <w:rFonts w:ascii="Cambria Math" w:eastAsia="Times New Roman" w:hAnsi="Cambria Math" w:cs="XB Zar"/>
                <w:b w:val="0"/>
                <w:bCs w:val="0"/>
                <w:color w:val="2F2B20" w:themeColor="text1"/>
                <w:sz w:val="32"/>
                <w:szCs w:val="32"/>
                <w:lang w:bidi="fa-IR"/>
              </w:rPr>
            </m:ctrlPr>
          </m:mPr>
          <m:mr>
            <m:e>
              <m:r>
                <w:rPr>
                  <w:rStyle w:val="Strong"/>
                  <w:rFonts w:ascii="Cambria Math" w:eastAsia="Times New Roman" w:hAnsi="Cambria Math" w:cs="XB Zar"/>
                  <w:color w:val="2F2B20" w:themeColor="text1"/>
                  <w:sz w:val="32"/>
                  <w:szCs w:val="32"/>
                  <w:lang w:bidi="fa-IR"/>
                </w:rPr>
                <m:t>2</m:t>
              </m:r>
            </m:e>
            <m:e>
              <m:r>
                <w:rPr>
                  <w:rStyle w:val="Strong"/>
                  <w:rFonts w:ascii="Cambria Math" w:eastAsia="Times New Roman" w:hAnsi="Cambria Math" w:cs="XB Zar"/>
                  <w:color w:val="2F2B20" w:themeColor="text1"/>
                  <w:sz w:val="32"/>
                  <w:szCs w:val="32"/>
                  <w:lang w:bidi="fa-IR"/>
                </w:rPr>
                <m:t>5</m:t>
              </m:r>
            </m:e>
          </m:mr>
          <m:mr>
            <m:e>
              <m:r>
                <w:rPr>
                  <w:rStyle w:val="Strong"/>
                  <w:rFonts w:ascii="Cambria Math" w:eastAsia="Times New Roman" w:hAnsi="Cambria Math" w:cs="XB Zar"/>
                  <w:color w:val="2F2B20" w:themeColor="text1"/>
                  <w:sz w:val="32"/>
                  <w:szCs w:val="32"/>
                  <w:lang w:bidi="fa-IR"/>
                </w:rPr>
                <m:t>7</m:t>
              </m:r>
            </m:e>
            <m:e>
              <m:r>
                <w:rPr>
                  <w:rStyle w:val="Strong"/>
                  <w:rFonts w:ascii="Cambria Math" w:eastAsia="Times New Roman" w:hAnsi="Cambria Math" w:cs="XB Zar"/>
                  <w:color w:val="2F2B20" w:themeColor="text1"/>
                  <w:sz w:val="32"/>
                  <w:szCs w:val="32"/>
                  <w:lang w:bidi="fa-IR"/>
                </w:rPr>
                <m:t>9</m:t>
              </m:r>
            </m:e>
          </m:mr>
        </m:m>
      </m:oMath>
      <w:r w:rsidR="0048539F" w:rsidRPr="00A461A3">
        <w:rPr>
          <w:rStyle w:val="Strong"/>
          <w:rFonts w:ascii="XB Zar" w:eastAsia="Times New Roman" w:hAnsi="XB Zar" w:cs="XB Zar"/>
          <w:b w:val="0"/>
          <w:bCs w:val="0"/>
          <w:color w:val="2F2B20" w:themeColor="text1"/>
          <w:sz w:val="32"/>
          <w:szCs w:val="32"/>
          <w:rtl/>
          <w:lang w:bidi="fa-IR"/>
        </w:rPr>
        <w:t xml:space="preserve">   ماتریس اول                            </w:t>
      </w:r>
    </w:p>
    <w:p w:rsidR="0048539F" w:rsidRPr="00A461A3" w:rsidRDefault="00837F75" w:rsidP="007A50E3">
      <w:pPr>
        <w:bidi/>
        <w:spacing w:after="0" w:line="240" w:lineRule="auto"/>
        <w:rPr>
          <w:rStyle w:val="Strong"/>
          <w:rFonts w:ascii="XB Zar" w:eastAsia="Times New Roman" w:hAnsi="XB Zar" w:cs="XB Zar"/>
          <w:b w:val="0"/>
          <w:bCs w:val="0"/>
          <w:color w:val="2F2B20" w:themeColor="text1"/>
          <w:sz w:val="32"/>
          <w:szCs w:val="32"/>
          <w:rtl/>
          <w:lang w:bidi="fa-IR"/>
        </w:rPr>
      </w:pPr>
      <m:oMath>
        <m:m>
          <m:mPr>
            <m:mcs>
              <m:mc>
                <m:mcPr>
                  <m:count m:val="2"/>
                  <m:mcJc m:val="center"/>
                </m:mcPr>
              </m:mc>
            </m:mcs>
            <m:ctrlPr>
              <w:rPr>
                <w:rStyle w:val="Strong"/>
                <w:rFonts w:ascii="Cambria Math" w:eastAsia="Times New Roman" w:hAnsi="Cambria Math" w:cs="XB Zar"/>
                <w:b w:val="0"/>
                <w:bCs w:val="0"/>
                <w:color w:val="2F2B20" w:themeColor="text1"/>
                <w:sz w:val="32"/>
                <w:szCs w:val="32"/>
                <w:lang w:bidi="fa-IR"/>
              </w:rPr>
            </m:ctrlPr>
          </m:mPr>
          <m:mr>
            <m:e>
              <m:r>
                <w:rPr>
                  <w:rStyle w:val="Strong"/>
                  <w:rFonts w:ascii="Cambria Math" w:eastAsia="Times New Roman" w:hAnsi="Cambria Math" w:cs="XB Zar"/>
                  <w:color w:val="2F2B20" w:themeColor="text1"/>
                  <w:sz w:val="32"/>
                  <w:szCs w:val="32"/>
                  <w:lang w:bidi="fa-IR"/>
                </w:rPr>
                <m:t>8</m:t>
              </m:r>
            </m:e>
            <m:e>
              <m:r>
                <w:rPr>
                  <w:rStyle w:val="Strong"/>
                  <w:rFonts w:ascii="Cambria Math" w:eastAsia="Times New Roman" w:hAnsi="Cambria Math" w:cs="XB Zar"/>
                  <w:color w:val="2F2B20" w:themeColor="text1"/>
                  <w:sz w:val="32"/>
                  <w:szCs w:val="32"/>
                  <w:lang w:bidi="fa-IR"/>
                </w:rPr>
                <m:t>6</m:t>
              </m:r>
            </m:e>
          </m:mr>
          <m:mr>
            <m:e>
              <m:r>
                <w:rPr>
                  <w:rStyle w:val="Strong"/>
                  <w:rFonts w:ascii="Cambria Math" w:eastAsia="Times New Roman" w:hAnsi="Cambria Math" w:cs="XB Zar"/>
                  <w:color w:val="2F2B20" w:themeColor="text1"/>
                  <w:sz w:val="32"/>
                  <w:szCs w:val="32"/>
                  <w:lang w:bidi="fa-IR"/>
                </w:rPr>
                <m:t>3</m:t>
              </m:r>
            </m:e>
            <m:e>
              <m:r>
                <w:rPr>
                  <w:rStyle w:val="Strong"/>
                  <w:rFonts w:ascii="Cambria Math" w:eastAsia="Times New Roman" w:hAnsi="Cambria Math" w:cs="XB Zar"/>
                  <w:color w:val="2F2B20" w:themeColor="text1"/>
                  <w:sz w:val="32"/>
                  <w:szCs w:val="32"/>
                  <w:lang w:bidi="fa-IR"/>
                </w:rPr>
                <m:t>1</m:t>
              </m:r>
            </m:e>
          </m:mr>
        </m:m>
      </m:oMath>
      <w:r w:rsidR="0048539F" w:rsidRPr="00A461A3">
        <w:rPr>
          <w:rStyle w:val="Strong"/>
          <w:rFonts w:ascii="XB Zar" w:eastAsia="Times New Roman" w:hAnsi="XB Zar" w:cs="XB Zar"/>
          <w:b w:val="0"/>
          <w:bCs w:val="0"/>
          <w:color w:val="2F2B20" w:themeColor="text1"/>
          <w:sz w:val="32"/>
          <w:szCs w:val="32"/>
          <w:rtl/>
          <w:lang w:bidi="fa-IR"/>
        </w:rPr>
        <w:t xml:space="preserve">  ماتریس دوم</w:t>
      </w:r>
    </w:p>
    <w:p w:rsidR="0048539F" w:rsidRPr="00A461A3" w:rsidRDefault="0048539F" w:rsidP="007A50E3">
      <w:pPr>
        <w:bidi/>
        <w:spacing w:after="0" w:line="240" w:lineRule="auto"/>
        <w:rPr>
          <w:rStyle w:val="Strong"/>
          <w:rFonts w:ascii="XB Zar" w:eastAsia="Times New Roman" w:hAnsi="XB Zar" w:cs="XB Zar"/>
          <w:b w:val="0"/>
          <w:bCs w:val="0"/>
          <w:color w:val="2F2B20" w:themeColor="text1"/>
          <w:sz w:val="32"/>
          <w:szCs w:val="32"/>
          <w:rtl/>
          <w:lang w:bidi="fa-IR"/>
        </w:rPr>
      </w:pPr>
      <w:r w:rsidRPr="00A461A3">
        <w:rPr>
          <w:rStyle w:val="Strong"/>
          <w:rFonts w:ascii="XB Zar" w:eastAsia="Times New Roman" w:hAnsi="XB Zar" w:cs="XB Zar"/>
          <w:b w:val="0"/>
          <w:bCs w:val="0"/>
          <w:color w:val="2F2B20" w:themeColor="text1"/>
          <w:sz w:val="32"/>
          <w:szCs w:val="32"/>
          <w:rtl/>
          <w:lang w:bidi="fa-IR"/>
        </w:rPr>
        <w:t xml:space="preserve">شکل حافظه:       </w:t>
      </w:r>
    </w:p>
    <w:p w:rsidR="00F57E27" w:rsidRPr="00A461A3" w:rsidRDefault="0048539F" w:rsidP="007A50E3">
      <w:pPr>
        <w:bidi/>
        <w:spacing w:after="0" w:line="240" w:lineRule="auto"/>
        <w:jc w:val="center"/>
        <w:rPr>
          <w:rStyle w:val="Strong"/>
          <w:rFonts w:ascii="XB Zar" w:eastAsia="Times New Roman" w:hAnsi="XB Zar" w:cs="XB Zar"/>
          <w:b w:val="0"/>
          <w:bCs w:val="0"/>
          <w:color w:val="2F2B20" w:themeColor="text1"/>
          <w:sz w:val="32"/>
          <w:szCs w:val="32"/>
          <w:lang w:bidi="fa-IR"/>
        </w:rPr>
      </w:pPr>
      <w:r w:rsidRPr="00A461A3">
        <w:rPr>
          <w:rFonts w:ascii="XB Zar" w:eastAsia="Times New Roman" w:hAnsi="XB Zar" w:cs="XB Zar"/>
          <w:noProof/>
          <w:color w:val="2F2B20" w:themeColor="text1"/>
          <w:sz w:val="32"/>
          <w:szCs w:val="32"/>
          <w:rtl/>
          <w:lang w:bidi="ar-SA"/>
        </w:rPr>
        <w:lastRenderedPageBreak/>
        <w:drawing>
          <wp:inline distT="0" distB="0" distL="0" distR="0" wp14:anchorId="13E735B0" wp14:editId="280359A9">
            <wp:extent cx="957943" cy="3174636"/>
            <wp:effectExtent l="0" t="0" r="0" b="6985"/>
            <wp:docPr id="88" name="Picture 88" descr="C:\Users\ASA\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A\Downloads\Untitled Diagram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8043" cy="3174968"/>
                    </a:xfrm>
                    <a:prstGeom prst="rect">
                      <a:avLst/>
                    </a:prstGeom>
                    <a:noFill/>
                    <a:ln>
                      <a:noFill/>
                    </a:ln>
                  </pic:spPr>
                </pic:pic>
              </a:graphicData>
            </a:graphic>
          </wp:inline>
        </w:drawing>
      </w:r>
    </w:p>
    <w:p w:rsidR="00C15D1A" w:rsidRPr="00A461A3" w:rsidRDefault="00C15D1A" w:rsidP="007A50E3">
      <w:pPr>
        <w:bidi/>
        <w:spacing w:after="0" w:line="240" w:lineRule="auto"/>
        <w:rPr>
          <w:rStyle w:val="Strong"/>
          <w:rFonts w:ascii="XB Zar" w:eastAsia="Times New Roman" w:hAnsi="XB Zar" w:cs="XB Zar"/>
          <w:b w:val="0"/>
          <w:bCs w:val="0"/>
          <w:color w:val="2F2B20" w:themeColor="text1"/>
          <w:sz w:val="32"/>
          <w:szCs w:val="32"/>
          <w:rtl/>
          <w:lang w:bidi="fa-IR"/>
        </w:rPr>
      </w:pPr>
      <w:r w:rsidRPr="00A461A3">
        <w:rPr>
          <w:rStyle w:val="Strong"/>
          <w:rFonts w:ascii="XB Zar" w:eastAsia="Times New Roman" w:hAnsi="XB Zar" w:cs="XB Zar"/>
          <w:b w:val="0"/>
          <w:bCs w:val="0"/>
          <w:color w:val="2F2B20" w:themeColor="text1"/>
          <w:sz w:val="32"/>
          <w:szCs w:val="32"/>
          <w:rtl/>
          <w:lang w:bidi="fa-IR"/>
        </w:rPr>
        <w:t xml:space="preserve">در زمان پیاده سازی، همانطور که در کلاس گفته شد، باید به این موضوع توجه شود که برای عملیات </w:t>
      </w:r>
      <w:r w:rsidRPr="00A461A3">
        <w:rPr>
          <w:rStyle w:val="Strong"/>
          <w:rFonts w:ascii="XB Zar" w:eastAsia="Times New Roman" w:hAnsi="XB Zar" w:cs="XB Zar"/>
          <w:b w:val="0"/>
          <w:bCs w:val="0"/>
          <w:color w:val="2F2B20" w:themeColor="text1"/>
          <w:sz w:val="32"/>
          <w:szCs w:val="32"/>
          <w:lang w:bidi="fa-IR"/>
        </w:rPr>
        <w:t>write</w:t>
      </w:r>
      <w:r w:rsidRPr="00A461A3">
        <w:rPr>
          <w:rStyle w:val="Strong"/>
          <w:rFonts w:ascii="XB Zar" w:eastAsia="Times New Roman" w:hAnsi="XB Zar" w:cs="XB Zar"/>
          <w:b w:val="0"/>
          <w:bCs w:val="0"/>
          <w:color w:val="2F2B20" w:themeColor="text1"/>
          <w:sz w:val="32"/>
          <w:szCs w:val="32"/>
          <w:rtl/>
          <w:lang w:bidi="fa-IR"/>
        </w:rPr>
        <w:t xml:space="preserve"> در حافظه، همانموقع که ادرس را قرار میدهیم، نوشته می شود و آن تاخیر اندک  بین این دو، خود در زمان سنتز حل و فصل می شود اما برای عملیات </w:t>
      </w:r>
      <w:r w:rsidRPr="00A461A3">
        <w:rPr>
          <w:rStyle w:val="Strong"/>
          <w:rFonts w:ascii="XB Zar" w:eastAsia="Times New Roman" w:hAnsi="XB Zar" w:cs="XB Zar"/>
          <w:b w:val="0"/>
          <w:bCs w:val="0"/>
          <w:color w:val="2F2B20" w:themeColor="text1"/>
          <w:sz w:val="32"/>
          <w:szCs w:val="32"/>
          <w:lang w:bidi="fa-IR"/>
        </w:rPr>
        <w:t>read</w:t>
      </w:r>
      <w:r w:rsidRPr="00A461A3">
        <w:rPr>
          <w:rStyle w:val="Strong"/>
          <w:rFonts w:ascii="XB Zar" w:eastAsia="Times New Roman" w:hAnsi="XB Zar" w:cs="XB Zar"/>
          <w:b w:val="0"/>
          <w:bCs w:val="0"/>
          <w:color w:val="2F2B20" w:themeColor="text1"/>
          <w:sz w:val="32"/>
          <w:szCs w:val="32"/>
          <w:rtl/>
          <w:lang w:bidi="fa-IR"/>
        </w:rPr>
        <w:t xml:space="preserve"> چنین نیست و بعد از یک تاخیر میتوانیم به داده دسترسی پیدا کنیم چراکه مدتی طول میکشد تا آن داده آماده شود.</w:t>
      </w:r>
    </w:p>
    <w:p w:rsidR="00C15D1A" w:rsidRPr="00A461A3" w:rsidRDefault="00C15D1A" w:rsidP="007A50E3">
      <w:pPr>
        <w:bidi/>
        <w:spacing w:after="0" w:line="240" w:lineRule="auto"/>
        <w:rPr>
          <w:rStyle w:val="Strong"/>
          <w:rFonts w:ascii="XB Zar" w:eastAsia="Times New Roman" w:hAnsi="XB Zar" w:cs="XB Zar"/>
          <w:b w:val="0"/>
          <w:bCs w:val="0"/>
          <w:color w:val="2F2B20" w:themeColor="text1"/>
          <w:sz w:val="32"/>
          <w:szCs w:val="32"/>
          <w:rtl/>
          <w:lang w:bidi="fa-IR"/>
        </w:rPr>
      </w:pPr>
    </w:p>
    <w:p w:rsidR="00811E1C" w:rsidRPr="00A461A3" w:rsidRDefault="00810FBE" w:rsidP="007A50E3">
      <w:pPr>
        <w:bidi/>
        <w:spacing w:after="0" w:line="240" w:lineRule="auto"/>
        <w:rPr>
          <w:rStyle w:val="Strong"/>
          <w:rFonts w:ascii="XB Zar" w:eastAsia="Times New Roman" w:hAnsi="XB Zar" w:cs="XB Zar"/>
          <w:b w:val="0"/>
          <w:bCs w:val="0"/>
          <w:color w:val="C00000"/>
          <w:sz w:val="40"/>
          <w:szCs w:val="40"/>
          <w:rtl/>
          <w:lang w:bidi="fa-IR"/>
        </w:rPr>
      </w:pPr>
      <w:r w:rsidRPr="00A461A3">
        <w:rPr>
          <w:rStyle w:val="Strong"/>
          <w:rFonts w:ascii="XB Zar" w:eastAsia="Times New Roman" w:hAnsi="XB Zar" w:cs="XB Zar"/>
          <w:b w:val="0"/>
          <w:bCs w:val="0"/>
          <w:color w:val="C00000"/>
          <w:sz w:val="40"/>
          <w:szCs w:val="40"/>
          <w:rtl/>
          <w:lang w:bidi="fa-IR"/>
        </w:rPr>
        <w:t>بررسی تست بنچ و نتایج به دست آمده ی معماری اول:</w:t>
      </w:r>
    </w:p>
    <w:p w:rsidR="00810FBE" w:rsidRPr="00A461A3" w:rsidRDefault="00810FBE" w:rsidP="007A50E3">
      <w:pPr>
        <w:bidi/>
        <w:spacing w:after="0" w:line="240" w:lineRule="auto"/>
        <w:rPr>
          <w:rFonts w:ascii="XB Zar" w:eastAsia="Times New Roman" w:hAnsi="XB Zar" w:cs="XB Zar"/>
          <w:sz w:val="32"/>
          <w:szCs w:val="32"/>
          <w:rtl/>
          <w:lang w:bidi="fa-IR"/>
        </w:rPr>
      </w:pPr>
      <w:r w:rsidRPr="00A461A3">
        <w:rPr>
          <w:rFonts w:ascii="XB Zar" w:eastAsia="Times New Roman" w:hAnsi="XB Zar" w:cs="XB Zar"/>
          <w:sz w:val="32"/>
          <w:szCs w:val="32"/>
          <w:rtl/>
          <w:lang w:bidi="fa-IR"/>
        </w:rPr>
        <w:t>در قسمت تست این کد، دو نوع ورودی و خروجی دادیم که هرکدام ماتریس های 2*2 می باشند.(یکی کامنت شده است)</w:t>
      </w:r>
    </w:p>
    <w:p w:rsidR="00810FBE" w:rsidRPr="00A461A3" w:rsidRDefault="00810FBE" w:rsidP="007A50E3">
      <w:pPr>
        <w:numPr>
          <w:ilvl w:val="0"/>
          <w:numId w:val="24"/>
        </w:numPr>
        <w:bidi/>
        <w:spacing w:after="0" w:line="240" w:lineRule="auto"/>
        <w:rPr>
          <w:rFonts w:ascii="XB Zar" w:eastAsia="Times New Roman" w:hAnsi="XB Zar" w:cs="XB Zar"/>
          <w:sz w:val="32"/>
          <w:szCs w:val="32"/>
          <w:lang w:bidi="fa-IR"/>
        </w:rPr>
      </w:pPr>
      <w:r w:rsidRPr="00A461A3">
        <w:rPr>
          <w:rFonts w:ascii="XB Zar" w:eastAsia="Times New Roman" w:hAnsi="XB Zar" w:cs="XB Zar"/>
          <w:sz w:val="32"/>
          <w:szCs w:val="32"/>
          <w:rtl/>
          <w:lang w:bidi="fa-IR"/>
        </w:rPr>
        <w:t xml:space="preserve"> </w:t>
      </w:r>
      <m:oMath>
        <m:m>
          <m:mPr>
            <m:mcs>
              <m:mc>
                <m:mcPr>
                  <m:count m:val="2"/>
                  <m:mcJc m:val="center"/>
                </m:mcPr>
              </m:mc>
            </m:mcs>
            <m:ctrlPr>
              <w:rPr>
                <w:rFonts w:ascii="Cambria Math" w:eastAsia="Times New Roman" w:hAnsi="Cambria Math" w:cs="XB Zar"/>
                <w:sz w:val="32"/>
                <w:szCs w:val="32"/>
                <w:lang w:bidi="fa-IR"/>
              </w:rPr>
            </m:ctrlPr>
          </m:mPr>
          <m:mr>
            <m:e>
              <m:r>
                <w:rPr>
                  <w:rFonts w:ascii="Cambria Math" w:eastAsia="Times New Roman" w:hAnsi="Cambria Math" w:cs="XB Zar"/>
                  <w:sz w:val="32"/>
                  <w:szCs w:val="32"/>
                  <w:lang w:bidi="fa-IR"/>
                </w:rPr>
                <m:t>1</m:t>
              </m:r>
            </m:e>
            <m:e>
              <m:r>
                <w:rPr>
                  <w:rFonts w:ascii="Cambria Math" w:eastAsia="Times New Roman" w:hAnsi="Cambria Math" w:cs="XB Zar"/>
                  <w:sz w:val="32"/>
                  <w:szCs w:val="32"/>
                  <w:lang w:bidi="fa-IR"/>
                </w:rPr>
                <m:t>2</m:t>
              </m:r>
            </m:e>
          </m:mr>
          <m:mr>
            <m:e>
              <m:r>
                <w:rPr>
                  <w:rFonts w:ascii="Cambria Math" w:eastAsia="Times New Roman" w:hAnsi="Cambria Math" w:cs="XB Zar"/>
                  <w:sz w:val="32"/>
                  <w:szCs w:val="32"/>
                  <w:lang w:bidi="fa-IR"/>
                </w:rPr>
                <m:t>3</m:t>
              </m:r>
            </m:e>
            <m:e>
              <m:r>
                <w:rPr>
                  <w:rFonts w:ascii="Cambria Math" w:eastAsia="Times New Roman" w:hAnsi="Cambria Math" w:cs="XB Zar"/>
                  <w:sz w:val="32"/>
                  <w:szCs w:val="32"/>
                  <w:lang w:bidi="fa-IR"/>
                </w:rPr>
                <m:t>4</m:t>
              </m:r>
            </m:e>
          </m:mr>
        </m:m>
      </m:oMath>
      <w:r w:rsidRPr="00A461A3">
        <w:rPr>
          <w:rFonts w:ascii="XB Zar" w:eastAsia="Times New Roman" w:hAnsi="XB Zar" w:cs="XB Zar"/>
          <w:sz w:val="32"/>
          <w:szCs w:val="32"/>
          <w:rtl/>
          <w:lang w:bidi="fa-IR"/>
        </w:rPr>
        <w:t xml:space="preserve">    و    </w:t>
      </w:r>
      <m:oMath>
        <m:m>
          <m:mPr>
            <m:mcs>
              <m:mc>
                <m:mcPr>
                  <m:count m:val="2"/>
                  <m:mcJc m:val="center"/>
                </m:mcPr>
              </m:mc>
            </m:mcs>
            <m:ctrlPr>
              <w:rPr>
                <w:rFonts w:ascii="Cambria Math" w:eastAsia="Times New Roman" w:hAnsi="Cambria Math" w:cs="XB Zar"/>
                <w:sz w:val="32"/>
                <w:szCs w:val="32"/>
                <w:lang w:bidi="fa-IR"/>
              </w:rPr>
            </m:ctrlPr>
          </m:mPr>
          <m:mr>
            <m:e>
              <m:r>
                <w:rPr>
                  <w:rFonts w:ascii="Cambria Math" w:eastAsia="Times New Roman" w:hAnsi="Cambria Math" w:cs="XB Zar"/>
                  <w:sz w:val="32"/>
                  <w:szCs w:val="32"/>
                  <w:lang w:bidi="fa-IR"/>
                </w:rPr>
                <m:t>5</m:t>
              </m:r>
            </m:e>
            <m:e>
              <m:r>
                <w:rPr>
                  <w:rFonts w:ascii="Cambria Math" w:eastAsia="Times New Roman" w:hAnsi="Cambria Math" w:cs="XB Zar"/>
                  <w:sz w:val="32"/>
                  <w:szCs w:val="32"/>
                  <w:lang w:bidi="fa-IR"/>
                </w:rPr>
                <m:t>6</m:t>
              </m:r>
            </m:e>
          </m:mr>
          <m:mr>
            <m:e>
              <m:r>
                <w:rPr>
                  <w:rFonts w:ascii="Cambria Math" w:eastAsia="Times New Roman" w:hAnsi="Cambria Math" w:cs="XB Zar"/>
                  <w:sz w:val="32"/>
                  <w:szCs w:val="32"/>
                  <w:lang w:bidi="fa-IR"/>
                </w:rPr>
                <m:t>7</m:t>
              </m:r>
            </m:e>
            <m:e>
              <m:r>
                <w:rPr>
                  <w:rFonts w:ascii="Cambria Math" w:eastAsia="Times New Roman" w:hAnsi="Cambria Math" w:cs="XB Zar"/>
                  <w:sz w:val="32"/>
                  <w:szCs w:val="32"/>
                  <w:lang w:bidi="fa-IR"/>
                </w:rPr>
                <m:t>8</m:t>
              </m:r>
            </m:e>
          </m:mr>
        </m:m>
      </m:oMath>
      <w:r w:rsidRPr="00A461A3">
        <w:rPr>
          <w:rFonts w:ascii="XB Zar" w:eastAsia="Times New Roman" w:hAnsi="XB Zar" w:cs="XB Zar"/>
          <w:sz w:val="32"/>
          <w:szCs w:val="32"/>
          <w:rtl/>
          <w:lang w:bidi="fa-IR"/>
        </w:rPr>
        <w:t xml:space="preserve">  که حاصل ضرب آنها برابر است با:  </w:t>
      </w:r>
      <m:oMath>
        <m:m>
          <m:mPr>
            <m:mcs>
              <m:mc>
                <m:mcPr>
                  <m:count m:val="2"/>
                  <m:mcJc m:val="center"/>
                </m:mcPr>
              </m:mc>
            </m:mcs>
            <m:ctrlPr>
              <w:rPr>
                <w:rFonts w:ascii="Cambria Math" w:eastAsia="Times New Roman" w:hAnsi="Cambria Math" w:cs="XB Zar"/>
                <w:sz w:val="32"/>
                <w:szCs w:val="32"/>
                <w:lang w:bidi="fa-IR"/>
              </w:rPr>
            </m:ctrlPr>
          </m:mPr>
          <m:mr>
            <m:e>
              <m:r>
                <w:rPr>
                  <w:rFonts w:ascii="Cambria Math" w:eastAsia="Times New Roman" w:hAnsi="Cambria Math" w:cs="XB Zar"/>
                  <w:sz w:val="32"/>
                  <w:szCs w:val="32"/>
                  <w:lang w:bidi="fa-IR"/>
                </w:rPr>
                <m:t>19</m:t>
              </m:r>
            </m:e>
            <m:e>
              <m:r>
                <w:rPr>
                  <w:rFonts w:ascii="Cambria Math" w:eastAsia="Times New Roman" w:hAnsi="Cambria Math" w:cs="XB Zar"/>
                  <w:sz w:val="32"/>
                  <w:szCs w:val="32"/>
                  <w:lang w:bidi="fa-IR"/>
                </w:rPr>
                <m:t>22</m:t>
              </m:r>
            </m:e>
          </m:mr>
          <m:mr>
            <m:e>
              <m:r>
                <w:rPr>
                  <w:rFonts w:ascii="Cambria Math" w:eastAsia="Times New Roman" w:hAnsi="Cambria Math" w:cs="XB Zar"/>
                  <w:sz w:val="32"/>
                  <w:szCs w:val="32"/>
                  <w:lang w:bidi="fa-IR"/>
                </w:rPr>
                <m:t>43</m:t>
              </m:r>
            </m:e>
            <m:e>
              <m:r>
                <w:rPr>
                  <w:rFonts w:ascii="Cambria Math" w:eastAsia="Times New Roman" w:hAnsi="Cambria Math" w:cs="XB Zar"/>
                  <w:sz w:val="32"/>
                  <w:szCs w:val="32"/>
                  <w:lang w:bidi="fa-IR"/>
                </w:rPr>
                <m:t>50</m:t>
              </m:r>
            </m:e>
          </m:mr>
        </m:m>
      </m:oMath>
    </w:p>
    <w:p w:rsidR="00810FBE" w:rsidRPr="00A461A3" w:rsidRDefault="00810FBE" w:rsidP="007A50E3">
      <w:pPr>
        <w:bidi/>
        <w:spacing w:after="0" w:line="240" w:lineRule="auto"/>
        <w:rPr>
          <w:rFonts w:ascii="XB Zar" w:eastAsia="Times New Roman" w:hAnsi="XB Zar" w:cs="XB Zar"/>
          <w:sz w:val="32"/>
          <w:szCs w:val="32"/>
          <w:rtl/>
          <w:lang w:bidi="fa-IR"/>
        </w:rPr>
      </w:pPr>
    </w:p>
    <w:p w:rsidR="00810FBE" w:rsidRPr="00A461A3" w:rsidRDefault="00837F75" w:rsidP="007A50E3">
      <w:pPr>
        <w:numPr>
          <w:ilvl w:val="0"/>
          <w:numId w:val="24"/>
        </w:numPr>
        <w:bidi/>
        <w:spacing w:after="0" w:line="240" w:lineRule="auto"/>
        <w:rPr>
          <w:rFonts w:ascii="XB Zar" w:eastAsia="Times New Roman" w:hAnsi="XB Zar" w:cs="XB Zar"/>
          <w:sz w:val="32"/>
          <w:szCs w:val="32"/>
          <w:rtl/>
          <w:lang w:bidi="fa-IR"/>
        </w:rPr>
      </w:pPr>
      <m:oMath>
        <m:m>
          <m:mPr>
            <m:mcs>
              <m:mc>
                <m:mcPr>
                  <m:count m:val="2"/>
                  <m:mcJc m:val="center"/>
                </m:mcPr>
              </m:mc>
            </m:mcs>
            <m:ctrlPr>
              <w:rPr>
                <w:rFonts w:ascii="Cambria Math" w:eastAsia="Times New Roman" w:hAnsi="Cambria Math" w:cs="XB Zar"/>
                <w:sz w:val="32"/>
                <w:szCs w:val="32"/>
                <w:lang w:bidi="fa-IR"/>
              </w:rPr>
            </m:ctrlPr>
          </m:mPr>
          <m:mr>
            <m:e>
              <m:r>
                <m:rPr>
                  <m:sty m:val="p"/>
                </m:rPr>
                <w:rPr>
                  <w:rFonts w:ascii="Cambria Math" w:eastAsia="Times New Roman" w:hAnsi="Cambria Math" w:cs="XB Zar"/>
                  <w:sz w:val="32"/>
                  <w:szCs w:val="32"/>
                  <w:lang w:bidi="fa-IR"/>
                </w:rPr>
                <m:t xml:space="preserve">2.75 </m:t>
              </m:r>
            </m:e>
            <m:e>
              <m:r>
                <m:rPr>
                  <m:sty m:val="p"/>
                </m:rPr>
                <w:rPr>
                  <w:rFonts w:ascii="Cambria Math" w:eastAsia="Times New Roman" w:hAnsi="Cambria Math" w:cs="XB Zar"/>
                  <w:sz w:val="32"/>
                  <w:szCs w:val="32"/>
                  <w:lang w:bidi="fa-IR"/>
                </w:rPr>
                <m:t>3.01</m:t>
              </m:r>
            </m:e>
          </m:mr>
          <m:mr>
            <m:e>
              <m:r>
                <m:rPr>
                  <m:sty m:val="p"/>
                </m:rPr>
                <w:rPr>
                  <w:rFonts w:ascii="Cambria Math" w:eastAsia="Times New Roman" w:hAnsi="Cambria Math" w:cs="XB Zar"/>
                  <w:sz w:val="32"/>
                  <w:szCs w:val="32"/>
                  <w:lang w:bidi="fa-IR"/>
                </w:rPr>
                <m:t>4.023</m:t>
              </m:r>
            </m:e>
            <m:e>
              <m:r>
                <w:rPr>
                  <w:rFonts w:ascii="Cambria Math" w:eastAsia="Times New Roman" w:hAnsi="Cambria Math" w:cs="XB Zar"/>
                  <w:sz w:val="32"/>
                  <w:szCs w:val="32"/>
                  <w:lang w:bidi="fa-IR"/>
                </w:rPr>
                <m:t>8</m:t>
              </m:r>
            </m:e>
          </m:mr>
        </m:m>
      </m:oMath>
      <w:r w:rsidR="00810FBE" w:rsidRPr="00A461A3">
        <w:rPr>
          <w:rFonts w:ascii="XB Zar" w:eastAsia="Times New Roman" w:hAnsi="XB Zar" w:cs="XB Zar"/>
          <w:sz w:val="32"/>
          <w:szCs w:val="32"/>
          <w:rtl/>
          <w:lang w:bidi="fa-IR"/>
        </w:rPr>
        <w:t xml:space="preserve">     و   </w:t>
      </w:r>
      <m:oMath>
        <m:m>
          <m:mPr>
            <m:mcs>
              <m:mc>
                <m:mcPr>
                  <m:count m:val="2"/>
                  <m:mcJc m:val="center"/>
                </m:mcPr>
              </m:mc>
            </m:mcs>
            <m:ctrlPr>
              <w:rPr>
                <w:rFonts w:ascii="Cambria Math" w:eastAsia="Times New Roman" w:hAnsi="Cambria Math" w:cs="XB Zar"/>
                <w:sz w:val="32"/>
                <w:szCs w:val="32"/>
                <w:lang w:bidi="fa-IR"/>
              </w:rPr>
            </m:ctrlPr>
          </m:mPr>
          <m:mr>
            <m:e>
              <m:r>
                <m:rPr>
                  <m:sty m:val="p"/>
                </m:rPr>
                <w:rPr>
                  <w:rFonts w:ascii="Cambria Math" w:eastAsia="Times New Roman" w:hAnsi="Cambria Math" w:cs="XB Zar"/>
                  <w:sz w:val="32"/>
                  <w:szCs w:val="32"/>
                  <w:lang w:bidi="fa-IR"/>
                </w:rPr>
                <m:t>5.011</m:t>
              </m:r>
            </m:e>
            <m:e>
              <m:r>
                <m:rPr>
                  <m:sty m:val="p"/>
                </m:rPr>
                <w:rPr>
                  <w:rFonts w:ascii="Cambria Math" w:eastAsia="Times New Roman" w:hAnsi="Cambria Math" w:cs="XB Zar"/>
                  <w:sz w:val="32"/>
                  <w:szCs w:val="32"/>
                  <w:lang w:bidi="fa-IR"/>
                </w:rPr>
                <m:t>11.3</m:t>
              </m:r>
            </m:e>
          </m:mr>
          <m:mr>
            <m:e>
              <m:r>
                <m:rPr>
                  <m:sty m:val="p"/>
                </m:rPr>
                <w:rPr>
                  <w:rFonts w:ascii="Cambria Math" w:eastAsia="Times New Roman" w:hAnsi="Cambria Math" w:cs="XB Zar"/>
                  <w:sz w:val="32"/>
                  <w:szCs w:val="32"/>
                  <w:lang w:bidi="fa-IR"/>
                </w:rPr>
                <m:t>1.06</m:t>
              </m:r>
            </m:e>
            <m:e>
              <m:r>
                <m:rPr>
                  <m:sty m:val="p"/>
                </m:rPr>
                <w:rPr>
                  <w:rFonts w:ascii="Cambria Math" w:eastAsia="Times New Roman" w:hAnsi="Cambria Math" w:cs="XB Zar"/>
                  <w:sz w:val="32"/>
                  <w:szCs w:val="32"/>
                  <w:lang w:bidi="fa-IR"/>
                </w:rPr>
                <m:t>2.04</m:t>
              </m:r>
            </m:e>
          </m:mr>
        </m:m>
      </m:oMath>
      <w:r w:rsidR="00810FBE" w:rsidRPr="00A461A3">
        <w:rPr>
          <w:rFonts w:ascii="XB Zar" w:eastAsia="Times New Roman" w:hAnsi="XB Zar" w:cs="XB Zar"/>
          <w:sz w:val="32"/>
          <w:szCs w:val="32"/>
          <w:rtl/>
          <w:lang w:bidi="fa-IR"/>
        </w:rPr>
        <w:t xml:space="preserve">   :   </w:t>
      </w:r>
      <m:oMath>
        <m:m>
          <m:mPr>
            <m:mcs>
              <m:mc>
                <m:mcPr>
                  <m:count m:val="2"/>
                  <m:mcJc m:val="center"/>
                </m:mcPr>
              </m:mc>
            </m:mcs>
            <m:ctrlPr>
              <w:rPr>
                <w:rFonts w:ascii="Cambria Math" w:eastAsia="Times New Roman" w:hAnsi="Cambria Math" w:cs="XB Zar"/>
                <w:sz w:val="32"/>
                <w:szCs w:val="32"/>
                <w:lang w:bidi="fa-IR"/>
              </w:rPr>
            </m:ctrlPr>
          </m:mPr>
          <m:mr>
            <m:e>
              <m:r>
                <m:rPr>
                  <m:sty m:val="p"/>
                </m:rPr>
                <w:rPr>
                  <w:rFonts w:ascii="Cambria Math" w:eastAsia="Times New Roman" w:hAnsi="Cambria Math" w:cs="XB Zar"/>
                  <w:sz w:val="32"/>
                  <w:szCs w:val="32"/>
                  <w:lang w:bidi="fa-IR"/>
                </w:rPr>
                <m:t xml:space="preserve">16.97085 </m:t>
              </m:r>
            </m:e>
            <m:e>
              <m:r>
                <m:rPr>
                  <m:sty m:val="p"/>
                </m:rPr>
                <w:rPr>
                  <w:rFonts w:ascii="Cambria Math" w:eastAsia="Times New Roman" w:hAnsi="Cambria Math" w:cs="XB Zar"/>
                  <w:sz w:val="32"/>
                  <w:szCs w:val="32"/>
                  <w:lang w:bidi="fa-IR"/>
                </w:rPr>
                <m:t>37.2154</m:t>
              </m:r>
            </m:e>
          </m:mr>
          <m:mr>
            <m:e>
              <m:r>
                <m:rPr>
                  <m:sty m:val="p"/>
                </m:rPr>
                <w:rPr>
                  <w:rFonts w:ascii="Cambria Math" w:eastAsia="Times New Roman" w:hAnsi="Cambria Math" w:cs="XB Zar"/>
                  <w:sz w:val="32"/>
                  <w:szCs w:val="32"/>
                  <w:lang w:bidi="fa-IR"/>
                </w:rPr>
                <m:t>28.639253</m:t>
              </m:r>
            </m:e>
            <m:e>
              <m:r>
                <m:rPr>
                  <m:sty m:val="p"/>
                </m:rPr>
                <w:rPr>
                  <w:rFonts w:ascii="Cambria Math" w:eastAsia="Times New Roman" w:hAnsi="Cambria Math" w:cs="XB Zar"/>
                  <w:sz w:val="32"/>
                  <w:szCs w:val="32"/>
                  <w:lang w:bidi="fa-IR"/>
                </w:rPr>
                <m:t>61.7799</m:t>
              </m:r>
            </m:e>
          </m:mr>
        </m:m>
      </m:oMath>
    </w:p>
    <w:p w:rsidR="00810FBE" w:rsidRPr="00A461A3" w:rsidRDefault="00810FBE" w:rsidP="007A50E3">
      <w:pPr>
        <w:bidi/>
        <w:spacing w:after="0" w:line="240" w:lineRule="auto"/>
        <w:rPr>
          <w:rFonts w:ascii="XB Zar" w:eastAsia="Times New Roman" w:hAnsi="XB Zar" w:cs="XB Zar"/>
          <w:sz w:val="32"/>
          <w:szCs w:val="32"/>
          <w:rtl/>
          <w:lang w:bidi="ar-SA"/>
        </w:rPr>
      </w:pPr>
    </w:p>
    <w:p w:rsidR="00810FBE" w:rsidRPr="00A461A3" w:rsidRDefault="00810FBE" w:rsidP="007A50E3">
      <w:pPr>
        <w:bidi/>
        <w:spacing w:after="0" w:line="240" w:lineRule="auto"/>
        <w:rPr>
          <w:rFonts w:ascii="XB Zar" w:eastAsia="Times New Roman" w:hAnsi="XB Zar" w:cs="XB Zar"/>
          <w:sz w:val="32"/>
          <w:szCs w:val="32"/>
          <w:rtl/>
          <w:lang w:bidi="ar-SA"/>
        </w:rPr>
      </w:pPr>
      <w:r w:rsidRPr="00A461A3">
        <w:rPr>
          <w:rFonts w:ascii="XB Zar" w:eastAsia="Times New Roman" w:hAnsi="XB Zar" w:cs="XB Zar"/>
          <w:sz w:val="32"/>
          <w:szCs w:val="32"/>
          <w:rtl/>
          <w:lang w:bidi="ar-SA"/>
        </w:rPr>
        <w:lastRenderedPageBreak/>
        <w:t xml:space="preserve">البته از آنجایی که نمایش اعشاری اعداد فرم بسته ای ندارد، و مثلا مقدار 16.97085 به صورت </w:t>
      </w:r>
      <w:r w:rsidRPr="00A461A3">
        <w:rPr>
          <w:rFonts w:ascii="XB Zar" w:eastAsia="Times New Roman" w:hAnsi="XB Zar" w:cs="XB Zar"/>
          <w:sz w:val="32"/>
          <w:szCs w:val="32"/>
          <w:lang w:bidi="fa-IR"/>
        </w:rPr>
        <w:t xml:space="preserve">1,6970849990844726562500000... </w:t>
      </w:r>
      <w:proofErr w:type="gramStart"/>
      <w:r w:rsidRPr="00A461A3">
        <w:rPr>
          <w:rFonts w:ascii="XB Zar" w:eastAsia="Times New Roman" w:hAnsi="XB Zar" w:cs="XB Zar"/>
          <w:sz w:val="32"/>
          <w:szCs w:val="32"/>
          <w:lang w:bidi="fa-IR"/>
        </w:rPr>
        <w:t>x10</w:t>
      </w:r>
      <w:r w:rsidRPr="00A461A3">
        <w:rPr>
          <w:rFonts w:ascii="XB Zar" w:eastAsia="Times New Roman" w:hAnsi="XB Zar" w:cs="XB Zar"/>
          <w:sz w:val="32"/>
          <w:szCs w:val="32"/>
          <w:vertAlign w:val="superscript"/>
          <w:lang w:bidi="fa-IR"/>
        </w:rPr>
        <w:t>1</w:t>
      </w:r>
      <w:proofErr w:type="gramEnd"/>
      <w:r w:rsidRPr="00A461A3">
        <w:rPr>
          <w:rFonts w:ascii="XB Zar" w:eastAsia="Times New Roman" w:hAnsi="XB Zar" w:cs="XB Zar"/>
          <w:sz w:val="32"/>
          <w:szCs w:val="32"/>
          <w:vertAlign w:val="superscript"/>
          <w:rtl/>
          <w:lang w:bidi="ar-SA"/>
        </w:rPr>
        <w:t xml:space="preserve"> </w:t>
      </w:r>
      <w:r w:rsidRPr="00A461A3">
        <w:rPr>
          <w:rFonts w:ascii="XB Zar" w:eastAsia="Times New Roman" w:hAnsi="XB Zar" w:cs="XB Zar"/>
          <w:sz w:val="32"/>
          <w:szCs w:val="32"/>
          <w:rtl/>
          <w:lang w:bidi="ar-SA"/>
        </w:rPr>
        <w:t xml:space="preserve"> می نویستند، می توان گفت هر کدام از درایه های ورودی نیز چنین خطایی دارند و در نتیجه عدد خروجی از مدار، ممکن است با درصد خطای کمی، نزدیک به عددی باشد که انتظار داریم از ضرب به دست بیاوریم.</w:t>
      </w:r>
    </w:p>
    <w:p w:rsidR="00810FBE" w:rsidRPr="00A461A3" w:rsidRDefault="00810FBE" w:rsidP="007A50E3">
      <w:pPr>
        <w:bidi/>
        <w:spacing w:after="0" w:line="240" w:lineRule="auto"/>
        <w:rPr>
          <w:rFonts w:ascii="XB Zar" w:eastAsia="Times New Roman" w:hAnsi="XB Zar" w:cs="XB Zar"/>
          <w:sz w:val="32"/>
          <w:szCs w:val="32"/>
          <w:rtl/>
          <w:lang w:bidi="ar-SA"/>
        </w:rPr>
      </w:pPr>
      <w:r w:rsidRPr="00A461A3">
        <w:rPr>
          <w:rFonts w:ascii="XB Zar" w:eastAsia="Times New Roman" w:hAnsi="XB Zar" w:cs="XB Zar"/>
          <w:sz w:val="32"/>
          <w:szCs w:val="32"/>
          <w:rtl/>
          <w:lang w:bidi="ar-SA"/>
        </w:rPr>
        <w:t>شکل موج برای مثال اول:</w:t>
      </w:r>
    </w:p>
    <w:p w:rsidR="00811E1C" w:rsidRPr="00A461A3" w:rsidRDefault="00810FBE" w:rsidP="007A50E3">
      <w:pPr>
        <w:bidi/>
        <w:spacing w:after="0" w:line="240" w:lineRule="auto"/>
        <w:jc w:val="center"/>
        <w:rPr>
          <w:rStyle w:val="Strong"/>
          <w:rFonts w:ascii="XB Zar" w:eastAsia="Times New Roman" w:hAnsi="XB Zar" w:cs="XB Zar"/>
          <w:b w:val="0"/>
          <w:bCs w:val="0"/>
          <w:sz w:val="32"/>
          <w:szCs w:val="32"/>
          <w:rtl/>
          <w:lang w:bidi="fa-IR"/>
        </w:rPr>
      </w:pPr>
      <w:r w:rsidRPr="00A461A3">
        <w:rPr>
          <w:rFonts w:ascii="XB Zar" w:hAnsi="XB Zar" w:cs="XB Zar"/>
          <w:noProof/>
          <w:lang w:bidi="ar-SA"/>
        </w:rPr>
        <w:drawing>
          <wp:inline distT="0" distB="0" distL="0" distR="0" wp14:anchorId="23937AA1" wp14:editId="6BD44698">
            <wp:extent cx="5943600" cy="1941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0 131004.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p w:rsidR="00810FBE" w:rsidRPr="00A461A3" w:rsidRDefault="00DC71DD" w:rsidP="007A50E3">
      <w:pPr>
        <w:bidi/>
        <w:spacing w:after="0" w:line="240" w:lineRule="auto"/>
        <w:jc w:val="center"/>
        <w:rPr>
          <w:rStyle w:val="Strong"/>
          <w:rFonts w:ascii="XB Zar" w:eastAsia="Times New Roman" w:hAnsi="XB Zar" w:cs="XB Zar"/>
          <w:b w:val="0"/>
          <w:bCs w:val="0"/>
          <w:sz w:val="32"/>
          <w:szCs w:val="32"/>
          <w:rtl/>
          <w:lang w:bidi="fa-IR"/>
        </w:rPr>
      </w:pPr>
      <w:r w:rsidRPr="00A461A3">
        <w:rPr>
          <w:rFonts w:ascii="XB Zar" w:eastAsia="Times New Roman" w:hAnsi="XB Zar" w:cs="XB Zar"/>
          <w:noProof/>
          <w:sz w:val="32"/>
          <w:szCs w:val="32"/>
          <w:rtl/>
          <w:lang w:bidi="ar-SA"/>
        </w:rPr>
        <w:drawing>
          <wp:inline distT="0" distB="0" distL="0" distR="0" wp14:anchorId="49A51E15" wp14:editId="5E7FDA3A">
            <wp:extent cx="2606040" cy="10744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221042.jpg"/>
                    <pic:cNvPicPr/>
                  </pic:nvPicPr>
                  <pic:blipFill>
                    <a:blip r:embed="rId42">
                      <a:extLst>
                        <a:ext uri="{28A0092B-C50C-407E-A947-70E740481C1C}">
                          <a14:useLocalDpi xmlns:a14="http://schemas.microsoft.com/office/drawing/2010/main" val="0"/>
                        </a:ext>
                      </a:extLst>
                    </a:blip>
                    <a:stretch>
                      <a:fillRect/>
                    </a:stretch>
                  </pic:blipFill>
                  <pic:spPr>
                    <a:xfrm>
                      <a:off x="0" y="0"/>
                      <a:ext cx="2606040" cy="1074420"/>
                    </a:xfrm>
                    <a:prstGeom prst="rect">
                      <a:avLst/>
                    </a:prstGeom>
                  </pic:spPr>
                </pic:pic>
              </a:graphicData>
            </a:graphic>
          </wp:inline>
        </w:drawing>
      </w:r>
    </w:p>
    <w:p w:rsidR="00810FBE" w:rsidRPr="00A461A3" w:rsidRDefault="00810FBE" w:rsidP="007A50E3">
      <w:pPr>
        <w:bidi/>
        <w:spacing w:after="0" w:line="240" w:lineRule="auto"/>
        <w:jc w:val="center"/>
        <w:rPr>
          <w:rStyle w:val="Strong"/>
          <w:rFonts w:ascii="XB Zar" w:eastAsia="Times New Roman" w:hAnsi="XB Zar" w:cs="XB Zar"/>
          <w:b w:val="0"/>
          <w:bCs w:val="0"/>
          <w:sz w:val="32"/>
          <w:szCs w:val="32"/>
          <w:rtl/>
        </w:rPr>
      </w:pPr>
    </w:p>
    <w:p w:rsidR="007E4428" w:rsidRPr="00A461A3" w:rsidRDefault="00FC3333" w:rsidP="00864FDC">
      <w:pPr>
        <w:pStyle w:val="Heading1"/>
        <w:bidi/>
        <w:rPr>
          <w:rStyle w:val="Strong"/>
          <w:rFonts w:ascii="XB Zar" w:hAnsi="XB Zar" w:cs="XB Zar"/>
          <w:color w:val="auto"/>
          <w:sz w:val="52"/>
          <w:szCs w:val="52"/>
          <w:rtl/>
          <w:lang w:bidi="fa-IR"/>
        </w:rPr>
      </w:pPr>
      <w:r w:rsidRPr="00A461A3">
        <w:rPr>
          <w:rStyle w:val="Strong"/>
          <w:rFonts w:ascii="XB Zar" w:hAnsi="XB Zar" w:cs="XB Zar"/>
          <w:color w:val="auto"/>
          <w:sz w:val="52"/>
          <w:szCs w:val="52"/>
          <w:rtl/>
          <w:lang w:bidi="fa-IR"/>
        </w:rPr>
        <w:t>نسبت طلایی</w:t>
      </w:r>
    </w:p>
    <w:p w:rsidR="007E4428" w:rsidRPr="00A461A3" w:rsidRDefault="007E4428" w:rsidP="004C5FAA">
      <w:pPr>
        <w:spacing w:before="0" w:after="0" w:line="240" w:lineRule="auto"/>
        <w:rPr>
          <w:rFonts w:ascii="XB Zar" w:eastAsia="Times New Roman" w:hAnsi="XB Zar" w:cs="XB Zar"/>
          <w:sz w:val="24"/>
          <w:szCs w:val="24"/>
          <w:rtl/>
          <w:lang w:bidi="ar-SA"/>
        </w:rPr>
      </w:pPr>
    </w:p>
    <w:p w:rsidR="00FC3333" w:rsidRPr="00A461A3" w:rsidRDefault="00FC3333" w:rsidP="004C5FAA">
      <w:pPr>
        <w:bidi/>
        <w:rPr>
          <w:rFonts w:ascii="XB Zar" w:eastAsia="Times New Roman" w:hAnsi="XB Zar" w:cs="XB Zar"/>
          <w:color w:val="000000"/>
          <w:sz w:val="28"/>
          <w:szCs w:val="28"/>
          <w:rtl/>
          <w:lang w:bidi="ar-SA"/>
        </w:rPr>
      </w:pPr>
      <w:r w:rsidRPr="00A461A3">
        <w:rPr>
          <w:rFonts w:ascii="XB Zar" w:eastAsia="Times New Roman" w:hAnsi="XB Zar" w:cs="XB Zar"/>
          <w:color w:val="000000"/>
          <w:sz w:val="28"/>
          <w:szCs w:val="28"/>
          <w:rtl/>
          <w:lang w:bidi="ar-SA"/>
        </w:rPr>
        <w:t xml:space="preserve">کد نسبت طلایی به زبان جاوا نوشته شده است و در فایل زیپ پروژه قرار گرفته است. در در این کد، دو ماتریس ورودی از فایل خواند ه می شوند و سپس حاصل ضرب آن ها محاسبه میشود که میتوان جواب را با جواب کد سخت </w:t>
      </w:r>
    </w:p>
    <w:p w:rsidR="00FC3333" w:rsidRDefault="00FC3333" w:rsidP="004C5FAA">
      <w:pPr>
        <w:bidi/>
        <w:rPr>
          <w:rFonts w:ascii="XB Zar" w:eastAsia="Times New Roman" w:hAnsi="XB Zar" w:cs="XB Zar" w:hint="cs"/>
          <w:color w:val="000000"/>
          <w:sz w:val="28"/>
          <w:szCs w:val="28"/>
          <w:rtl/>
          <w:lang w:bidi="ar-SA"/>
        </w:rPr>
      </w:pPr>
      <w:r w:rsidRPr="00A461A3">
        <w:rPr>
          <w:rFonts w:ascii="XB Zar" w:eastAsia="Times New Roman" w:hAnsi="XB Zar" w:cs="XB Zar"/>
          <w:color w:val="000000"/>
          <w:sz w:val="28"/>
          <w:szCs w:val="28"/>
          <w:rtl/>
          <w:lang w:bidi="ar-SA"/>
        </w:rPr>
        <w:t>افزاری مقایسه کرد.</w:t>
      </w:r>
    </w:p>
    <w:p w:rsidR="004015CA" w:rsidRPr="004015CA" w:rsidRDefault="004015CA" w:rsidP="004015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lang w:bidi="ar-SA"/>
        </w:rPr>
      </w:pPr>
      <w:r w:rsidRPr="004015CA">
        <w:rPr>
          <w:rFonts w:ascii="JetBrains Mono" w:eastAsia="Times New Roman" w:hAnsi="JetBrains Mono" w:cs="Courier New"/>
          <w:color w:val="CC7832"/>
          <w:lang w:bidi="ar-SA"/>
        </w:rPr>
        <w:t xml:space="preserve">import </w:t>
      </w:r>
      <w:r w:rsidRPr="004015CA">
        <w:rPr>
          <w:rFonts w:ascii="JetBrains Mono" w:eastAsia="Times New Roman" w:hAnsi="JetBrains Mono" w:cs="Courier New"/>
          <w:color w:val="A9B7C6"/>
          <w:lang w:bidi="ar-SA"/>
        </w:rPr>
        <w:t>java.io.*</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class </w:t>
      </w:r>
      <w:r w:rsidRPr="004015CA">
        <w:rPr>
          <w:rFonts w:ascii="JetBrains Mono" w:eastAsia="Times New Roman" w:hAnsi="JetBrains Mono" w:cs="Courier New"/>
          <w:color w:val="A9B7C6"/>
          <w:lang w:bidi="ar-SA"/>
        </w:rPr>
        <w:t>MatricesMultiplier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final int </w:t>
      </w:r>
      <w:r w:rsidRPr="004015CA">
        <w:rPr>
          <w:rFonts w:ascii="JetBrains Mono" w:eastAsia="Times New Roman" w:hAnsi="JetBrains Mono" w:cs="Courier New"/>
          <w:color w:val="A9B7C6"/>
          <w:lang w:bidi="ar-SA"/>
        </w:rPr>
        <w:t xml:space="preserve">n = </w:t>
      </w:r>
      <w:r w:rsidRPr="004015CA">
        <w:rPr>
          <w:rFonts w:ascii="JetBrains Mono" w:eastAsia="Times New Roman" w:hAnsi="JetBrains Mono" w:cs="Courier New"/>
          <w:color w:val="6897BB"/>
          <w:lang w:bidi="ar-SA"/>
        </w:rPr>
        <w:t>3</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lastRenderedPageBreak/>
        <w:t xml:space="preserve">    private static final int </w:t>
      </w:r>
      <w:r w:rsidRPr="004015CA">
        <w:rPr>
          <w:rFonts w:ascii="JetBrains Mono" w:eastAsia="Times New Roman" w:hAnsi="JetBrains Mono" w:cs="Courier New"/>
          <w:color w:val="A9B7C6"/>
          <w:lang w:bidi="ar-SA"/>
        </w:rPr>
        <w:t xml:space="preserve">m = </w:t>
      </w:r>
      <w:r w:rsidRPr="004015CA">
        <w:rPr>
          <w:rFonts w:ascii="JetBrains Mono" w:eastAsia="Times New Roman" w:hAnsi="JetBrains Mono" w:cs="Courier New"/>
          <w:color w:val="6897BB"/>
          <w:lang w:bidi="ar-SA"/>
        </w:rPr>
        <w:t>4</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private static final int </w:t>
      </w:r>
      <w:r w:rsidRPr="004015CA">
        <w:rPr>
          <w:rFonts w:ascii="JetBrains Mono" w:eastAsia="Times New Roman" w:hAnsi="JetBrains Mono" w:cs="Courier New"/>
          <w:color w:val="A9B7C6"/>
          <w:lang w:bidi="ar-SA"/>
        </w:rPr>
        <w:t xml:space="preserve">k = </w:t>
      </w:r>
      <w:r w:rsidRPr="004015CA">
        <w:rPr>
          <w:rFonts w:ascii="JetBrains Mono" w:eastAsia="Times New Roman" w:hAnsi="JetBrains Mono" w:cs="Courier New"/>
          <w:color w:val="6897BB"/>
          <w:lang w:bidi="ar-SA"/>
        </w:rPr>
        <w:t>3</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private static final </w:t>
      </w:r>
      <w:r w:rsidRPr="004015CA">
        <w:rPr>
          <w:rFonts w:ascii="JetBrains Mono" w:eastAsia="Times New Roman" w:hAnsi="JetBrains Mono" w:cs="Courier New"/>
          <w:color w:val="A9B7C6"/>
          <w:lang w:bidi="ar-SA"/>
        </w:rPr>
        <w:t xml:space="preserve">String pattern1 = </w:t>
      </w:r>
      <w:r w:rsidRPr="004015CA">
        <w:rPr>
          <w:rFonts w:ascii="JetBrains Mono" w:eastAsia="Times New Roman" w:hAnsi="JetBrains Mono" w:cs="Courier New"/>
          <w:color w:val="6A8759"/>
          <w:lang w:bidi="ar-SA"/>
        </w:rPr>
        <w:t>"/Users/Dariush/Desktop/matrix1.txt"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private static final </w:t>
      </w:r>
      <w:r w:rsidRPr="004015CA">
        <w:rPr>
          <w:rFonts w:ascii="JetBrains Mono" w:eastAsia="Times New Roman" w:hAnsi="JetBrains Mono" w:cs="Courier New"/>
          <w:color w:val="A9B7C6"/>
          <w:lang w:bidi="ar-SA"/>
        </w:rPr>
        <w:t xml:space="preserve">String pattern2 = </w:t>
      </w:r>
      <w:r w:rsidRPr="004015CA">
        <w:rPr>
          <w:rFonts w:ascii="JetBrains Mono" w:eastAsia="Times New Roman" w:hAnsi="JetBrains Mono" w:cs="Courier New"/>
          <w:color w:val="6A8759"/>
          <w:lang w:bidi="ar-SA"/>
        </w:rPr>
        <w:t>"/Users/Dariush/Desktop/matrix2.txt"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public static void </w:t>
      </w:r>
      <w:r w:rsidRPr="004015CA">
        <w:rPr>
          <w:rFonts w:ascii="JetBrains Mono" w:eastAsia="Times New Roman" w:hAnsi="JetBrains Mono" w:cs="Courier New"/>
          <w:color w:val="A9B7C6"/>
          <w:lang w:bidi="ar-SA"/>
        </w:rPr>
        <w:t xml:space="preserve">main(String[] args) </w:t>
      </w:r>
      <w:r w:rsidRPr="004015CA">
        <w:rPr>
          <w:rFonts w:ascii="JetBrains Mono" w:eastAsia="Times New Roman" w:hAnsi="JetBrains Mono" w:cs="Courier New"/>
          <w:color w:val="CC7832"/>
          <w:lang w:bidi="ar-SA"/>
        </w:rPr>
        <w:t xml:space="preserve">throws </w:t>
      </w:r>
      <w:r w:rsidRPr="004015CA">
        <w:rPr>
          <w:rFonts w:ascii="JetBrains Mono" w:eastAsia="Times New Roman" w:hAnsi="JetBrains Mono" w:cs="Courier New"/>
          <w:color w:val="A9B7C6"/>
          <w:lang w:bidi="ar-SA"/>
        </w:rPr>
        <w:t>IOException {</w:t>
      </w:r>
      <w:r w:rsidRPr="004015CA">
        <w:rPr>
          <w:rFonts w:ascii="JetBrains Mono" w:eastAsia="Times New Roman" w:hAnsi="JetBrains Mono" w:cs="Courier New"/>
          <w:color w:val="A9B7C6"/>
          <w:lang w:bidi="ar-SA"/>
        </w:rPr>
        <w:br/>
        <w:t xml:space="preserve">        String[][] firstMatrix = readMatrixFromFile(pattern1</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String[][] secondMatrix = readMatrixFromFile(pattern2</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String[][] mul = matrixMultiplier(firstMatrix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secondMatrix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printMatrix(mul</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w:t>
      </w:r>
      <w:r w:rsidRPr="004015CA">
        <w:rPr>
          <w:rFonts w:ascii="JetBrains Mono" w:eastAsia="Times New Roman" w:hAnsi="JetBrains Mono" w:cs="Courier New"/>
          <w:color w:val="A9B7C6"/>
          <w:lang w:bidi="ar-SA"/>
        </w:rPr>
        <w:t>String[][] readMatrixFromFile(String pattern</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row</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 xml:space="preserve">column) </w:t>
      </w:r>
      <w:r w:rsidRPr="004015CA">
        <w:rPr>
          <w:rFonts w:ascii="JetBrains Mono" w:eastAsia="Times New Roman" w:hAnsi="JetBrains Mono" w:cs="Courier New"/>
          <w:color w:val="CC7832"/>
          <w:lang w:bidi="ar-SA"/>
        </w:rPr>
        <w:t xml:space="preserve">throws </w:t>
      </w:r>
      <w:r w:rsidRPr="004015CA">
        <w:rPr>
          <w:rFonts w:ascii="JetBrains Mono" w:eastAsia="Times New Roman" w:hAnsi="JetBrains Mono" w:cs="Courier New"/>
          <w:color w:val="A9B7C6"/>
          <w:lang w:bidi="ar-SA"/>
        </w:rPr>
        <w:t>IOException {</w:t>
      </w:r>
      <w:r w:rsidRPr="004015CA">
        <w:rPr>
          <w:rFonts w:ascii="JetBrains Mono" w:eastAsia="Times New Roman" w:hAnsi="JetBrains Mono" w:cs="Courier New"/>
          <w:color w:val="A9B7C6"/>
          <w:lang w:bidi="ar-SA"/>
        </w:rPr>
        <w:br/>
        <w:t xml:space="preserve">        String[][] matrix = </w:t>
      </w:r>
      <w:r w:rsidRPr="004015CA">
        <w:rPr>
          <w:rFonts w:ascii="JetBrains Mono" w:eastAsia="Times New Roman" w:hAnsi="JetBrains Mono" w:cs="Courier New"/>
          <w:color w:val="CC7832"/>
          <w:lang w:bidi="ar-SA"/>
        </w:rPr>
        <w:t xml:space="preserve">new </w:t>
      </w:r>
      <w:r w:rsidRPr="004015CA">
        <w:rPr>
          <w:rFonts w:ascii="JetBrains Mono" w:eastAsia="Times New Roman" w:hAnsi="JetBrains Mono" w:cs="Courier New"/>
          <w:color w:val="A9B7C6"/>
          <w:lang w:bidi="ar-SA"/>
        </w:rPr>
        <w:t>String[row][column]</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int </w:t>
      </w:r>
      <w:r w:rsidRPr="004015CA">
        <w:rPr>
          <w:rFonts w:ascii="JetBrains Mono" w:eastAsia="Times New Roman" w:hAnsi="JetBrains Mono" w:cs="Courier New"/>
          <w:color w:val="A9B7C6"/>
          <w:lang w:bidi="ar-SA"/>
        </w:rPr>
        <w:t xml:space="preserve">rowCount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int </w:t>
      </w:r>
      <w:r w:rsidRPr="004015CA">
        <w:rPr>
          <w:rFonts w:ascii="JetBrains Mono" w:eastAsia="Times New Roman" w:hAnsi="JetBrains Mono" w:cs="Courier New"/>
          <w:color w:val="A9B7C6"/>
          <w:lang w:bidi="ar-SA"/>
        </w:rPr>
        <w:t xml:space="preserve">columnCount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 xml:space="preserve">File file = </w:t>
      </w:r>
      <w:r w:rsidRPr="004015CA">
        <w:rPr>
          <w:rFonts w:ascii="JetBrains Mono" w:eastAsia="Times New Roman" w:hAnsi="JetBrains Mono" w:cs="Courier New"/>
          <w:color w:val="CC7832"/>
          <w:lang w:bidi="ar-SA"/>
        </w:rPr>
        <w:t xml:space="preserve">new </w:t>
      </w:r>
      <w:r w:rsidRPr="004015CA">
        <w:rPr>
          <w:rFonts w:ascii="JetBrains Mono" w:eastAsia="Times New Roman" w:hAnsi="JetBrains Mono" w:cs="Courier New"/>
          <w:color w:val="A9B7C6"/>
          <w:lang w:bidi="ar-SA"/>
        </w:rPr>
        <w:t>File(pattern)</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 xml:space="preserve">BufferedReader br = </w:t>
      </w:r>
      <w:r w:rsidRPr="004015CA">
        <w:rPr>
          <w:rFonts w:ascii="JetBrains Mono" w:eastAsia="Times New Roman" w:hAnsi="JetBrains Mono" w:cs="Courier New"/>
          <w:color w:val="CC7832"/>
          <w:lang w:bidi="ar-SA"/>
        </w:rPr>
        <w:t xml:space="preserve">new </w:t>
      </w:r>
      <w:r w:rsidRPr="004015CA">
        <w:rPr>
          <w:rFonts w:ascii="JetBrains Mono" w:eastAsia="Times New Roman" w:hAnsi="JetBrains Mono" w:cs="Courier New"/>
          <w:color w:val="A9B7C6"/>
          <w:lang w:bidi="ar-SA"/>
        </w:rPr>
        <w:t>BufferedReader(</w:t>
      </w:r>
      <w:r w:rsidRPr="004015CA">
        <w:rPr>
          <w:rFonts w:ascii="JetBrains Mono" w:eastAsia="Times New Roman" w:hAnsi="JetBrains Mono" w:cs="Courier New"/>
          <w:color w:val="CC7832"/>
          <w:lang w:bidi="ar-SA"/>
        </w:rPr>
        <w:t xml:space="preserve">new </w:t>
      </w:r>
      <w:r w:rsidRPr="004015CA">
        <w:rPr>
          <w:rFonts w:ascii="JetBrains Mono" w:eastAsia="Times New Roman" w:hAnsi="JetBrains Mono" w:cs="Courier New"/>
          <w:color w:val="A9B7C6"/>
          <w:lang w:bidi="ar-SA"/>
        </w:rPr>
        <w:t>FileReader(file))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String line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while </w:t>
      </w:r>
      <w:r w:rsidRPr="004015CA">
        <w:rPr>
          <w:rFonts w:ascii="JetBrains Mono" w:eastAsia="Times New Roman" w:hAnsi="JetBrains Mono" w:cs="Courier New"/>
          <w:color w:val="A9B7C6"/>
          <w:lang w:bidi="ar-SA"/>
        </w:rPr>
        <w:t xml:space="preserve">((line = br.readLine()) != </w:t>
      </w:r>
      <w:r w:rsidRPr="004015CA">
        <w:rPr>
          <w:rFonts w:ascii="JetBrains Mono" w:eastAsia="Times New Roman" w:hAnsi="JetBrains Mono" w:cs="Courier New"/>
          <w:color w:val="CC7832"/>
          <w:lang w:bidi="ar-SA"/>
        </w:rPr>
        <w:t>null</w:t>
      </w:r>
      <w:r w:rsidRPr="004015CA">
        <w:rPr>
          <w:rFonts w:ascii="JetBrains Mono" w:eastAsia="Times New Roman" w:hAnsi="JetBrains Mono" w:cs="Courier New"/>
          <w:color w:val="A9B7C6"/>
          <w:lang w:bidi="ar-SA"/>
        </w:rPr>
        <w:t>)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if </w:t>
      </w:r>
      <w:r w:rsidRPr="004015CA">
        <w:rPr>
          <w:rFonts w:ascii="JetBrains Mono" w:eastAsia="Times New Roman" w:hAnsi="JetBrains Mono" w:cs="Courier New"/>
          <w:color w:val="A9B7C6"/>
          <w:lang w:bidi="ar-SA"/>
        </w:rPr>
        <w:t>(column == columnCount) {</w:t>
      </w:r>
      <w:r w:rsidRPr="004015CA">
        <w:rPr>
          <w:rFonts w:ascii="JetBrains Mono" w:eastAsia="Times New Roman" w:hAnsi="JetBrains Mono" w:cs="Courier New"/>
          <w:color w:val="A9B7C6"/>
          <w:lang w:bidi="ar-SA"/>
        </w:rPr>
        <w:br/>
        <w:t xml:space="preserve">                columnCount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rowCount++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matrix[rowCount][columnCount] = line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columnCount++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br.close()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return </w:t>
      </w:r>
      <w:r w:rsidRPr="004015CA">
        <w:rPr>
          <w:rFonts w:ascii="JetBrains Mono" w:eastAsia="Times New Roman" w:hAnsi="JetBrains Mono" w:cs="Courier New"/>
          <w:color w:val="A9B7C6"/>
          <w:lang w:bidi="ar-SA"/>
        </w:rPr>
        <w:t>matrix</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w:t>
      </w:r>
      <w:r w:rsidRPr="004015CA">
        <w:rPr>
          <w:rFonts w:ascii="JetBrains Mono" w:eastAsia="Times New Roman" w:hAnsi="JetBrains Mono" w:cs="Courier New"/>
          <w:color w:val="A9B7C6"/>
          <w:lang w:bidi="ar-SA"/>
        </w:rPr>
        <w:t>String[][] matrixMultiplier(String[][] firstMatrix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String[][] secondMatrix</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k)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float</w:t>
      </w:r>
      <w:r w:rsidRPr="004015CA">
        <w:rPr>
          <w:rFonts w:ascii="JetBrains Mono" w:eastAsia="Times New Roman" w:hAnsi="JetBrains Mono" w:cs="Courier New"/>
          <w:color w:val="A9B7C6"/>
          <w:lang w:bidi="ar-SA"/>
        </w:rPr>
        <w:t>[][] firstMatrixFloat = hexMatrixToFloatMatrix(firstMatrix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float</w:t>
      </w:r>
      <w:r w:rsidRPr="004015CA">
        <w:rPr>
          <w:rFonts w:ascii="JetBrains Mono" w:eastAsia="Times New Roman" w:hAnsi="JetBrains Mono" w:cs="Courier New"/>
          <w:color w:val="A9B7C6"/>
          <w:lang w:bidi="ar-SA"/>
        </w:rPr>
        <w:t>[][] secondMatrixFloat = hexMatrixToFloatMatrix(secondMatrix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float</w:t>
      </w:r>
      <w:r w:rsidRPr="004015CA">
        <w:rPr>
          <w:rFonts w:ascii="JetBrains Mono" w:eastAsia="Times New Roman" w:hAnsi="JetBrains Mono" w:cs="Courier New"/>
          <w:color w:val="A9B7C6"/>
          <w:lang w:bidi="ar-SA"/>
        </w:rPr>
        <w:t xml:space="preserve">[][] answerMatrix = </w:t>
      </w:r>
      <w:r w:rsidRPr="004015CA">
        <w:rPr>
          <w:rFonts w:ascii="JetBrains Mono" w:eastAsia="Times New Roman" w:hAnsi="JetBrains Mono" w:cs="Courier New"/>
          <w:color w:val="CC7832"/>
          <w:lang w:bidi="ar-SA"/>
        </w:rPr>
        <w:t>new float</w:t>
      </w:r>
      <w:r w:rsidRPr="004015CA">
        <w:rPr>
          <w:rFonts w:ascii="JetBrains Mono" w:eastAsia="Times New Roman" w:hAnsi="JetBrains Mono" w:cs="Courier New"/>
          <w:color w:val="A9B7C6"/>
          <w:lang w:bidi="ar-SA"/>
        </w:rPr>
        <w:t>[n][k]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j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&lt; k</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w:t>
      </w:r>
      <w:r w:rsidRPr="004015CA">
        <w:rPr>
          <w:rFonts w:ascii="JetBrains Mono" w:eastAsia="Times New Roman" w:hAnsi="JetBrains Mono" w:cs="Courier New"/>
          <w:color w:val="A9B7C6"/>
          <w:lang w:bidi="ar-SA"/>
        </w:rPr>
        <w:br/>
        <w:t xml:space="preserve">                answerMatrix[i][j]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l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l &lt; 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l++) {</w:t>
      </w:r>
      <w:r w:rsidRPr="004015CA">
        <w:rPr>
          <w:rFonts w:ascii="JetBrains Mono" w:eastAsia="Times New Roman" w:hAnsi="JetBrains Mono" w:cs="Courier New"/>
          <w:color w:val="A9B7C6"/>
          <w:lang w:bidi="ar-SA"/>
        </w:rPr>
        <w:br/>
        <w:t xml:space="preserve">                    answerMatrix[i][j] += firstMatrixFloat[i][l] * secondMatrixFloat[l][j]</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A9B7C6"/>
          <w:lang w:bidi="ar-SA"/>
        </w:rPr>
        <w:t>FloatMatrixToHexMatrix(answerMatrix</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k)</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w:t>
      </w:r>
      <w:r w:rsidRPr="004015CA">
        <w:rPr>
          <w:rFonts w:ascii="JetBrains Mono" w:eastAsia="Times New Roman" w:hAnsi="JetBrains Mono" w:cs="Courier New"/>
          <w:color w:val="A9B7C6"/>
          <w:lang w:bidi="ar-SA"/>
        </w:rPr>
        <w:t>String[][] FloatMatrixToHexMatrix(</w:t>
      </w:r>
      <w:r w:rsidRPr="004015CA">
        <w:rPr>
          <w:rFonts w:ascii="JetBrains Mono" w:eastAsia="Times New Roman" w:hAnsi="JetBrains Mono" w:cs="Courier New"/>
          <w:color w:val="CC7832"/>
          <w:lang w:bidi="ar-SA"/>
        </w:rPr>
        <w:t>float</w:t>
      </w:r>
      <w:r w:rsidRPr="004015CA">
        <w:rPr>
          <w:rFonts w:ascii="JetBrains Mono" w:eastAsia="Times New Roman" w:hAnsi="JetBrains Mono" w:cs="Courier New"/>
          <w:color w:val="A9B7C6"/>
          <w:lang w:bidi="ar-SA"/>
        </w:rPr>
        <w:t>[][] floatMatrix</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m) {</w:t>
      </w:r>
      <w:r w:rsidRPr="004015CA">
        <w:rPr>
          <w:rFonts w:ascii="JetBrains Mono" w:eastAsia="Times New Roman" w:hAnsi="JetBrains Mono" w:cs="Courier New"/>
          <w:color w:val="A9B7C6"/>
          <w:lang w:bidi="ar-SA"/>
        </w:rPr>
        <w:br/>
        <w:t xml:space="preserve">        String[][] hexMatrix = </w:t>
      </w:r>
      <w:r w:rsidRPr="004015CA">
        <w:rPr>
          <w:rFonts w:ascii="JetBrains Mono" w:eastAsia="Times New Roman" w:hAnsi="JetBrains Mono" w:cs="Courier New"/>
          <w:color w:val="CC7832"/>
          <w:lang w:bidi="ar-SA"/>
        </w:rPr>
        <w:t xml:space="preserve">new </w:t>
      </w:r>
      <w:r w:rsidRPr="004015CA">
        <w:rPr>
          <w:rFonts w:ascii="JetBrains Mono" w:eastAsia="Times New Roman" w:hAnsi="JetBrains Mono" w:cs="Courier New"/>
          <w:color w:val="A9B7C6"/>
          <w:lang w:bidi="ar-SA"/>
        </w:rPr>
        <w:t>String[n][m]</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j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&lt; 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w:t>
      </w:r>
      <w:r w:rsidRPr="004015CA">
        <w:rPr>
          <w:rFonts w:ascii="JetBrains Mono" w:eastAsia="Times New Roman" w:hAnsi="JetBrains Mono" w:cs="Courier New"/>
          <w:color w:val="A9B7C6"/>
          <w:lang w:bidi="ar-SA"/>
        </w:rPr>
        <w:br/>
        <w:t xml:space="preserve">                hexMatrix[i][j] = floatToHexConverter(floatMatrix[i][j])</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lastRenderedPageBreak/>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A9B7C6"/>
          <w:lang w:bidi="ar-SA"/>
        </w:rPr>
        <w:t>hexMatrix</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w:t>
      </w:r>
      <w:r w:rsidRPr="004015CA">
        <w:rPr>
          <w:rFonts w:ascii="JetBrains Mono" w:eastAsia="Times New Roman" w:hAnsi="JetBrains Mono" w:cs="Courier New"/>
          <w:color w:val="A9B7C6"/>
          <w:lang w:bidi="ar-SA"/>
        </w:rPr>
        <w:t>String floatToHexConverter(</w:t>
      </w:r>
      <w:r w:rsidRPr="004015CA">
        <w:rPr>
          <w:rFonts w:ascii="JetBrains Mono" w:eastAsia="Times New Roman" w:hAnsi="JetBrains Mono" w:cs="Courier New"/>
          <w:color w:val="CC7832"/>
          <w:lang w:bidi="ar-SA"/>
        </w:rPr>
        <w:t xml:space="preserve">float </w:t>
      </w:r>
      <w:r w:rsidRPr="004015CA">
        <w:rPr>
          <w:rFonts w:ascii="JetBrains Mono" w:eastAsia="Times New Roman" w:hAnsi="JetBrains Mono" w:cs="Courier New"/>
          <w:color w:val="A9B7C6"/>
          <w:lang w:bidi="ar-SA"/>
        </w:rPr>
        <w:t>number)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float </w:t>
      </w:r>
      <w:r w:rsidRPr="004015CA">
        <w:rPr>
          <w:rFonts w:ascii="JetBrains Mono" w:eastAsia="Times New Roman" w:hAnsi="JetBrains Mono" w:cs="Courier New"/>
          <w:color w:val="A9B7C6"/>
          <w:lang w:bidi="ar-SA"/>
        </w:rPr>
        <w:t xml:space="preserve">abs = ((number &lt;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A9B7C6"/>
          <w:lang w:bidi="ar-SA"/>
        </w:rPr>
        <w:t>) ? -</w:t>
      </w:r>
      <w:r w:rsidRPr="004015CA">
        <w:rPr>
          <w:rFonts w:ascii="JetBrains Mono" w:eastAsia="Times New Roman" w:hAnsi="JetBrains Mono" w:cs="Courier New"/>
          <w:color w:val="6897BB"/>
          <w:lang w:bidi="ar-SA"/>
        </w:rPr>
        <w:t xml:space="preserve">1 </w:t>
      </w:r>
      <w:r w:rsidRPr="004015CA">
        <w:rPr>
          <w:rFonts w:ascii="JetBrains Mono" w:eastAsia="Times New Roman" w:hAnsi="JetBrains Mono" w:cs="Courier New"/>
          <w:color w:val="A9B7C6"/>
          <w:lang w:bidi="ar-SA"/>
        </w:rPr>
        <w:t>* number : number)</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int </w:t>
      </w:r>
      <w:r w:rsidRPr="004015CA">
        <w:rPr>
          <w:rFonts w:ascii="JetBrains Mono" w:eastAsia="Times New Roman" w:hAnsi="JetBrains Mono" w:cs="Courier New"/>
          <w:color w:val="A9B7C6"/>
          <w:lang w:bidi="ar-SA"/>
        </w:rPr>
        <w:t>intBits = Float.floatToIntBits(abs)</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String binary = Integer.toBinaryString(intBits)</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String hexString = Integer.toString(Integer.parseInt(binary</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6897BB"/>
          <w:lang w:bidi="ar-SA"/>
        </w:rPr>
        <w:t>2</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6897BB"/>
          <w:lang w:bidi="ar-SA"/>
        </w:rPr>
        <w:t>16</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if </w:t>
      </w:r>
      <w:r w:rsidRPr="004015CA">
        <w:rPr>
          <w:rFonts w:ascii="JetBrains Mono" w:eastAsia="Times New Roman" w:hAnsi="JetBrains Mono" w:cs="Courier New"/>
          <w:color w:val="A9B7C6"/>
          <w:lang w:bidi="ar-SA"/>
        </w:rPr>
        <w:t xml:space="preserve">(number &gt;=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A9B7C6"/>
          <w:lang w:bidi="ar-SA"/>
        </w:rPr>
        <w:t>)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A9B7C6"/>
          <w:lang w:bidi="ar-SA"/>
        </w:rPr>
        <w:t>hexString</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 xml:space="preserve">} </w:t>
      </w:r>
      <w:r w:rsidRPr="004015CA">
        <w:rPr>
          <w:rFonts w:ascii="JetBrains Mono" w:eastAsia="Times New Roman" w:hAnsi="JetBrains Mono" w:cs="Courier New"/>
          <w:color w:val="CC7832"/>
          <w:lang w:bidi="ar-SA"/>
        </w:rPr>
        <w:t xml:space="preserve">else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String firstPart = </w:t>
      </w:r>
      <w:r w:rsidRPr="004015CA">
        <w:rPr>
          <w:rFonts w:ascii="JetBrains Mono" w:eastAsia="Times New Roman" w:hAnsi="JetBrains Mono" w:cs="Courier New"/>
          <w:color w:val="6A8759"/>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int </w:t>
      </w:r>
      <w:r w:rsidRPr="004015CA">
        <w:rPr>
          <w:rFonts w:ascii="JetBrains Mono" w:eastAsia="Times New Roman" w:hAnsi="JetBrains Mono" w:cs="Courier New"/>
          <w:color w:val="A9B7C6"/>
          <w:lang w:bidi="ar-SA"/>
        </w:rPr>
        <w:t xml:space="preserve">firstPartInt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int </w:t>
      </w:r>
      <w:r w:rsidRPr="004015CA">
        <w:rPr>
          <w:rFonts w:ascii="JetBrains Mono" w:eastAsia="Times New Roman" w:hAnsi="JetBrains Mono" w:cs="Courier New"/>
          <w:color w:val="A9B7C6"/>
          <w:lang w:bidi="ar-SA"/>
        </w:rPr>
        <w:t xml:space="preserve">remain = binary.length() % </w:t>
      </w:r>
      <w:r w:rsidRPr="004015CA">
        <w:rPr>
          <w:rFonts w:ascii="JetBrains Mono" w:eastAsia="Times New Roman" w:hAnsi="JetBrains Mono" w:cs="Courier New"/>
          <w:color w:val="6897BB"/>
          <w:lang w:bidi="ar-SA"/>
        </w:rPr>
        <w:t>4</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firstPart += (</w:t>
      </w:r>
      <w:r w:rsidRPr="004015CA">
        <w:rPr>
          <w:rFonts w:ascii="JetBrains Mono" w:eastAsia="Times New Roman" w:hAnsi="JetBrains Mono" w:cs="Courier New"/>
          <w:color w:val="6A8759"/>
          <w:lang w:bidi="ar-SA"/>
        </w:rPr>
        <w:t xml:space="preserve">"1" </w:t>
      </w:r>
      <w:r w:rsidRPr="004015CA">
        <w:rPr>
          <w:rFonts w:ascii="JetBrains Mono" w:eastAsia="Times New Roman" w:hAnsi="JetBrains Mono" w:cs="Courier New"/>
          <w:color w:val="A9B7C6"/>
          <w:lang w:bidi="ar-SA"/>
        </w:rPr>
        <w:t>+ binary.substring(</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remain))</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firstPart.length()</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w:t>
      </w:r>
      <w:r w:rsidRPr="004015CA">
        <w:rPr>
          <w:rFonts w:ascii="JetBrains Mono" w:eastAsia="Times New Roman" w:hAnsi="JetBrains Mono" w:cs="Courier New"/>
          <w:color w:val="A9B7C6"/>
          <w:lang w:bidi="ar-SA"/>
        </w:rPr>
        <w:br/>
        <w:t xml:space="preserve">                firstPartInt += (power(</w:t>
      </w:r>
      <w:r w:rsidRPr="004015CA">
        <w:rPr>
          <w:rFonts w:ascii="JetBrains Mono" w:eastAsia="Times New Roman" w:hAnsi="JetBrains Mono" w:cs="Courier New"/>
          <w:color w:val="6897BB"/>
          <w:lang w:bidi="ar-SA"/>
        </w:rPr>
        <w:t>2</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 xml:space="preserve">firstPart.length() - i - </w:t>
      </w:r>
      <w:r w:rsidRPr="004015CA">
        <w:rPr>
          <w:rFonts w:ascii="JetBrains Mono" w:eastAsia="Times New Roman" w:hAnsi="JetBrains Mono" w:cs="Courier New"/>
          <w:color w:val="6897BB"/>
          <w:lang w:bidi="ar-SA"/>
        </w:rPr>
        <w:t>1</w:t>
      </w:r>
      <w:r w:rsidRPr="004015CA">
        <w:rPr>
          <w:rFonts w:ascii="JetBrains Mono" w:eastAsia="Times New Roman" w:hAnsi="JetBrains Mono" w:cs="Courier New"/>
          <w:color w:val="A9B7C6"/>
          <w:lang w:bidi="ar-SA"/>
        </w:rPr>
        <w:t>)) * Integer.parseInt(firstPart.split(</w:t>
      </w:r>
      <w:r w:rsidRPr="004015CA">
        <w:rPr>
          <w:rFonts w:ascii="JetBrains Mono" w:eastAsia="Times New Roman" w:hAnsi="JetBrains Mono" w:cs="Courier New"/>
          <w:color w:val="6A8759"/>
          <w:lang w:bidi="ar-SA"/>
        </w:rPr>
        <w:t>""</w:t>
      </w:r>
      <w:r w:rsidRPr="004015CA">
        <w:rPr>
          <w:rFonts w:ascii="JetBrains Mono" w:eastAsia="Times New Roman" w:hAnsi="JetBrains Mono" w:cs="Courier New"/>
          <w:color w:val="A9B7C6"/>
          <w:lang w:bidi="ar-SA"/>
        </w:rPr>
        <w:t>)[i])</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String negative = (intToHexConverter(firstPartInt) + hexString.substring(</w:t>
      </w:r>
      <w:r w:rsidRPr="004015CA">
        <w:rPr>
          <w:rFonts w:ascii="JetBrains Mono" w:eastAsia="Times New Roman" w:hAnsi="JetBrains Mono" w:cs="Courier New"/>
          <w:color w:val="6897BB"/>
          <w:lang w:bidi="ar-SA"/>
        </w:rPr>
        <w:t>1</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return </w:t>
      </w:r>
      <w:r w:rsidRPr="004015CA">
        <w:rPr>
          <w:rFonts w:ascii="JetBrains Mono" w:eastAsia="Times New Roman" w:hAnsi="JetBrains Mono" w:cs="Courier New"/>
          <w:color w:val="A9B7C6"/>
          <w:lang w:bidi="ar-SA"/>
        </w:rPr>
        <w:t>negative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w:t>
      </w:r>
      <w:r w:rsidRPr="004015CA">
        <w:rPr>
          <w:rFonts w:ascii="JetBrains Mono" w:eastAsia="Times New Roman" w:hAnsi="JetBrains Mono" w:cs="Courier New"/>
          <w:color w:val="A9B7C6"/>
          <w:lang w:bidi="ar-SA"/>
        </w:rPr>
        <w:t>String intToHexConverter(</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num)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switch </w:t>
      </w:r>
      <w:r w:rsidRPr="004015CA">
        <w:rPr>
          <w:rFonts w:ascii="JetBrains Mono" w:eastAsia="Times New Roman" w:hAnsi="JetBrains Mono" w:cs="Courier New"/>
          <w:color w:val="A9B7C6"/>
          <w:lang w:bidi="ar-SA"/>
        </w:rPr>
        <w:t>(num)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case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"0"</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"1"</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2</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"2"</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3</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"3"</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4</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"4"</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5</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"5"</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6</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"6"</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7</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"7"</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8</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"8"</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9</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"9"</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10</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"a"</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11</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"b"</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12</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"c"</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13</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"d"</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14</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case </w:t>
      </w:r>
      <w:r w:rsidRPr="004015CA">
        <w:rPr>
          <w:rFonts w:ascii="JetBrains Mono" w:eastAsia="Times New Roman" w:hAnsi="JetBrains Mono" w:cs="Courier New"/>
          <w:color w:val="6897BB"/>
          <w:lang w:bidi="ar-SA"/>
        </w:rPr>
        <w:t>15</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lastRenderedPageBreak/>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"f"</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default</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6A8759"/>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private static float</w:t>
      </w:r>
      <w:r w:rsidRPr="004015CA">
        <w:rPr>
          <w:rFonts w:ascii="JetBrains Mono" w:eastAsia="Times New Roman" w:hAnsi="JetBrains Mono" w:cs="Courier New"/>
          <w:color w:val="A9B7C6"/>
          <w:lang w:bidi="ar-SA"/>
        </w:rPr>
        <w:t>[][] hexMatrixToFloatMatrix(String[][] hexMatrix</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m)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float</w:t>
      </w:r>
      <w:r w:rsidRPr="004015CA">
        <w:rPr>
          <w:rFonts w:ascii="JetBrains Mono" w:eastAsia="Times New Roman" w:hAnsi="JetBrains Mono" w:cs="Courier New"/>
          <w:color w:val="A9B7C6"/>
          <w:lang w:bidi="ar-SA"/>
        </w:rPr>
        <w:t xml:space="preserve">[][] floatMatrix = </w:t>
      </w:r>
      <w:r w:rsidRPr="004015CA">
        <w:rPr>
          <w:rFonts w:ascii="JetBrains Mono" w:eastAsia="Times New Roman" w:hAnsi="JetBrains Mono" w:cs="Courier New"/>
          <w:color w:val="CC7832"/>
          <w:lang w:bidi="ar-SA"/>
        </w:rPr>
        <w:t>new float</w:t>
      </w:r>
      <w:r w:rsidRPr="004015CA">
        <w:rPr>
          <w:rFonts w:ascii="JetBrains Mono" w:eastAsia="Times New Roman" w:hAnsi="JetBrains Mono" w:cs="Courier New"/>
          <w:color w:val="A9B7C6"/>
          <w:lang w:bidi="ar-SA"/>
        </w:rPr>
        <w:t>[n][m]</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j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&lt; m</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w:t>
      </w:r>
      <w:r w:rsidRPr="004015CA">
        <w:rPr>
          <w:rFonts w:ascii="JetBrains Mono" w:eastAsia="Times New Roman" w:hAnsi="JetBrains Mono" w:cs="Courier New"/>
          <w:color w:val="A9B7C6"/>
          <w:lang w:bidi="ar-SA"/>
        </w:rPr>
        <w:br/>
        <w:t xml:space="preserve">                floatMatrix[i][j] = hexToFloatConverter(hexMatrix[i][j])</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return </w:t>
      </w:r>
      <w:r w:rsidRPr="004015CA">
        <w:rPr>
          <w:rFonts w:ascii="JetBrains Mono" w:eastAsia="Times New Roman" w:hAnsi="JetBrains Mono" w:cs="Courier New"/>
          <w:color w:val="A9B7C6"/>
          <w:lang w:bidi="ar-SA"/>
        </w:rPr>
        <w:t>floatMatrix</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float </w:t>
      </w:r>
      <w:r w:rsidRPr="004015CA">
        <w:rPr>
          <w:rFonts w:ascii="JetBrains Mono" w:eastAsia="Times New Roman" w:hAnsi="JetBrains Mono" w:cs="Courier New"/>
          <w:color w:val="A9B7C6"/>
          <w:lang w:bidi="ar-SA"/>
        </w:rPr>
        <w:t>hexToFloatConverter(String number) {</w:t>
      </w:r>
      <w:r w:rsidRPr="004015CA">
        <w:rPr>
          <w:rFonts w:ascii="JetBrains Mono" w:eastAsia="Times New Roman" w:hAnsi="JetBrains Mono" w:cs="Courier New"/>
          <w:color w:val="A9B7C6"/>
          <w:lang w:bidi="ar-SA"/>
        </w:rPr>
        <w:br/>
        <w:t xml:space="preserve">        Long i = Long.parseLong(number</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6897BB"/>
          <w:lang w:bidi="ar-SA"/>
        </w:rPr>
        <w:t>16</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Float f = Float.intBitsToFloat(i.intValue())</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return </w:t>
      </w:r>
      <w:r w:rsidRPr="004015CA">
        <w:rPr>
          <w:rFonts w:ascii="JetBrains Mono" w:eastAsia="Times New Roman" w:hAnsi="JetBrains Mono" w:cs="Courier New"/>
          <w:color w:val="A9B7C6"/>
          <w:lang w:bidi="ar-SA"/>
        </w:rPr>
        <w:t>f</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private static void </w:t>
      </w:r>
      <w:r w:rsidRPr="004015CA">
        <w:rPr>
          <w:rFonts w:ascii="JetBrains Mono" w:eastAsia="Times New Roman" w:hAnsi="JetBrains Mono" w:cs="Courier New"/>
          <w:color w:val="A9B7C6"/>
          <w:lang w:bidi="ar-SA"/>
        </w:rPr>
        <w:t>printMatrix(String[][] answer</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row</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column)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row</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j = </w:t>
      </w:r>
      <w:r w:rsidRPr="004015CA">
        <w:rPr>
          <w:rFonts w:ascii="JetBrains Mono" w:eastAsia="Times New Roman" w:hAnsi="JetBrains Mono" w:cs="Courier New"/>
          <w:color w:val="6897BB"/>
          <w:lang w:bidi="ar-SA"/>
        </w:rPr>
        <w:t>0</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&lt; column</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j++) {</w:t>
      </w:r>
      <w:r w:rsidRPr="004015CA">
        <w:rPr>
          <w:rFonts w:ascii="JetBrains Mono" w:eastAsia="Times New Roman" w:hAnsi="JetBrains Mono" w:cs="Courier New"/>
          <w:color w:val="A9B7C6"/>
          <w:lang w:bidi="ar-SA"/>
        </w:rPr>
        <w:br/>
        <w:t xml:space="preserve">                System.out.print(answer[i][j] + </w:t>
      </w:r>
      <w:r w:rsidRPr="004015CA">
        <w:rPr>
          <w:rFonts w:ascii="JetBrains Mono" w:eastAsia="Times New Roman" w:hAnsi="JetBrains Mono" w:cs="Courier New"/>
          <w:color w:val="6A8759"/>
          <w:lang w:bidi="ar-SA"/>
        </w:rPr>
        <w:t>"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System.out.println(</w:t>
      </w:r>
      <w:r w:rsidRPr="004015CA">
        <w:rPr>
          <w:rFonts w:ascii="JetBrains Mono" w:eastAsia="Times New Roman" w:hAnsi="JetBrains Mono" w:cs="Courier New"/>
          <w:color w:val="6A8759"/>
          <w:lang w:bidi="ar-SA"/>
        </w:rPr>
        <w:t>""</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A9B7C6"/>
          <w:lang w:bidi="ar-SA"/>
        </w:rPr>
        <w:br/>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static int </w:t>
      </w:r>
      <w:r w:rsidRPr="004015CA">
        <w:rPr>
          <w:rFonts w:ascii="JetBrains Mono" w:eastAsia="Times New Roman" w:hAnsi="JetBrains Mono" w:cs="Courier New"/>
          <w:color w:val="A9B7C6"/>
          <w:lang w:bidi="ar-SA"/>
        </w:rPr>
        <w:t>power(</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N</w:t>
      </w:r>
      <w:r w:rsidRPr="004015CA">
        <w:rPr>
          <w:rFonts w:ascii="JetBrains Mono" w:eastAsia="Times New Roman" w:hAnsi="JetBrains Mono" w:cs="Courier New"/>
          <w:color w:val="CC7832"/>
          <w:lang w:bidi="ar-SA"/>
        </w:rPr>
        <w:t xml:space="preserve">, int </w:t>
      </w:r>
      <w:r w:rsidRPr="004015CA">
        <w:rPr>
          <w:rFonts w:ascii="JetBrains Mono" w:eastAsia="Times New Roman" w:hAnsi="JetBrains Mono" w:cs="Courier New"/>
          <w:color w:val="A9B7C6"/>
          <w:lang w:bidi="ar-SA"/>
        </w:rPr>
        <w:t>P) {</w:t>
      </w:r>
      <w:r w:rsidRPr="004015CA">
        <w:rPr>
          <w:rFonts w:ascii="JetBrains Mono" w:eastAsia="Times New Roman" w:hAnsi="JetBrains Mono" w:cs="Courier New"/>
          <w:color w:val="A9B7C6"/>
          <w:lang w:bidi="ar-SA"/>
        </w:rPr>
        <w:br/>
        <w:t xml:space="preserve">        </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pow = </w:t>
      </w:r>
      <w:r w:rsidRPr="004015CA">
        <w:rPr>
          <w:rFonts w:ascii="JetBrains Mono" w:eastAsia="Times New Roman" w:hAnsi="JetBrains Mono" w:cs="Courier New"/>
          <w:color w:val="6897BB"/>
          <w:lang w:bidi="ar-SA"/>
        </w:rPr>
        <w:t>1</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for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CC7832"/>
          <w:lang w:bidi="ar-SA"/>
        </w:rPr>
        <w:t xml:space="preserve">int </w:t>
      </w:r>
      <w:r w:rsidRPr="004015CA">
        <w:rPr>
          <w:rFonts w:ascii="JetBrains Mono" w:eastAsia="Times New Roman" w:hAnsi="JetBrains Mono" w:cs="Courier New"/>
          <w:color w:val="A9B7C6"/>
          <w:lang w:bidi="ar-SA"/>
        </w:rPr>
        <w:t xml:space="preserve">i = </w:t>
      </w:r>
      <w:r w:rsidRPr="004015CA">
        <w:rPr>
          <w:rFonts w:ascii="JetBrains Mono" w:eastAsia="Times New Roman" w:hAnsi="JetBrains Mono" w:cs="Courier New"/>
          <w:color w:val="6897BB"/>
          <w:lang w:bidi="ar-SA"/>
        </w:rPr>
        <w:t>1</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 &lt;= P</w:t>
      </w:r>
      <w:r w:rsidRPr="004015CA">
        <w:rPr>
          <w:rFonts w:ascii="JetBrains Mono" w:eastAsia="Times New Roman" w:hAnsi="JetBrains Mono" w:cs="Courier New"/>
          <w:color w:val="CC7832"/>
          <w:lang w:bidi="ar-SA"/>
        </w:rPr>
        <w:t xml:space="preserve">; </w:t>
      </w:r>
      <w:r w:rsidRPr="004015CA">
        <w:rPr>
          <w:rFonts w:ascii="JetBrains Mono" w:eastAsia="Times New Roman" w:hAnsi="JetBrains Mono" w:cs="Courier New"/>
          <w:color w:val="A9B7C6"/>
          <w:lang w:bidi="ar-SA"/>
        </w:rPr>
        <w:t>i++)</w:t>
      </w:r>
      <w:r w:rsidRPr="004015CA">
        <w:rPr>
          <w:rFonts w:ascii="JetBrains Mono" w:eastAsia="Times New Roman" w:hAnsi="JetBrains Mono" w:cs="Courier New"/>
          <w:color w:val="A9B7C6"/>
          <w:lang w:bidi="ar-SA"/>
        </w:rPr>
        <w:br/>
        <w:t xml:space="preserve">            pow *= N</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return </w:t>
      </w:r>
      <w:r w:rsidRPr="004015CA">
        <w:rPr>
          <w:rFonts w:ascii="JetBrains Mono" w:eastAsia="Times New Roman" w:hAnsi="JetBrains Mono" w:cs="Courier New"/>
          <w:color w:val="A9B7C6"/>
          <w:lang w:bidi="ar-SA"/>
        </w:rPr>
        <w:t>pow</w:t>
      </w:r>
      <w:r w:rsidRPr="004015CA">
        <w:rPr>
          <w:rFonts w:ascii="JetBrains Mono" w:eastAsia="Times New Roman" w:hAnsi="JetBrains Mono" w:cs="Courier New"/>
          <w:color w:val="CC7832"/>
          <w:lang w:bidi="ar-SA"/>
        </w:rPr>
        <w:t>;</w:t>
      </w:r>
      <w:r w:rsidRPr="004015CA">
        <w:rPr>
          <w:rFonts w:ascii="JetBrains Mono" w:eastAsia="Times New Roman" w:hAnsi="JetBrains Mono" w:cs="Courier New"/>
          <w:color w:val="CC7832"/>
          <w:lang w:bidi="ar-SA"/>
        </w:rPr>
        <w:br/>
        <w:t xml:space="preserve">    </w:t>
      </w:r>
      <w:r w:rsidRPr="004015CA">
        <w:rPr>
          <w:rFonts w:ascii="JetBrains Mono" w:eastAsia="Times New Roman" w:hAnsi="JetBrains Mono" w:cs="Courier New"/>
          <w:color w:val="A9B7C6"/>
          <w:lang w:bidi="ar-SA"/>
        </w:rPr>
        <w:t>}</w:t>
      </w:r>
      <w:r w:rsidRPr="004015CA">
        <w:rPr>
          <w:rFonts w:ascii="JetBrains Mono" w:eastAsia="Times New Roman" w:hAnsi="JetBrains Mono" w:cs="Courier New"/>
          <w:color w:val="A9B7C6"/>
          <w:lang w:bidi="ar-SA"/>
        </w:rPr>
        <w:br/>
        <w:t>}</w:t>
      </w:r>
    </w:p>
    <w:p w:rsidR="004015CA" w:rsidRPr="00A461A3" w:rsidRDefault="004015CA" w:rsidP="004015CA">
      <w:pPr>
        <w:bidi/>
        <w:rPr>
          <w:rFonts w:ascii="XB Zar" w:eastAsia="Times New Roman" w:hAnsi="XB Zar" w:cs="XB Zar"/>
          <w:color w:val="000000"/>
          <w:sz w:val="28"/>
          <w:szCs w:val="28"/>
          <w:rtl/>
          <w:lang w:bidi="ar-SA"/>
        </w:rPr>
      </w:pPr>
      <w:bookmarkStart w:id="2" w:name="_GoBack"/>
      <w:bookmarkEnd w:id="2"/>
    </w:p>
    <w:p w:rsidR="0037752C" w:rsidRPr="00A461A3" w:rsidRDefault="00FC3333" w:rsidP="004C5FAA">
      <w:pPr>
        <w:bidi/>
        <w:rPr>
          <w:rFonts w:ascii="XB Zar" w:eastAsia="Times New Roman" w:hAnsi="XB Zar" w:cs="XB Zar"/>
          <w:color w:val="000000"/>
          <w:sz w:val="28"/>
          <w:szCs w:val="28"/>
          <w:rtl/>
          <w:lang w:bidi="ar-SA"/>
        </w:rPr>
      </w:pPr>
      <w:r w:rsidRPr="00A461A3">
        <w:rPr>
          <w:rFonts w:ascii="XB Zar" w:eastAsia="Times New Roman" w:hAnsi="XB Zar" w:cs="XB Zar"/>
          <w:color w:val="000000"/>
          <w:sz w:val="28"/>
          <w:szCs w:val="28"/>
          <w:rtl/>
          <w:lang w:bidi="ar-SA"/>
        </w:rPr>
        <w:t>تصویر زیر شامل ورودی ماتریس اول، ورودی ماتریس دوم، و ماتریس حاصل ضرب است که به کمک کد نسبت طلایی پرینت کردیم:</w:t>
      </w:r>
    </w:p>
    <w:p w:rsidR="0037752C" w:rsidRPr="00A461A3" w:rsidRDefault="0037752C" w:rsidP="004C5FAA">
      <w:pPr>
        <w:bidi/>
        <w:jc w:val="center"/>
        <w:rPr>
          <w:rFonts w:ascii="XB Zar" w:eastAsia="Times New Roman" w:hAnsi="XB Zar" w:cs="XB Zar"/>
          <w:color w:val="000000"/>
          <w:sz w:val="28"/>
          <w:szCs w:val="28"/>
          <w:rtl/>
          <w:lang w:bidi="ar-SA"/>
        </w:rPr>
      </w:pPr>
      <w:r w:rsidRPr="00A461A3">
        <w:rPr>
          <w:rFonts w:ascii="XB Zar" w:eastAsia="Times New Roman" w:hAnsi="XB Zar" w:cs="XB Zar"/>
          <w:noProof/>
          <w:color w:val="000000"/>
          <w:sz w:val="28"/>
          <w:szCs w:val="28"/>
          <w:rtl/>
          <w:lang w:bidi="ar-SA"/>
        </w:rPr>
        <w:lastRenderedPageBreak/>
        <w:drawing>
          <wp:inline distT="0" distB="0" distL="0" distR="0" wp14:anchorId="69E3D1AA" wp14:editId="63EF447E">
            <wp:extent cx="3084618" cy="261006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7-11 at 12.57.16.png"/>
                    <pic:cNvPicPr/>
                  </pic:nvPicPr>
                  <pic:blipFill>
                    <a:blip r:embed="rId43">
                      <a:extLst>
                        <a:ext uri="{28A0092B-C50C-407E-A947-70E740481C1C}">
                          <a14:useLocalDpi xmlns:a14="http://schemas.microsoft.com/office/drawing/2010/main" val="0"/>
                        </a:ext>
                      </a:extLst>
                    </a:blip>
                    <a:stretch>
                      <a:fillRect/>
                    </a:stretch>
                  </pic:blipFill>
                  <pic:spPr>
                    <a:xfrm>
                      <a:off x="0" y="0"/>
                      <a:ext cx="3087004" cy="2612079"/>
                    </a:xfrm>
                    <a:prstGeom prst="rect">
                      <a:avLst/>
                    </a:prstGeom>
                  </pic:spPr>
                </pic:pic>
              </a:graphicData>
            </a:graphic>
          </wp:inline>
        </w:drawing>
      </w:r>
    </w:p>
    <w:p w:rsidR="0037752C" w:rsidRPr="00A461A3" w:rsidRDefault="0037752C" w:rsidP="00864FDC">
      <w:pPr>
        <w:pStyle w:val="Heading1"/>
        <w:bidi/>
        <w:rPr>
          <w:rStyle w:val="Strong"/>
          <w:rFonts w:ascii="XB Zar" w:hAnsi="XB Zar" w:cs="XB Zar"/>
          <w:color w:val="auto"/>
          <w:sz w:val="52"/>
          <w:szCs w:val="52"/>
          <w:rtl/>
          <w:lang w:bidi="fa-IR"/>
        </w:rPr>
      </w:pPr>
      <w:r w:rsidRPr="00A461A3">
        <w:rPr>
          <w:rStyle w:val="Strong"/>
          <w:rFonts w:ascii="XB Zar" w:hAnsi="XB Zar" w:cs="XB Zar"/>
          <w:color w:val="auto"/>
          <w:sz w:val="52"/>
          <w:szCs w:val="52"/>
          <w:rtl/>
          <w:lang w:bidi="fa-IR"/>
        </w:rPr>
        <w:t>نتایج سنتز</w:t>
      </w:r>
    </w:p>
    <w:p w:rsidR="0037752C" w:rsidRPr="00A461A3" w:rsidRDefault="0037752C" w:rsidP="007A50E3">
      <w:pPr>
        <w:bidi/>
        <w:rPr>
          <w:rFonts w:ascii="XB Zar" w:eastAsia="Times New Roman" w:hAnsi="XB Zar" w:cs="XB Zar"/>
          <w:color w:val="000000"/>
          <w:sz w:val="28"/>
          <w:szCs w:val="28"/>
          <w:rtl/>
          <w:lang w:bidi="ar-SA"/>
        </w:rPr>
      </w:pPr>
      <w:r w:rsidRPr="00A461A3">
        <w:rPr>
          <w:rFonts w:ascii="XB Zar" w:eastAsia="Times New Roman" w:hAnsi="XB Zar" w:cs="XB Zar"/>
          <w:color w:val="000000"/>
          <w:sz w:val="28"/>
          <w:szCs w:val="28"/>
          <w:rtl/>
          <w:lang w:bidi="ar-SA"/>
        </w:rPr>
        <w:t>تصاویر مربوط به سنتز در ادامه آمده است و گزارشات نیز در فایل زیپ قرار دارد.</w:t>
      </w:r>
    </w:p>
    <w:p w:rsidR="0037752C" w:rsidRPr="00A461A3" w:rsidRDefault="0037752C" w:rsidP="007A50E3">
      <w:pPr>
        <w:bidi/>
        <w:rPr>
          <w:rFonts w:ascii="XB Zar" w:eastAsia="Times New Roman" w:hAnsi="XB Zar" w:cs="XB Zar"/>
          <w:color w:val="000000"/>
          <w:sz w:val="28"/>
          <w:szCs w:val="28"/>
          <w:rtl/>
          <w:lang w:bidi="ar-SA"/>
        </w:rPr>
      </w:pPr>
    </w:p>
    <w:p w:rsidR="0076574C" w:rsidRPr="00A461A3" w:rsidRDefault="0037752C" w:rsidP="007A50E3">
      <w:pPr>
        <w:bidi/>
        <w:jc w:val="center"/>
        <w:rPr>
          <w:rStyle w:val="Strong"/>
          <w:rFonts w:ascii="XB Zar" w:eastAsia="Times New Roman" w:hAnsi="XB Zar" w:cs="XB Zar"/>
          <w:b w:val="0"/>
          <w:bCs w:val="0"/>
          <w:color w:val="000000"/>
          <w:sz w:val="28"/>
          <w:szCs w:val="28"/>
          <w:rtl/>
          <w:lang w:bidi="ar-SA"/>
        </w:rPr>
      </w:pPr>
      <w:r w:rsidRPr="00A461A3">
        <w:rPr>
          <w:rFonts w:ascii="XB Zar" w:eastAsia="Times New Roman" w:hAnsi="XB Zar" w:cs="XB Zar"/>
          <w:noProof/>
          <w:color w:val="000000"/>
          <w:sz w:val="28"/>
          <w:szCs w:val="28"/>
          <w:rtl/>
          <w:lang w:bidi="ar-SA"/>
        </w:rPr>
        <w:drawing>
          <wp:inline distT="0" distB="0" distL="0" distR="0" wp14:anchorId="6D237887" wp14:editId="04D3BC52">
            <wp:extent cx="6623759" cy="2993571"/>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212948.jpg"/>
                    <pic:cNvPicPr/>
                  </pic:nvPicPr>
                  <pic:blipFill>
                    <a:blip r:embed="rId44">
                      <a:extLst>
                        <a:ext uri="{28A0092B-C50C-407E-A947-70E740481C1C}">
                          <a14:useLocalDpi xmlns:a14="http://schemas.microsoft.com/office/drawing/2010/main" val="0"/>
                        </a:ext>
                      </a:extLst>
                    </a:blip>
                    <a:stretch>
                      <a:fillRect/>
                    </a:stretch>
                  </pic:blipFill>
                  <pic:spPr>
                    <a:xfrm>
                      <a:off x="0" y="0"/>
                      <a:ext cx="6640668" cy="3001213"/>
                    </a:xfrm>
                    <a:prstGeom prst="rect">
                      <a:avLst/>
                    </a:prstGeom>
                  </pic:spPr>
                </pic:pic>
              </a:graphicData>
            </a:graphic>
          </wp:inline>
        </w:drawing>
      </w:r>
    </w:p>
    <w:p w:rsidR="0037752C" w:rsidRPr="00A461A3" w:rsidRDefault="0037752C" w:rsidP="007A50E3">
      <w:pPr>
        <w:bidi/>
        <w:jc w:val="center"/>
        <w:rPr>
          <w:rStyle w:val="Strong"/>
          <w:rFonts w:ascii="XB Zar" w:eastAsia="Times New Roman" w:hAnsi="XB Zar" w:cs="XB Zar"/>
          <w:b w:val="0"/>
          <w:bCs w:val="0"/>
          <w:color w:val="000000"/>
          <w:sz w:val="28"/>
          <w:szCs w:val="28"/>
          <w:rtl/>
          <w:lang w:bidi="ar-SA"/>
        </w:rPr>
      </w:pPr>
      <w:r w:rsidRPr="00A461A3">
        <w:rPr>
          <w:rFonts w:ascii="XB Zar" w:eastAsia="Times New Roman" w:hAnsi="XB Zar" w:cs="XB Zar"/>
          <w:noProof/>
          <w:color w:val="000000"/>
          <w:sz w:val="28"/>
          <w:szCs w:val="28"/>
          <w:rtl/>
          <w:lang w:bidi="ar-SA"/>
        </w:rPr>
        <w:lastRenderedPageBreak/>
        <w:drawing>
          <wp:inline distT="0" distB="0" distL="0" distR="0" wp14:anchorId="49EC5135" wp14:editId="09F439AC">
            <wp:extent cx="4914900" cy="53873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212423.jpg"/>
                    <pic:cNvPicPr/>
                  </pic:nvPicPr>
                  <pic:blipFill>
                    <a:blip r:embed="rId45">
                      <a:extLst>
                        <a:ext uri="{28A0092B-C50C-407E-A947-70E740481C1C}">
                          <a14:useLocalDpi xmlns:a14="http://schemas.microsoft.com/office/drawing/2010/main" val="0"/>
                        </a:ext>
                      </a:extLst>
                    </a:blip>
                    <a:stretch>
                      <a:fillRect/>
                    </a:stretch>
                  </pic:blipFill>
                  <pic:spPr>
                    <a:xfrm>
                      <a:off x="0" y="0"/>
                      <a:ext cx="4914900" cy="5387340"/>
                    </a:xfrm>
                    <a:prstGeom prst="rect">
                      <a:avLst/>
                    </a:prstGeom>
                  </pic:spPr>
                </pic:pic>
              </a:graphicData>
            </a:graphic>
          </wp:inline>
        </w:drawing>
      </w:r>
    </w:p>
    <w:p w:rsidR="0037752C" w:rsidRPr="00A461A3" w:rsidRDefault="0037752C" w:rsidP="007A50E3">
      <w:pPr>
        <w:bidi/>
        <w:jc w:val="center"/>
        <w:rPr>
          <w:rStyle w:val="Strong"/>
          <w:rFonts w:ascii="XB Zar" w:eastAsia="Times New Roman" w:hAnsi="XB Zar" w:cs="XB Zar"/>
          <w:b w:val="0"/>
          <w:bCs w:val="0"/>
          <w:color w:val="000000"/>
          <w:sz w:val="28"/>
          <w:szCs w:val="28"/>
          <w:rtl/>
          <w:lang w:bidi="ar-SA"/>
        </w:rPr>
      </w:pPr>
      <w:r w:rsidRPr="00A461A3">
        <w:rPr>
          <w:rFonts w:ascii="XB Zar" w:eastAsia="Times New Roman" w:hAnsi="XB Zar" w:cs="XB Zar"/>
          <w:noProof/>
          <w:color w:val="000000"/>
          <w:sz w:val="28"/>
          <w:szCs w:val="28"/>
          <w:rtl/>
          <w:lang w:bidi="ar-SA"/>
        </w:rPr>
        <w:drawing>
          <wp:inline distT="0" distB="0" distL="0" distR="0" wp14:anchorId="79551FAC" wp14:editId="51ACFF6C">
            <wp:extent cx="4185278" cy="2547258"/>
            <wp:effectExtent l="0" t="0" r="635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212454.jpg"/>
                    <pic:cNvPicPr/>
                  </pic:nvPicPr>
                  <pic:blipFill>
                    <a:blip r:embed="rId46">
                      <a:extLst>
                        <a:ext uri="{28A0092B-C50C-407E-A947-70E740481C1C}">
                          <a14:useLocalDpi xmlns:a14="http://schemas.microsoft.com/office/drawing/2010/main" val="0"/>
                        </a:ext>
                      </a:extLst>
                    </a:blip>
                    <a:stretch>
                      <a:fillRect/>
                    </a:stretch>
                  </pic:blipFill>
                  <pic:spPr>
                    <a:xfrm>
                      <a:off x="0" y="0"/>
                      <a:ext cx="4186269" cy="2547861"/>
                    </a:xfrm>
                    <a:prstGeom prst="rect">
                      <a:avLst/>
                    </a:prstGeom>
                  </pic:spPr>
                </pic:pic>
              </a:graphicData>
            </a:graphic>
          </wp:inline>
        </w:drawing>
      </w:r>
    </w:p>
    <w:p w:rsidR="0037752C" w:rsidRPr="00A461A3" w:rsidRDefault="0037752C" w:rsidP="007A50E3">
      <w:pPr>
        <w:bidi/>
        <w:jc w:val="center"/>
        <w:rPr>
          <w:rStyle w:val="Strong"/>
          <w:rFonts w:ascii="XB Zar" w:eastAsia="Times New Roman" w:hAnsi="XB Zar" w:cs="XB Zar"/>
          <w:b w:val="0"/>
          <w:bCs w:val="0"/>
          <w:color w:val="000000"/>
          <w:sz w:val="28"/>
          <w:szCs w:val="28"/>
          <w:rtl/>
          <w:lang w:bidi="ar-SA"/>
        </w:rPr>
      </w:pPr>
      <w:r w:rsidRPr="00A461A3">
        <w:rPr>
          <w:rFonts w:ascii="XB Zar" w:eastAsia="Times New Roman" w:hAnsi="XB Zar" w:cs="XB Zar"/>
          <w:noProof/>
          <w:color w:val="000000"/>
          <w:sz w:val="28"/>
          <w:szCs w:val="28"/>
          <w:rtl/>
          <w:lang w:bidi="ar-SA"/>
        </w:rPr>
        <w:lastRenderedPageBreak/>
        <w:drawing>
          <wp:inline distT="0" distB="0" distL="0" distR="0" wp14:anchorId="74CFA879" wp14:editId="5D7F2CC8">
            <wp:extent cx="4747260" cy="32537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211917.jpg"/>
                    <pic:cNvPicPr/>
                  </pic:nvPicPr>
                  <pic:blipFill>
                    <a:blip r:embed="rId47">
                      <a:extLst>
                        <a:ext uri="{28A0092B-C50C-407E-A947-70E740481C1C}">
                          <a14:useLocalDpi xmlns:a14="http://schemas.microsoft.com/office/drawing/2010/main" val="0"/>
                        </a:ext>
                      </a:extLst>
                    </a:blip>
                    <a:stretch>
                      <a:fillRect/>
                    </a:stretch>
                  </pic:blipFill>
                  <pic:spPr>
                    <a:xfrm>
                      <a:off x="0" y="0"/>
                      <a:ext cx="4747260" cy="3253740"/>
                    </a:xfrm>
                    <a:prstGeom prst="rect">
                      <a:avLst/>
                    </a:prstGeom>
                  </pic:spPr>
                </pic:pic>
              </a:graphicData>
            </a:graphic>
          </wp:inline>
        </w:drawing>
      </w:r>
    </w:p>
    <w:p w:rsidR="0037752C" w:rsidRPr="00A461A3" w:rsidRDefault="0037752C" w:rsidP="007A50E3">
      <w:pPr>
        <w:bidi/>
        <w:jc w:val="center"/>
        <w:rPr>
          <w:rStyle w:val="Strong"/>
          <w:rFonts w:ascii="XB Zar" w:eastAsia="Times New Roman" w:hAnsi="XB Zar" w:cs="XB Zar"/>
          <w:b w:val="0"/>
          <w:bCs w:val="0"/>
          <w:color w:val="000000"/>
          <w:sz w:val="28"/>
          <w:szCs w:val="28"/>
          <w:rtl/>
          <w:lang w:bidi="ar-SA"/>
        </w:rPr>
      </w:pPr>
    </w:p>
    <w:p w:rsidR="0076574C" w:rsidRPr="00A461A3" w:rsidRDefault="00053C45" w:rsidP="0021299E">
      <w:pPr>
        <w:pStyle w:val="Heading1"/>
        <w:bidi/>
        <w:rPr>
          <w:rFonts w:ascii="XB Zar" w:hAnsi="XB Zar" w:cs="XB Zar"/>
          <w:b w:val="0"/>
          <w:bCs w:val="0"/>
          <w:color w:val="auto"/>
          <w:sz w:val="52"/>
          <w:szCs w:val="52"/>
          <w:rtl/>
          <w:lang w:bidi="fa-IR"/>
        </w:rPr>
      </w:pPr>
      <w:r w:rsidRPr="00A461A3">
        <w:rPr>
          <w:rStyle w:val="Strong"/>
          <w:rFonts w:ascii="XB Zar" w:hAnsi="XB Zar" w:cs="XB Zar"/>
          <w:color w:val="auto"/>
          <w:sz w:val="52"/>
          <w:szCs w:val="52"/>
          <w:rtl/>
          <w:lang w:bidi="fa-IR"/>
        </w:rPr>
        <w:t xml:space="preserve">معماری </w:t>
      </w:r>
      <w:r w:rsidR="0021299E">
        <w:rPr>
          <w:rStyle w:val="Strong"/>
          <w:rFonts w:ascii="XB Zar" w:hAnsi="XB Zar" w:cs="XB Zar" w:hint="cs"/>
          <w:color w:val="auto"/>
          <w:sz w:val="52"/>
          <w:szCs w:val="52"/>
          <w:rtl/>
          <w:lang w:bidi="fa-IR"/>
        </w:rPr>
        <w:t>دوم</w:t>
      </w:r>
    </w:p>
    <w:p w:rsidR="0076574C" w:rsidRPr="00A461A3" w:rsidRDefault="00FF0FA0" w:rsidP="0021299E">
      <w:pPr>
        <w:bidi/>
        <w:rPr>
          <w:rFonts w:ascii="XB Zar" w:hAnsi="XB Zar" w:cs="XB Zar"/>
          <w:color w:val="202122"/>
          <w:sz w:val="32"/>
          <w:szCs w:val="32"/>
          <w:shd w:val="clear" w:color="auto" w:fill="FFFFFF"/>
          <w:rtl/>
          <w:lang w:bidi="ar-SA"/>
        </w:rPr>
      </w:pPr>
      <w:r w:rsidRPr="00A461A3">
        <w:rPr>
          <w:rFonts w:ascii="XB Zar" w:hAnsi="XB Zar" w:cs="XB Zar"/>
          <w:color w:val="202122"/>
          <w:sz w:val="32"/>
          <w:szCs w:val="32"/>
          <w:shd w:val="clear" w:color="auto" w:fill="FFFFFF"/>
          <w:rtl/>
          <w:lang w:bidi="ar-SA"/>
        </w:rPr>
        <w:t>در معماری</w:t>
      </w:r>
      <w:r w:rsidR="00D96811" w:rsidRPr="00A461A3">
        <w:rPr>
          <w:rFonts w:ascii="XB Zar" w:hAnsi="XB Zar" w:cs="XB Zar"/>
          <w:color w:val="202122"/>
          <w:sz w:val="32"/>
          <w:szCs w:val="32"/>
          <w:shd w:val="clear" w:color="auto" w:fill="FFFFFF"/>
          <w:rtl/>
          <w:lang w:bidi="fa-IR"/>
        </w:rPr>
        <w:t xml:space="preserve"> </w:t>
      </w:r>
      <w:r w:rsidR="0021299E">
        <w:rPr>
          <w:rFonts w:ascii="XB Zar" w:hAnsi="XB Zar" w:cs="XB Zar" w:hint="cs"/>
          <w:color w:val="202122"/>
          <w:sz w:val="32"/>
          <w:szCs w:val="32"/>
          <w:shd w:val="clear" w:color="auto" w:fill="FFFFFF"/>
          <w:rtl/>
          <w:lang w:bidi="fa-IR"/>
        </w:rPr>
        <w:t>دوم</w:t>
      </w:r>
      <w:r w:rsidRPr="00A461A3">
        <w:rPr>
          <w:rFonts w:ascii="XB Zar" w:hAnsi="XB Zar" w:cs="XB Zar"/>
          <w:color w:val="202122"/>
          <w:sz w:val="32"/>
          <w:szCs w:val="32"/>
          <w:shd w:val="clear" w:color="auto" w:fill="FFFFFF"/>
          <w:rtl/>
          <w:lang w:bidi="ar-SA"/>
        </w:rPr>
        <w:t>، هدف این است که به کمک ایده گرفتن از الگوریتم استراسن، بتوانیم یک ضرب کنند ه ی ماتریس پیاده سازی کنیم. برای مطالعه ی الگوریتم، لطفا به بخش بررسی الگوریتم های موجود مراجعه کنید.</w:t>
      </w:r>
      <w:r w:rsidR="0051460E" w:rsidRPr="00A461A3">
        <w:rPr>
          <w:rFonts w:ascii="XB Zar" w:hAnsi="XB Zar" w:cs="XB Zar"/>
          <w:color w:val="202122"/>
          <w:sz w:val="32"/>
          <w:szCs w:val="32"/>
          <w:shd w:val="clear" w:color="auto" w:fill="FFFFFF"/>
          <w:rtl/>
          <w:lang w:bidi="ar-SA"/>
        </w:rPr>
        <w:t xml:space="preserve"> در ادامه به شرح مواردی که در صورت پیاده سازی الگوریتم به فرم سخت افزاری مهم است می پردازیم و از چالش های این موضوع بیشتر میگوییم.</w:t>
      </w:r>
    </w:p>
    <w:p w:rsidR="00C72AAB" w:rsidRPr="00A461A3" w:rsidRDefault="00C72AAB" w:rsidP="007A50E3">
      <w:pPr>
        <w:bidi/>
        <w:rPr>
          <w:rFonts w:ascii="XB Zar" w:hAnsi="XB Zar" w:cs="XB Zar"/>
          <w:color w:val="202122"/>
          <w:sz w:val="32"/>
          <w:szCs w:val="32"/>
          <w:shd w:val="clear" w:color="auto" w:fill="FFFFFF"/>
          <w:rtl/>
          <w:lang w:bidi="fa-IR"/>
        </w:rPr>
      </w:pPr>
      <w:r w:rsidRPr="00A461A3">
        <w:rPr>
          <w:rFonts w:ascii="XB Zar" w:hAnsi="XB Zar" w:cs="XB Zar"/>
          <w:color w:val="202122"/>
          <w:sz w:val="32"/>
          <w:szCs w:val="32"/>
          <w:shd w:val="clear" w:color="auto" w:fill="FFFFFF"/>
          <w:rtl/>
          <w:lang w:bidi="ar-SA"/>
        </w:rPr>
        <w:t>ماتریس بلوک، ماتریسی است که ورودی های آن، خودشان ماتریس هستند. به طور کلی، الگوریتم هایی که در سطح بلوک طراحی شده اند، معمولا در ضرب ماتریس-ماتریس بسیار کارآمد می باشند چراکه دارای عملکرد انتخابی هستند و بنابراین، در بسیاری از محاسبات کامپیوتری عملکرد بالا یا در واقع</w:t>
      </w:r>
      <w:r w:rsidRPr="00A461A3">
        <w:rPr>
          <w:rFonts w:ascii="XB Zar" w:hAnsi="XB Zar" w:cs="XB Zar"/>
          <w:color w:val="202122"/>
          <w:sz w:val="32"/>
          <w:szCs w:val="32"/>
          <w:shd w:val="clear" w:color="auto" w:fill="FFFFFF"/>
          <w:lang w:bidi="ar-SA"/>
        </w:rPr>
        <w:t xml:space="preserve"> high performance</w:t>
      </w:r>
      <w:r w:rsidRPr="00A461A3">
        <w:rPr>
          <w:rFonts w:ascii="XB Zar" w:hAnsi="XB Zar" w:cs="XB Zar"/>
          <w:color w:val="202122"/>
          <w:sz w:val="32"/>
          <w:szCs w:val="32"/>
          <w:shd w:val="clear" w:color="auto" w:fill="FFFFFF"/>
          <w:rtl/>
          <w:lang w:bidi="fa-IR"/>
        </w:rPr>
        <w:t xml:space="preserve"> دارند. اما؛ باید توجه داشت که به ازای </w:t>
      </w:r>
      <w:r w:rsidRPr="00A461A3">
        <w:rPr>
          <w:rFonts w:ascii="XB Zar" w:hAnsi="XB Zar" w:cs="XB Zar"/>
          <w:color w:val="202122"/>
          <w:sz w:val="32"/>
          <w:szCs w:val="32"/>
          <w:shd w:val="clear" w:color="auto" w:fill="FFFFFF"/>
          <w:lang w:bidi="fa-IR"/>
        </w:rPr>
        <w:t>n</w:t>
      </w:r>
      <w:r w:rsidRPr="00A461A3">
        <w:rPr>
          <w:rFonts w:ascii="XB Zar" w:hAnsi="XB Zar" w:cs="XB Zar"/>
          <w:color w:val="202122"/>
          <w:sz w:val="32"/>
          <w:szCs w:val="32"/>
          <w:shd w:val="clear" w:color="auto" w:fill="FFFFFF"/>
          <w:rtl/>
          <w:lang w:bidi="fa-IR"/>
        </w:rPr>
        <w:t xml:space="preserve"> های بزرگ، دیتا لوکالیتی(</w:t>
      </w:r>
      <w:r w:rsidRPr="00A461A3">
        <w:rPr>
          <w:rFonts w:ascii="XB Zar" w:hAnsi="XB Zar" w:cs="XB Zar"/>
          <w:color w:val="202122"/>
          <w:sz w:val="32"/>
          <w:szCs w:val="32"/>
          <w:shd w:val="clear" w:color="auto" w:fill="FFFFFF"/>
          <w:lang w:bidi="fa-IR"/>
        </w:rPr>
        <w:t>data locality</w:t>
      </w:r>
      <w:r w:rsidRPr="00A461A3">
        <w:rPr>
          <w:rFonts w:ascii="XB Zar" w:hAnsi="XB Zar" w:cs="XB Zar"/>
          <w:color w:val="202122"/>
          <w:sz w:val="32"/>
          <w:szCs w:val="32"/>
          <w:shd w:val="clear" w:color="auto" w:fill="FFFFFF"/>
          <w:rtl/>
          <w:lang w:bidi="fa-IR"/>
        </w:rPr>
        <w:t xml:space="preserve">) نسبت به حجم محاسبات اصلی، تاثیر بیشتری در مفید واقع شدن الگوریتم یا همان </w:t>
      </w:r>
      <w:r w:rsidRPr="00A461A3">
        <w:rPr>
          <w:rFonts w:ascii="XB Zar" w:hAnsi="XB Zar" w:cs="XB Zar"/>
          <w:color w:val="202122"/>
          <w:sz w:val="32"/>
          <w:szCs w:val="32"/>
          <w:shd w:val="clear" w:color="auto" w:fill="FFFFFF"/>
          <w:lang w:bidi="fa-IR"/>
        </w:rPr>
        <w:t>efficiency</w:t>
      </w:r>
      <w:r w:rsidRPr="00A461A3">
        <w:rPr>
          <w:rFonts w:ascii="XB Zar" w:hAnsi="XB Zar" w:cs="XB Zar"/>
          <w:color w:val="202122"/>
          <w:sz w:val="32"/>
          <w:szCs w:val="32"/>
          <w:shd w:val="clear" w:color="auto" w:fill="FFFFFF"/>
          <w:rtl/>
          <w:lang w:bidi="fa-IR"/>
        </w:rPr>
        <w:t xml:space="preserve"> دارد. بنابراین زمانی که از کامپیوترهای پرسرعت با حافظه ی سلسله مراتبی (براساس چندین سطح حافظه ی نهان) در کارهای محاسباتی بزرگ استفاده می شود، </w:t>
      </w:r>
      <w:r w:rsidRPr="00A461A3">
        <w:rPr>
          <w:rFonts w:ascii="XB Zar" w:hAnsi="XB Zar" w:cs="XB Zar"/>
          <w:color w:val="202122"/>
          <w:sz w:val="32"/>
          <w:szCs w:val="32"/>
          <w:shd w:val="clear" w:color="auto" w:fill="FFFFFF"/>
          <w:rtl/>
          <w:lang w:bidi="fa-IR"/>
        </w:rPr>
        <w:lastRenderedPageBreak/>
        <w:t>سازماندهی مناسب محاسبات ماتریس اهمیت بیشتری پیدا میکند و داشتن توانایی استدلال در مورد سلسله مراتب حافظه و محاسبات پردازنده های چند هسته ای، ضروری می شود.</w:t>
      </w:r>
    </w:p>
    <w:p w:rsidR="00FC439B" w:rsidRPr="00A461A3" w:rsidRDefault="00FC439B" w:rsidP="007A50E3">
      <w:pPr>
        <w:bidi/>
        <w:rPr>
          <w:rFonts w:ascii="XB Zar" w:hAnsi="XB Zar" w:cs="XB Zar"/>
          <w:color w:val="202122"/>
          <w:sz w:val="32"/>
          <w:szCs w:val="32"/>
          <w:shd w:val="clear" w:color="auto" w:fill="FFFFFF"/>
          <w:rtl/>
          <w:lang w:bidi="fa-IR"/>
        </w:rPr>
      </w:pPr>
      <w:r w:rsidRPr="00A461A3">
        <w:rPr>
          <w:rFonts w:ascii="XB Zar" w:hAnsi="XB Zar" w:cs="XB Zar"/>
          <w:color w:val="202122"/>
          <w:sz w:val="32"/>
          <w:szCs w:val="32"/>
          <w:shd w:val="clear" w:color="auto" w:fill="FFFFFF"/>
          <w:rtl/>
          <w:lang w:bidi="fa-IR"/>
        </w:rPr>
        <w:t xml:space="preserve">علاوه بر مواردی که در بالا اشاره شد، نکته ی مهم دیگر این است که </w:t>
      </w:r>
      <w:r w:rsidRPr="00A461A3">
        <w:rPr>
          <w:rFonts w:ascii="XB Zar" w:hAnsi="XB Zar" w:cs="XB Zar"/>
          <w:color w:val="202122"/>
          <w:sz w:val="32"/>
          <w:szCs w:val="32"/>
          <w:rtl/>
          <w:lang w:bidi="fa-IR"/>
        </w:rPr>
        <w:t xml:space="preserve">تحقیقاتی که بر روی محاسبات ماتریس در بسیاری از زمینه های کاربردی انجام میشود، بستگی به توسعه الگوریتم های موازی ای که </w:t>
      </w:r>
      <w:r w:rsidRPr="00A461A3">
        <w:rPr>
          <w:rFonts w:ascii="XB Zar" w:hAnsi="XB Zar" w:cs="XB Zar"/>
          <w:color w:val="202122"/>
          <w:sz w:val="32"/>
          <w:szCs w:val="32"/>
          <w:lang w:bidi="fa-IR"/>
        </w:rPr>
        <w:t>scale</w:t>
      </w:r>
      <w:r w:rsidRPr="00A461A3">
        <w:rPr>
          <w:rFonts w:ascii="XB Zar" w:hAnsi="XB Zar" w:cs="XB Zar"/>
          <w:color w:val="202122"/>
          <w:sz w:val="32"/>
          <w:szCs w:val="32"/>
          <w:rtl/>
          <w:lang w:bidi="fa-IR"/>
        </w:rPr>
        <w:t xml:space="preserve"> می شوند دارند. چنین الگوریتم هایی این ویژگی را دارند که با افزایش سایز مسئله، تعداد پردازنده های درگیر نیز بیشتر می شوند.</w:t>
      </w:r>
    </w:p>
    <w:p w:rsidR="00FC439B" w:rsidRPr="00A461A3" w:rsidRDefault="00FC439B" w:rsidP="007A50E3">
      <w:pPr>
        <w:bidi/>
        <w:rPr>
          <w:rFonts w:ascii="XB Zar" w:hAnsi="XB Zar" w:cs="XB Zar"/>
          <w:color w:val="202122"/>
          <w:sz w:val="32"/>
          <w:szCs w:val="32"/>
          <w:rtl/>
          <w:lang w:bidi="ar-SA"/>
        </w:rPr>
      </w:pPr>
      <w:r w:rsidRPr="00A461A3">
        <w:rPr>
          <w:rFonts w:ascii="XB Zar" w:hAnsi="XB Zar" w:cs="XB Zar"/>
          <w:color w:val="202122"/>
          <w:sz w:val="32"/>
          <w:szCs w:val="32"/>
          <w:rtl/>
          <w:lang w:bidi="fa-IR"/>
        </w:rPr>
        <w:t xml:space="preserve">اگرچه زبان های برنامه نویسی جدید و </w:t>
      </w:r>
      <w:r w:rsidRPr="00A461A3">
        <w:rPr>
          <w:rFonts w:ascii="XB Zar" w:hAnsi="XB Zar" w:cs="XB Zar"/>
          <w:color w:val="202122"/>
          <w:sz w:val="32"/>
          <w:szCs w:val="32"/>
          <w:lang w:bidi="fa-IR"/>
        </w:rPr>
        <w:t>system tool</w:t>
      </w:r>
      <w:r w:rsidRPr="00A461A3">
        <w:rPr>
          <w:rFonts w:ascii="XB Zar" w:hAnsi="XB Zar" w:cs="XB Zar"/>
          <w:color w:val="202122"/>
          <w:sz w:val="32"/>
          <w:szCs w:val="32"/>
          <w:rtl/>
          <w:lang w:bidi="fa-IR"/>
        </w:rPr>
        <w:t xml:space="preserve"> های مربوط، پروسه ی پیاده سازی موازی محاسبات ماتریسی را راحت تر کرده اند؛ همچنان توانایی "فکر کردن به طور موازی" بسیار مهم هست. چنین موضوعی مستلزم این است که درک درستی از</w:t>
      </w:r>
      <w:r w:rsidRPr="00A461A3">
        <w:rPr>
          <w:rFonts w:ascii="XB Zar" w:hAnsi="XB Zar" w:cs="XB Zar"/>
          <w:color w:val="202122"/>
          <w:sz w:val="32"/>
          <w:szCs w:val="32"/>
          <w:lang w:bidi="fa-IR"/>
        </w:rPr>
        <w:t xml:space="preserve"> load balancing</w:t>
      </w:r>
      <w:r w:rsidRPr="00A461A3">
        <w:rPr>
          <w:rFonts w:ascii="XB Zar" w:hAnsi="XB Zar" w:cs="XB Zar"/>
          <w:color w:val="202122"/>
          <w:sz w:val="32"/>
          <w:szCs w:val="32"/>
          <w:rtl/>
          <w:lang w:bidi="ar-SA"/>
        </w:rPr>
        <w:t>،</w:t>
      </w:r>
      <w:r w:rsidRPr="00A461A3">
        <w:rPr>
          <w:rFonts w:ascii="XB Zar" w:hAnsi="XB Zar" w:cs="XB Zar"/>
          <w:color w:val="202122"/>
          <w:sz w:val="32"/>
          <w:szCs w:val="32"/>
          <w:lang w:bidi="fa-IR"/>
        </w:rPr>
        <w:t xml:space="preserve"> communication overhead</w:t>
      </w:r>
      <w:r w:rsidRPr="00A461A3">
        <w:rPr>
          <w:rFonts w:ascii="XB Zar" w:hAnsi="XB Zar" w:cs="XB Zar"/>
          <w:color w:val="202122"/>
          <w:sz w:val="32"/>
          <w:szCs w:val="32"/>
          <w:rtl/>
          <w:lang w:bidi="ar-SA"/>
        </w:rPr>
        <w:t xml:space="preserve"> و </w:t>
      </w:r>
      <w:r w:rsidRPr="00A461A3">
        <w:rPr>
          <w:rFonts w:ascii="XB Zar" w:hAnsi="XB Zar" w:cs="XB Zar"/>
          <w:color w:val="202122"/>
          <w:sz w:val="32"/>
          <w:szCs w:val="32"/>
          <w:lang w:bidi="fa-IR"/>
        </w:rPr>
        <w:t>processor synchronization</w:t>
      </w:r>
      <w:r w:rsidRPr="00A461A3">
        <w:rPr>
          <w:rFonts w:ascii="XB Zar" w:hAnsi="XB Zar" w:cs="XB Zar"/>
          <w:color w:val="202122"/>
          <w:sz w:val="32"/>
          <w:szCs w:val="32"/>
          <w:rtl/>
          <w:lang w:bidi="ar-SA"/>
        </w:rPr>
        <w:t xml:space="preserve"> داشته باشیم.</w:t>
      </w:r>
    </w:p>
    <w:p w:rsidR="007A50E3" w:rsidRDefault="007A50E3" w:rsidP="007A50E3">
      <w:pPr>
        <w:bidi/>
        <w:rPr>
          <w:rFonts w:ascii="XB Zar" w:hAnsi="XB Zar" w:cs="XB Zar"/>
          <w:b/>
          <w:bCs/>
          <w:color w:val="C00000"/>
          <w:sz w:val="36"/>
          <w:szCs w:val="36"/>
          <w:lang w:bidi="ar-SA"/>
        </w:rPr>
      </w:pPr>
    </w:p>
    <w:p w:rsidR="004E188E" w:rsidRPr="00A461A3" w:rsidRDefault="004E188E" w:rsidP="007A50E3">
      <w:pPr>
        <w:bidi/>
        <w:rPr>
          <w:rFonts w:ascii="XB Zar" w:hAnsi="XB Zar" w:cs="XB Zar"/>
          <w:b/>
          <w:bCs/>
          <w:color w:val="C00000"/>
          <w:sz w:val="36"/>
          <w:szCs w:val="36"/>
          <w:rtl/>
          <w:lang w:bidi="ar-SA"/>
        </w:rPr>
      </w:pPr>
      <w:r w:rsidRPr="00A461A3">
        <w:rPr>
          <w:rFonts w:ascii="XB Zar" w:hAnsi="XB Zar" w:cs="XB Zar"/>
          <w:b/>
          <w:bCs/>
          <w:color w:val="C00000"/>
          <w:sz w:val="36"/>
          <w:szCs w:val="36"/>
          <w:rtl/>
          <w:lang w:bidi="ar-SA"/>
        </w:rPr>
        <w:t>موازی سازی محاسبات ماتریسی و موارد سخت افزاری که باید تعبیه شوند:</w:t>
      </w:r>
    </w:p>
    <w:p w:rsidR="004E188E" w:rsidRPr="00A461A3" w:rsidRDefault="004E188E" w:rsidP="007A50E3">
      <w:pPr>
        <w:tabs>
          <w:tab w:val="left" w:pos="7429"/>
        </w:tabs>
        <w:bidi/>
        <w:rPr>
          <w:rFonts w:ascii="XB Zar" w:hAnsi="XB Zar" w:cs="XB Zar"/>
          <w:color w:val="202122"/>
          <w:sz w:val="32"/>
          <w:szCs w:val="32"/>
          <w:rtl/>
          <w:lang w:bidi="fa-IR"/>
        </w:rPr>
      </w:pPr>
      <w:r w:rsidRPr="00A461A3">
        <w:rPr>
          <w:rFonts w:ascii="XB Zar" w:hAnsi="XB Zar" w:cs="XB Zar"/>
          <w:color w:val="202122"/>
          <w:sz w:val="32"/>
          <w:szCs w:val="32"/>
          <w:rtl/>
          <w:lang w:bidi="fa-IR"/>
        </w:rPr>
        <w:t>برای شرح دادن ایده ی اصلی مرتبط با موازی سازی محاسبات ماتریس، مدل محاسبه ی زیر را در نظر می گیریم:</w:t>
      </w:r>
    </w:p>
    <w:p w:rsidR="004E188E" w:rsidRPr="00A461A3" w:rsidRDefault="004E188E" w:rsidP="007A50E3">
      <w:pPr>
        <w:tabs>
          <w:tab w:val="left" w:pos="7429"/>
        </w:tabs>
        <w:bidi/>
        <w:rPr>
          <w:rFonts w:ascii="XB Zar" w:hAnsi="XB Zar" w:cs="XB Zar"/>
          <w:color w:val="202122"/>
          <w:sz w:val="32"/>
          <w:szCs w:val="32"/>
          <w:rtl/>
          <w:lang w:bidi="fa-IR"/>
        </w:rPr>
      </w:pPr>
      <w:r w:rsidRPr="00A461A3">
        <w:rPr>
          <w:rFonts w:ascii="XB Zar" w:hAnsi="XB Zar" w:cs="XB Zar"/>
          <w:noProof/>
          <w:color w:val="C00000"/>
          <w:sz w:val="32"/>
          <w:szCs w:val="32"/>
          <w:rtl/>
          <w:lang w:bidi="ar-SA"/>
        </w:rPr>
        <mc:AlternateContent>
          <mc:Choice Requires="wps">
            <w:drawing>
              <wp:anchor distT="0" distB="0" distL="114300" distR="114300" simplePos="0" relativeHeight="251702784" behindDoc="0" locked="0" layoutInCell="1" allowOverlap="1" wp14:anchorId="72E5D430" wp14:editId="760A25FA">
                <wp:simplePos x="0" y="0"/>
                <wp:positionH relativeFrom="column">
                  <wp:posOffset>-21771</wp:posOffset>
                </wp:positionH>
                <wp:positionV relativeFrom="paragraph">
                  <wp:posOffset>185057</wp:posOffset>
                </wp:positionV>
                <wp:extent cx="6924947" cy="1427018"/>
                <wp:effectExtent l="0" t="0" r="28575" b="20955"/>
                <wp:wrapNone/>
                <wp:docPr id="80" name="Rectangle 80"/>
                <wp:cNvGraphicFramePr/>
                <a:graphic xmlns:a="http://schemas.openxmlformats.org/drawingml/2006/main">
                  <a:graphicData uri="http://schemas.microsoft.com/office/word/2010/wordprocessingShape">
                    <wps:wsp>
                      <wps:cNvSpPr/>
                      <wps:spPr>
                        <a:xfrm>
                          <a:off x="0" y="0"/>
                          <a:ext cx="6924947" cy="1427018"/>
                        </a:xfrm>
                        <a:prstGeom prst="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7pt;margin-top:14.55pt;width:545.25pt;height:112.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" filled="f" strokecolor="#c00000" strokeweight="1pt"/>
            </w:pict>
          </mc:Fallback>
        </mc:AlternateContent>
      </w:r>
    </w:p>
    <w:p w:rsidR="004E188E" w:rsidRDefault="004E188E" w:rsidP="007A50E3">
      <w:pPr>
        <w:tabs>
          <w:tab w:val="left" w:pos="7429"/>
        </w:tabs>
        <w:bidi/>
        <w:jc w:val="center"/>
        <w:rPr>
          <w:rFonts w:ascii="XB Zar" w:hAnsi="XB Zar" w:cs="XB Zar"/>
          <w:color w:val="202122"/>
          <w:sz w:val="28"/>
          <w:szCs w:val="28"/>
          <w:lang w:bidi="fa-IR"/>
        </w:rPr>
      </w:pPr>
      <w:r w:rsidRPr="00A461A3">
        <w:rPr>
          <w:rFonts w:ascii="XB Zar" w:hAnsi="XB Zar" w:cs="XB Zar"/>
          <w:color w:val="202122"/>
          <w:sz w:val="28"/>
          <w:szCs w:val="28"/>
          <w:rtl/>
          <w:lang w:bidi="fa-IR"/>
        </w:rPr>
        <w:t xml:space="preserve">با داده شدن </w:t>
      </w:r>
      <m:oMath>
        <m:r>
          <w:rPr>
            <w:rFonts w:ascii="Cambria Math" w:hAnsi="Cambria Math" w:cs="XB Zar"/>
            <w:color w:val="202122"/>
            <w:sz w:val="28"/>
            <w:szCs w:val="28"/>
            <w:lang w:bidi="ar-SA"/>
          </w:rPr>
          <m:t>A</m:t>
        </m:r>
        <m:r>
          <w:rPr>
            <w:rFonts w:ascii="Cambria Math" w:hAnsi="Cambria Math" w:cs="Cambria Math" w:hint="cs"/>
            <w:color w:val="202122"/>
            <w:sz w:val="28"/>
            <w:szCs w:val="28"/>
            <w:rtl/>
            <w:lang w:bidi="fa-IR"/>
          </w:rPr>
          <m:t>∈</m:t>
        </m:r>
        <m:sSup>
          <m:sSupPr>
            <m:ctrlPr>
              <w:rPr>
                <w:rFonts w:ascii="Cambria Math" w:hAnsi="Cambria Math" w:cs="XB Zar"/>
                <w:i/>
                <w:color w:val="202122"/>
                <w:sz w:val="28"/>
                <w:szCs w:val="28"/>
                <w:lang w:bidi="ar-SA"/>
              </w:rPr>
            </m:ctrlPr>
          </m:sSupPr>
          <m:e>
            <m:r>
              <w:rPr>
                <w:rFonts w:ascii="Cambria Math" w:hAnsi="Cambria Math" w:cs="XB Zar"/>
                <w:color w:val="202122"/>
                <w:sz w:val="28"/>
                <w:szCs w:val="28"/>
                <w:lang w:bidi="ar-SA"/>
              </w:rPr>
              <m:t>R</m:t>
            </m:r>
          </m:e>
          <m:sup>
            <m:r>
              <w:rPr>
                <w:rFonts w:ascii="Cambria Math" w:hAnsi="Cambria Math" w:cs="XB Zar"/>
                <w:color w:val="202122"/>
                <w:sz w:val="28"/>
                <w:szCs w:val="28"/>
                <w:lang w:bidi="ar-SA"/>
              </w:rPr>
              <m:t>m×r</m:t>
            </m:r>
          </m:sup>
        </m:sSup>
      </m:oMath>
      <w:r w:rsidRPr="00A461A3">
        <w:rPr>
          <w:rFonts w:ascii="XB Zar" w:hAnsi="XB Zar" w:cs="XB Zar"/>
          <w:color w:val="202122"/>
          <w:sz w:val="28"/>
          <w:szCs w:val="28"/>
          <w:rtl/>
          <w:lang w:bidi="fa-IR"/>
        </w:rPr>
        <w:t xml:space="preserve"> و </w:t>
      </w:r>
      <m:oMath>
        <m:r>
          <w:rPr>
            <w:rFonts w:ascii="Cambria Math" w:hAnsi="Cambria Math" w:cs="XB Zar"/>
            <w:color w:val="202122"/>
            <w:sz w:val="28"/>
            <w:szCs w:val="28"/>
            <w:lang w:bidi="ar-SA"/>
          </w:rPr>
          <m:t>B∈</m:t>
        </m:r>
        <m:sSup>
          <m:sSupPr>
            <m:ctrlPr>
              <w:rPr>
                <w:rFonts w:ascii="Cambria Math" w:hAnsi="Cambria Math" w:cs="XB Zar"/>
                <w:i/>
                <w:color w:val="202122"/>
                <w:sz w:val="28"/>
                <w:szCs w:val="28"/>
                <w:lang w:bidi="ar-SA"/>
              </w:rPr>
            </m:ctrlPr>
          </m:sSupPr>
          <m:e>
            <m:r>
              <w:rPr>
                <w:rFonts w:ascii="Cambria Math" w:hAnsi="Cambria Math" w:cs="XB Zar"/>
                <w:color w:val="202122"/>
                <w:sz w:val="28"/>
                <w:szCs w:val="28"/>
                <w:lang w:bidi="ar-SA"/>
              </w:rPr>
              <m:t>R</m:t>
            </m:r>
          </m:e>
          <m:sup>
            <m:r>
              <w:rPr>
                <w:rFonts w:ascii="Cambria Math" w:hAnsi="Cambria Math" w:cs="XB Zar"/>
                <w:color w:val="202122"/>
                <w:sz w:val="28"/>
                <w:szCs w:val="28"/>
                <w:lang w:bidi="ar-SA"/>
              </w:rPr>
              <m:t>r×n</m:t>
            </m:r>
          </m:sup>
        </m:sSup>
      </m:oMath>
      <w:r w:rsidRPr="00A461A3">
        <w:rPr>
          <w:rFonts w:ascii="XB Zar" w:hAnsi="XB Zar" w:cs="XB Zar"/>
          <w:color w:val="202122"/>
          <w:sz w:val="28"/>
          <w:szCs w:val="28"/>
          <w:rtl/>
          <w:lang w:bidi="fa-IR"/>
        </w:rPr>
        <w:t xml:space="preserve">و </w:t>
      </w:r>
      <m:oMath>
        <m:r>
          <w:rPr>
            <w:rFonts w:ascii="Cambria Math" w:hAnsi="Cambria Math" w:cs="XB Zar"/>
            <w:color w:val="202122"/>
            <w:sz w:val="28"/>
            <w:szCs w:val="28"/>
            <w:lang w:bidi="ar-SA"/>
          </w:rPr>
          <m:t>C∈</m:t>
        </m:r>
        <m:sSup>
          <m:sSupPr>
            <m:ctrlPr>
              <w:rPr>
                <w:rFonts w:ascii="Cambria Math" w:hAnsi="Cambria Math" w:cs="XB Zar"/>
                <w:i/>
                <w:color w:val="202122"/>
                <w:sz w:val="28"/>
                <w:szCs w:val="28"/>
                <w:lang w:bidi="ar-SA"/>
              </w:rPr>
            </m:ctrlPr>
          </m:sSupPr>
          <m:e>
            <m:r>
              <w:rPr>
                <w:rFonts w:ascii="Cambria Math" w:hAnsi="Cambria Math" w:cs="XB Zar"/>
                <w:color w:val="202122"/>
                <w:sz w:val="28"/>
                <w:szCs w:val="28"/>
                <w:lang w:bidi="ar-SA"/>
              </w:rPr>
              <m:t>R</m:t>
            </m:r>
          </m:e>
          <m:sup>
            <m:r>
              <w:rPr>
                <w:rFonts w:ascii="Cambria Math" w:hAnsi="Cambria Math" w:cs="XB Zar"/>
                <w:color w:val="202122"/>
                <w:sz w:val="28"/>
                <w:szCs w:val="28"/>
                <w:lang w:bidi="ar-SA"/>
              </w:rPr>
              <m:t>m×n</m:t>
            </m:r>
          </m:sup>
        </m:sSup>
      </m:oMath>
      <w:r w:rsidRPr="00A461A3">
        <w:rPr>
          <w:rFonts w:ascii="XB Zar" w:hAnsi="XB Zar" w:cs="XB Zar"/>
          <w:color w:val="202122"/>
          <w:sz w:val="28"/>
          <w:szCs w:val="28"/>
          <w:rtl/>
          <w:lang w:bidi="fa-IR"/>
        </w:rPr>
        <w:t xml:space="preserve">، می توان به طور موثر حاصل ضرب را با به روزرسانی کردن مقدار </w:t>
      </w:r>
      <m:oMath>
        <m:r>
          <m:rPr>
            <m:sty m:val="p"/>
          </m:rPr>
          <w:rPr>
            <w:rFonts w:ascii="Cambria Math" w:hAnsi="Cambria Math" w:cs="XB Zar"/>
            <w:color w:val="202122"/>
            <w:sz w:val="28"/>
            <w:szCs w:val="28"/>
            <w:lang w:bidi="ar-SA"/>
          </w:rPr>
          <m:t xml:space="preserve"> </m:t>
        </m:r>
        <m:r>
          <w:rPr>
            <w:rFonts w:ascii="Cambria Math" w:hAnsi="Cambria Math" w:cs="XB Zar"/>
            <w:color w:val="202122"/>
            <w:sz w:val="28"/>
            <w:szCs w:val="28"/>
            <w:lang w:bidi="ar-SA"/>
          </w:rPr>
          <m:t>C=C+AB</m:t>
        </m:r>
      </m:oMath>
      <w:r w:rsidRPr="00A461A3">
        <w:rPr>
          <w:rFonts w:ascii="XB Zar" w:hAnsi="XB Zar" w:cs="XB Zar"/>
          <w:color w:val="202122"/>
          <w:sz w:val="28"/>
          <w:szCs w:val="28"/>
          <w:rtl/>
          <w:lang w:bidi="fa-IR"/>
        </w:rPr>
        <w:t xml:space="preserve">محاسبه کرد. به این صورت که </w:t>
      </w:r>
      <w:r w:rsidRPr="00A461A3">
        <w:rPr>
          <w:rFonts w:ascii="XB Zar" w:hAnsi="XB Zar" w:cs="XB Zar"/>
          <w:color w:val="202122"/>
          <w:sz w:val="28"/>
          <w:szCs w:val="28"/>
          <w:lang w:bidi="ar-SA"/>
        </w:rPr>
        <w:t>p</w:t>
      </w:r>
      <w:r w:rsidRPr="00A461A3">
        <w:rPr>
          <w:rFonts w:ascii="XB Zar" w:hAnsi="XB Zar" w:cs="XB Zar"/>
          <w:color w:val="202122"/>
          <w:sz w:val="28"/>
          <w:szCs w:val="28"/>
          <w:rtl/>
          <w:lang w:bidi="fa-IR"/>
        </w:rPr>
        <w:t xml:space="preserve"> پردازنده در دسترس است و هر پردازنده حافظه ی محلی خودش را دارد و همچنین برنامه ی محلی(یا همان </w:t>
      </w:r>
      <w:r w:rsidRPr="00A461A3">
        <w:rPr>
          <w:rFonts w:ascii="XB Zar" w:hAnsi="XB Zar" w:cs="XB Zar"/>
          <w:color w:val="202122"/>
          <w:sz w:val="28"/>
          <w:szCs w:val="28"/>
          <w:lang w:bidi="ar-SA"/>
        </w:rPr>
        <w:t xml:space="preserve"> local program</w:t>
      </w:r>
      <w:r w:rsidR="007A50E3">
        <w:rPr>
          <w:rFonts w:ascii="XB Zar" w:hAnsi="XB Zar" w:cs="XB Zar"/>
          <w:color w:val="202122"/>
          <w:sz w:val="28"/>
          <w:szCs w:val="28"/>
          <w:rtl/>
          <w:lang w:bidi="fa-IR"/>
        </w:rPr>
        <w:t>) خودش را اجرا کند.</w:t>
      </w:r>
    </w:p>
    <w:p w:rsidR="007A50E3" w:rsidRPr="007A50E3" w:rsidRDefault="007A50E3" w:rsidP="007A50E3">
      <w:pPr>
        <w:tabs>
          <w:tab w:val="left" w:pos="7429"/>
        </w:tabs>
        <w:bidi/>
        <w:jc w:val="center"/>
        <w:rPr>
          <w:rFonts w:ascii="XB Zar" w:hAnsi="XB Zar" w:cs="XB Zar"/>
          <w:color w:val="202122"/>
          <w:sz w:val="28"/>
          <w:szCs w:val="28"/>
          <w:rtl/>
          <w:lang w:bidi="fa-IR"/>
        </w:rPr>
      </w:pPr>
    </w:p>
    <w:p w:rsidR="004E188E" w:rsidRPr="00A461A3" w:rsidRDefault="004E188E" w:rsidP="007A50E3">
      <w:pPr>
        <w:tabs>
          <w:tab w:val="left" w:pos="7429"/>
        </w:tabs>
        <w:bidi/>
        <w:rPr>
          <w:rFonts w:ascii="XB Zar" w:hAnsi="XB Zar" w:cs="XB Zar"/>
          <w:color w:val="202122"/>
          <w:sz w:val="32"/>
          <w:szCs w:val="32"/>
          <w:rtl/>
          <w:lang w:bidi="fa-IR"/>
        </w:rPr>
      </w:pPr>
      <w:r w:rsidRPr="00A461A3">
        <w:rPr>
          <w:rFonts w:ascii="XB Zar" w:hAnsi="XB Zar" w:cs="XB Zar"/>
          <w:color w:val="202122"/>
          <w:sz w:val="32"/>
          <w:szCs w:val="32"/>
          <w:rtl/>
          <w:lang w:bidi="fa-IR"/>
        </w:rPr>
        <w:t xml:space="preserve">می توان این ادعا را داشت که ایده ی سخت افزاری موازی پیاده سازی کردن به روزرسانی حاصل ضرب، ایده ی مفیدی است چراکه به صورت ذاتی، </w:t>
      </w:r>
      <w:r w:rsidR="003577B3" w:rsidRPr="00A461A3">
        <w:rPr>
          <w:rFonts w:ascii="XB Zar" w:hAnsi="XB Zar" w:cs="XB Zar"/>
          <w:color w:val="202122"/>
          <w:sz w:val="32"/>
          <w:szCs w:val="32"/>
          <w:rtl/>
          <w:lang w:bidi="fa-IR"/>
        </w:rPr>
        <w:t xml:space="preserve">خود </w:t>
      </w:r>
      <w:r w:rsidRPr="00A461A3">
        <w:rPr>
          <w:rFonts w:ascii="XB Zar" w:hAnsi="XB Zar" w:cs="XB Zar"/>
          <w:color w:val="202122"/>
          <w:sz w:val="32"/>
          <w:szCs w:val="32"/>
          <w:rtl/>
          <w:lang w:bidi="fa-IR"/>
        </w:rPr>
        <w:t xml:space="preserve">محاسبه به طور موازی شکل میگیرد و </w:t>
      </w:r>
      <w:r w:rsidRPr="00A461A3">
        <w:rPr>
          <w:rFonts w:ascii="XB Zar" w:hAnsi="XB Zar" w:cs="XB Zar"/>
          <w:color w:val="202122"/>
          <w:sz w:val="32"/>
          <w:szCs w:val="32"/>
          <w:rtl/>
          <w:lang w:bidi="fa-IR"/>
        </w:rPr>
        <w:lastRenderedPageBreak/>
        <w:t xml:space="preserve">همچنین این راه در بسیاری از الگوریتم ها نیز کاربرد دارد. طراحی یک فرایند یا </w:t>
      </w:r>
      <w:r w:rsidRPr="00A461A3">
        <w:rPr>
          <w:rFonts w:ascii="XB Zar" w:hAnsi="XB Zar" w:cs="XB Zar"/>
          <w:color w:val="202122"/>
          <w:sz w:val="32"/>
          <w:szCs w:val="32"/>
          <w:lang w:bidi="ar-SA"/>
        </w:rPr>
        <w:t>procedure</w:t>
      </w:r>
      <w:r w:rsidRPr="00A461A3">
        <w:rPr>
          <w:rFonts w:ascii="XB Zar" w:hAnsi="XB Zar" w:cs="XB Zar"/>
          <w:color w:val="202122"/>
          <w:sz w:val="32"/>
          <w:szCs w:val="32"/>
          <w:rtl/>
          <w:lang w:bidi="fa-IR"/>
        </w:rPr>
        <w:t xml:space="preserve"> موازی با شکستن مسئله ی داده شده به مسئله های کوچکتر</w:t>
      </w:r>
      <w:r w:rsidR="003577B3" w:rsidRPr="00A461A3">
        <w:rPr>
          <w:rFonts w:ascii="XB Zar" w:hAnsi="XB Zar" w:cs="XB Zar"/>
          <w:color w:val="202122"/>
          <w:sz w:val="32"/>
          <w:szCs w:val="32"/>
          <w:rtl/>
          <w:lang w:bidi="fa-IR"/>
        </w:rPr>
        <w:t>(بلوک های کوچکتر)</w:t>
      </w:r>
      <w:r w:rsidRPr="00A461A3">
        <w:rPr>
          <w:rFonts w:ascii="XB Zar" w:hAnsi="XB Zar" w:cs="XB Zar"/>
          <w:color w:val="202122"/>
          <w:sz w:val="32"/>
          <w:szCs w:val="32"/>
          <w:rtl/>
          <w:lang w:bidi="fa-IR"/>
        </w:rPr>
        <w:t xml:space="preserve"> است که از یکدیگر مستقل هستند. در مسئله ی ما فرض کنید بلوک های زیر را داریم:</w:t>
      </w:r>
    </w:p>
    <w:p w:rsidR="004E188E" w:rsidRPr="00A461A3" w:rsidRDefault="004E188E" w:rsidP="007A50E3">
      <w:pPr>
        <w:tabs>
          <w:tab w:val="left" w:pos="7429"/>
        </w:tabs>
        <w:bidi/>
        <w:jc w:val="center"/>
        <w:rPr>
          <w:rFonts w:ascii="XB Zar" w:hAnsi="XB Zar" w:cs="XB Zar"/>
          <w:color w:val="202122"/>
          <w:sz w:val="32"/>
          <w:szCs w:val="32"/>
          <w:rtl/>
          <w:lang w:bidi="fa-IR"/>
        </w:rPr>
      </w:pPr>
      <w:r w:rsidRPr="00A461A3">
        <w:rPr>
          <w:rFonts w:ascii="XB Zar" w:hAnsi="XB Zar" w:cs="XB Zar"/>
          <w:noProof/>
          <w:color w:val="202122"/>
          <w:sz w:val="32"/>
          <w:szCs w:val="32"/>
          <w:rtl/>
          <w:lang w:bidi="ar-SA"/>
        </w:rPr>
        <w:drawing>
          <wp:inline distT="0" distB="0" distL="0" distR="0" wp14:anchorId="7E5FE16D" wp14:editId="3F580B4F">
            <wp:extent cx="4579241" cy="106359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05 063900.jpg"/>
                    <pic:cNvPicPr/>
                  </pic:nvPicPr>
                  <pic:blipFill>
                    <a:blip r:embed="rId48">
                      <a:extLst>
                        <a:ext uri="{28A0092B-C50C-407E-A947-70E740481C1C}">
                          <a14:useLocalDpi xmlns:a14="http://schemas.microsoft.com/office/drawing/2010/main" val="0"/>
                        </a:ext>
                      </a:extLst>
                    </a:blip>
                    <a:stretch>
                      <a:fillRect/>
                    </a:stretch>
                  </pic:blipFill>
                  <pic:spPr>
                    <a:xfrm>
                      <a:off x="0" y="0"/>
                      <a:ext cx="4580376" cy="1063862"/>
                    </a:xfrm>
                    <a:prstGeom prst="rect">
                      <a:avLst/>
                    </a:prstGeom>
                  </pic:spPr>
                </pic:pic>
              </a:graphicData>
            </a:graphic>
          </wp:inline>
        </w:drawing>
      </w:r>
    </w:p>
    <w:p w:rsidR="004E188E" w:rsidRPr="00A461A3" w:rsidRDefault="004E188E" w:rsidP="007A50E3">
      <w:pPr>
        <w:tabs>
          <w:tab w:val="left" w:pos="7429"/>
        </w:tabs>
        <w:bidi/>
        <w:rPr>
          <w:rFonts w:ascii="XB Zar" w:hAnsi="XB Zar" w:cs="XB Zar"/>
          <w:color w:val="202122"/>
          <w:sz w:val="32"/>
          <w:szCs w:val="32"/>
          <w:rtl/>
          <w:lang w:bidi="fa-IR"/>
        </w:rPr>
      </w:pPr>
      <w:r w:rsidRPr="00A461A3">
        <w:rPr>
          <w:rFonts w:ascii="XB Zar" w:hAnsi="XB Zar" w:cs="XB Zar"/>
          <w:color w:val="202122"/>
          <w:sz w:val="32"/>
          <w:szCs w:val="32"/>
          <w:rtl/>
          <w:lang w:bidi="fa-IR"/>
        </w:rPr>
        <w:t xml:space="preserve">که </w:t>
      </w:r>
      <m:oMath>
        <m:r>
          <w:rPr>
            <w:rFonts w:ascii="Cambria Math" w:hAnsi="Cambria Math" w:cs="XB Zar"/>
            <w:color w:val="202122"/>
            <w:sz w:val="32"/>
            <w:szCs w:val="32"/>
            <w:lang w:bidi="ar-SA"/>
          </w:rPr>
          <m:t>Aij</m:t>
        </m:r>
        <m:r>
          <w:rPr>
            <w:rFonts w:ascii="Cambria Math" w:hAnsi="Cambria Math" w:cs="Cambria Math" w:hint="cs"/>
            <w:color w:val="202122"/>
            <w:sz w:val="32"/>
            <w:szCs w:val="32"/>
            <w:rtl/>
            <w:lang w:bidi="fa-IR"/>
          </w:rPr>
          <m:t>∈</m:t>
        </m:r>
        <m:sSup>
          <m:sSupPr>
            <m:ctrlPr>
              <w:rPr>
                <w:rFonts w:ascii="Cambria Math" w:hAnsi="Cambria Math" w:cs="XB Zar"/>
                <w:i/>
                <w:color w:val="202122"/>
                <w:sz w:val="32"/>
                <w:szCs w:val="32"/>
                <w:lang w:bidi="ar-SA"/>
              </w:rPr>
            </m:ctrlPr>
          </m:sSupPr>
          <m:e>
            <m:r>
              <w:rPr>
                <w:rFonts w:ascii="Cambria Math" w:hAnsi="Cambria Math" w:cs="XB Zar"/>
                <w:color w:val="202122"/>
                <w:sz w:val="32"/>
                <w:szCs w:val="32"/>
                <w:lang w:bidi="ar-SA"/>
              </w:rPr>
              <m:t>R</m:t>
            </m:r>
          </m:e>
          <m:sup>
            <m:r>
              <w:rPr>
                <w:rFonts w:ascii="Cambria Math" w:hAnsi="Cambria Math" w:cs="XB Zar"/>
                <w:color w:val="202122"/>
                <w:sz w:val="32"/>
                <w:szCs w:val="32"/>
                <w:lang w:bidi="ar-SA"/>
              </w:rPr>
              <m:t>m1×r1</m:t>
            </m:r>
          </m:sup>
        </m:sSup>
      </m:oMath>
      <w:r w:rsidRPr="00A461A3">
        <w:rPr>
          <w:rFonts w:ascii="XB Zar" w:hAnsi="XB Zar" w:cs="XB Zar"/>
          <w:color w:val="202122"/>
          <w:sz w:val="32"/>
          <w:szCs w:val="32"/>
          <w:rtl/>
          <w:lang w:bidi="fa-IR"/>
        </w:rPr>
        <w:t xml:space="preserve"> و </w:t>
      </w:r>
      <m:oMath>
        <m:r>
          <w:rPr>
            <w:rFonts w:ascii="Cambria Math" w:hAnsi="Cambria Math" w:cs="XB Zar"/>
            <w:color w:val="202122"/>
            <w:sz w:val="32"/>
            <w:szCs w:val="32"/>
            <w:lang w:bidi="ar-SA"/>
          </w:rPr>
          <m:t>Bij∈</m:t>
        </m:r>
        <m:sSup>
          <m:sSupPr>
            <m:ctrlPr>
              <w:rPr>
                <w:rFonts w:ascii="Cambria Math" w:hAnsi="Cambria Math" w:cs="XB Zar"/>
                <w:i/>
                <w:color w:val="202122"/>
                <w:sz w:val="32"/>
                <w:szCs w:val="32"/>
                <w:lang w:bidi="ar-SA"/>
              </w:rPr>
            </m:ctrlPr>
          </m:sSupPr>
          <m:e>
            <m:r>
              <w:rPr>
                <w:rFonts w:ascii="Cambria Math" w:hAnsi="Cambria Math" w:cs="XB Zar"/>
                <w:color w:val="202122"/>
                <w:sz w:val="32"/>
                <w:szCs w:val="32"/>
                <w:lang w:bidi="ar-SA"/>
              </w:rPr>
              <m:t>R</m:t>
            </m:r>
          </m:e>
          <m:sup>
            <m:r>
              <w:rPr>
                <w:rFonts w:ascii="Cambria Math" w:hAnsi="Cambria Math" w:cs="XB Zar"/>
                <w:color w:val="202122"/>
                <w:sz w:val="32"/>
                <w:szCs w:val="32"/>
                <w:lang w:bidi="ar-SA"/>
              </w:rPr>
              <m:t>r1×n1</m:t>
            </m:r>
          </m:sup>
        </m:sSup>
      </m:oMath>
      <w:r w:rsidRPr="00A461A3">
        <w:rPr>
          <w:rFonts w:ascii="XB Zar" w:hAnsi="XB Zar" w:cs="XB Zar"/>
          <w:color w:val="202122"/>
          <w:sz w:val="32"/>
          <w:szCs w:val="32"/>
          <w:rtl/>
          <w:lang w:bidi="fa-IR"/>
        </w:rPr>
        <w:t xml:space="preserve">و </w:t>
      </w:r>
      <m:oMath>
        <m:r>
          <w:rPr>
            <w:rFonts w:ascii="Cambria Math" w:hAnsi="Cambria Math" w:cs="XB Zar"/>
            <w:color w:val="202122"/>
            <w:sz w:val="32"/>
            <w:szCs w:val="32"/>
            <w:lang w:bidi="ar-SA"/>
          </w:rPr>
          <m:t>Cij∈</m:t>
        </m:r>
        <m:sSup>
          <m:sSupPr>
            <m:ctrlPr>
              <w:rPr>
                <w:rFonts w:ascii="Cambria Math" w:hAnsi="Cambria Math" w:cs="XB Zar"/>
                <w:i/>
                <w:color w:val="202122"/>
                <w:sz w:val="32"/>
                <w:szCs w:val="32"/>
                <w:lang w:bidi="ar-SA"/>
              </w:rPr>
            </m:ctrlPr>
          </m:sSupPr>
          <m:e>
            <m:r>
              <w:rPr>
                <w:rFonts w:ascii="Cambria Math" w:hAnsi="Cambria Math" w:cs="XB Zar"/>
                <w:color w:val="202122"/>
                <w:sz w:val="32"/>
                <w:szCs w:val="32"/>
                <w:lang w:bidi="ar-SA"/>
              </w:rPr>
              <m:t>R</m:t>
            </m:r>
          </m:e>
          <m:sup>
            <m:r>
              <w:rPr>
                <w:rFonts w:ascii="Cambria Math" w:hAnsi="Cambria Math" w:cs="XB Zar"/>
                <w:color w:val="202122"/>
                <w:sz w:val="32"/>
                <w:szCs w:val="32"/>
                <w:lang w:bidi="ar-SA"/>
              </w:rPr>
              <m:t>m1×n1</m:t>
            </m:r>
          </m:sup>
        </m:sSup>
      </m:oMath>
      <w:r w:rsidRPr="00A461A3">
        <w:rPr>
          <w:rFonts w:ascii="XB Zar" w:hAnsi="XB Zar" w:cs="XB Zar"/>
          <w:color w:val="202122"/>
          <w:sz w:val="32"/>
          <w:szCs w:val="32"/>
          <w:rtl/>
          <w:lang w:bidi="fa-IR"/>
        </w:rPr>
        <w:t xml:space="preserve"> هستند. پس نتیجه میگیریم که آپدیت شدن </w:t>
      </w:r>
      <m:oMath>
        <m:r>
          <w:rPr>
            <w:rFonts w:ascii="Cambria Math" w:hAnsi="Cambria Math" w:cs="XB Zar"/>
            <w:color w:val="202122"/>
            <w:sz w:val="32"/>
            <w:szCs w:val="32"/>
            <w:lang w:bidi="ar-SA"/>
          </w:rPr>
          <m:t>C=C+AB</m:t>
        </m:r>
      </m:oMath>
      <w:r w:rsidRPr="00A461A3">
        <w:rPr>
          <w:rFonts w:ascii="XB Zar" w:hAnsi="XB Zar" w:cs="XB Zar"/>
          <w:color w:val="202122"/>
          <w:sz w:val="32"/>
          <w:szCs w:val="32"/>
          <w:rtl/>
          <w:lang w:bidi="fa-IR"/>
        </w:rPr>
        <w:t xml:space="preserve"> می تواند به </w:t>
      </w:r>
      <w:r w:rsidRPr="00A461A3">
        <w:rPr>
          <w:rFonts w:ascii="XB Zar" w:hAnsi="XB Zar" w:cs="XB Zar"/>
          <w:color w:val="202122"/>
          <w:sz w:val="32"/>
          <w:szCs w:val="32"/>
          <w:lang w:bidi="ar-SA"/>
        </w:rPr>
        <w:t>MN</w:t>
      </w:r>
      <w:r w:rsidRPr="00A461A3">
        <w:rPr>
          <w:rFonts w:ascii="XB Zar" w:hAnsi="XB Zar" w:cs="XB Zar"/>
          <w:color w:val="202122"/>
          <w:sz w:val="32"/>
          <w:szCs w:val="32"/>
          <w:rtl/>
          <w:lang w:bidi="fa-IR"/>
        </w:rPr>
        <w:t xml:space="preserve"> زیر مسئله ی کوچکتر تبدیل شود:</w:t>
      </w:r>
    </w:p>
    <w:p w:rsidR="004E188E" w:rsidRPr="00A461A3" w:rsidRDefault="004E188E" w:rsidP="007A50E3">
      <w:pPr>
        <w:tabs>
          <w:tab w:val="left" w:pos="7429"/>
        </w:tabs>
        <w:bidi/>
        <w:jc w:val="center"/>
        <w:rPr>
          <w:rFonts w:ascii="XB Zar" w:hAnsi="XB Zar" w:cs="XB Zar"/>
          <w:color w:val="202122"/>
          <w:sz w:val="32"/>
          <w:szCs w:val="32"/>
          <w:rtl/>
          <w:lang w:bidi="fa-IR"/>
        </w:rPr>
      </w:pPr>
      <w:r w:rsidRPr="00A461A3">
        <w:rPr>
          <w:rFonts w:ascii="XB Zar" w:hAnsi="XB Zar" w:cs="XB Zar"/>
          <w:noProof/>
          <w:color w:val="202122"/>
          <w:sz w:val="32"/>
          <w:szCs w:val="32"/>
          <w:rtl/>
          <w:lang w:bidi="ar-SA"/>
        </w:rPr>
        <w:drawing>
          <wp:inline distT="0" distB="0" distL="0" distR="0" wp14:anchorId="2FB6A127" wp14:editId="0C512BA4">
            <wp:extent cx="3497580" cy="566646"/>
            <wp:effectExtent l="0" t="0" r="762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05 064440.jpg"/>
                    <pic:cNvPicPr/>
                  </pic:nvPicPr>
                  <pic:blipFill>
                    <a:blip r:embed="rId49">
                      <a:extLst>
                        <a:ext uri="{28A0092B-C50C-407E-A947-70E740481C1C}">
                          <a14:useLocalDpi xmlns:a14="http://schemas.microsoft.com/office/drawing/2010/main" val="0"/>
                        </a:ext>
                      </a:extLst>
                    </a:blip>
                    <a:stretch>
                      <a:fillRect/>
                    </a:stretch>
                  </pic:blipFill>
                  <pic:spPr>
                    <a:xfrm>
                      <a:off x="0" y="0"/>
                      <a:ext cx="3526919" cy="571399"/>
                    </a:xfrm>
                    <a:prstGeom prst="rect">
                      <a:avLst/>
                    </a:prstGeom>
                  </pic:spPr>
                </pic:pic>
              </a:graphicData>
            </a:graphic>
          </wp:inline>
        </w:drawing>
      </w:r>
    </w:p>
    <w:p w:rsidR="004E188E" w:rsidRPr="00A461A3" w:rsidRDefault="004E188E" w:rsidP="007A50E3">
      <w:pPr>
        <w:tabs>
          <w:tab w:val="left" w:pos="7429"/>
        </w:tabs>
        <w:bidi/>
        <w:rPr>
          <w:rFonts w:ascii="XB Zar" w:hAnsi="XB Zar" w:cs="XB Zar"/>
          <w:b/>
          <w:bCs/>
          <w:color w:val="C00000"/>
          <w:sz w:val="36"/>
          <w:szCs w:val="36"/>
          <w:rtl/>
          <w:lang w:bidi="fa-IR"/>
        </w:rPr>
      </w:pPr>
      <w:r w:rsidRPr="00A461A3">
        <w:rPr>
          <w:rFonts w:ascii="XB Zar" w:hAnsi="XB Zar" w:cs="XB Zar"/>
          <w:b/>
          <w:bCs/>
          <w:color w:val="C00000"/>
          <w:sz w:val="36"/>
          <w:szCs w:val="36"/>
          <w:lang w:bidi="fa-IR"/>
        </w:rPr>
        <w:t>Load balancing</w:t>
      </w:r>
      <w:r w:rsidRPr="00A461A3">
        <w:rPr>
          <w:rFonts w:ascii="XB Zar" w:hAnsi="XB Zar" w:cs="XB Zar"/>
          <w:b/>
          <w:bCs/>
          <w:color w:val="C00000"/>
          <w:sz w:val="36"/>
          <w:szCs w:val="36"/>
          <w:rtl/>
          <w:lang w:bidi="fa-IR"/>
        </w:rPr>
        <w:t xml:space="preserve"> و </w:t>
      </w:r>
      <w:r w:rsidRPr="00A461A3">
        <w:rPr>
          <w:rFonts w:ascii="XB Zar" w:hAnsi="XB Zar" w:cs="XB Zar"/>
          <w:b/>
          <w:bCs/>
          <w:color w:val="C00000"/>
          <w:sz w:val="36"/>
          <w:szCs w:val="36"/>
          <w:rtl/>
          <w:lang w:bidi="ar-SA"/>
        </w:rPr>
        <w:t>تقسیم کار بین پردازنده ها</w:t>
      </w:r>
    </w:p>
    <w:p w:rsidR="004E188E" w:rsidRPr="00A461A3" w:rsidRDefault="004E188E" w:rsidP="007A50E3">
      <w:pPr>
        <w:bidi/>
        <w:rPr>
          <w:rFonts w:ascii="XB Zar" w:hAnsi="XB Zar" w:cs="XB Zar"/>
          <w:sz w:val="32"/>
          <w:szCs w:val="32"/>
          <w:vertAlign w:val="subscript"/>
          <w:rtl/>
          <w:lang w:bidi="fa-IR"/>
        </w:rPr>
      </w:pPr>
      <w:r w:rsidRPr="00A461A3">
        <w:rPr>
          <w:rFonts w:ascii="XB Zar" w:hAnsi="XB Zar" w:cs="XB Zar"/>
          <w:sz w:val="32"/>
          <w:szCs w:val="32"/>
          <w:rtl/>
          <w:lang w:bidi="fa-IR"/>
        </w:rPr>
        <w:t xml:space="preserve">توجه داشته باشید که حاصل ضرب های بلوک-بلوک </w:t>
      </w:r>
      <w:r w:rsidRPr="00A461A3">
        <w:rPr>
          <w:rFonts w:ascii="XB Zar" w:hAnsi="XB Zar" w:cs="XB Zar"/>
          <w:sz w:val="32"/>
          <w:szCs w:val="32"/>
        </w:rPr>
        <w:t>A</w:t>
      </w:r>
      <w:r w:rsidRPr="00A461A3">
        <w:rPr>
          <w:rFonts w:ascii="XB Zar" w:hAnsi="XB Zar" w:cs="XB Zar"/>
          <w:sz w:val="32"/>
          <w:szCs w:val="32"/>
          <w:vertAlign w:val="subscript"/>
        </w:rPr>
        <w:t>ik</w:t>
      </w:r>
      <w:r w:rsidRPr="00A461A3">
        <w:rPr>
          <w:rFonts w:ascii="XB Zar" w:hAnsi="XB Zar" w:cs="XB Zar"/>
          <w:sz w:val="32"/>
          <w:szCs w:val="32"/>
        </w:rPr>
        <w:t>B</w:t>
      </w:r>
      <w:r w:rsidRPr="00A461A3">
        <w:rPr>
          <w:rFonts w:ascii="XB Zar" w:hAnsi="XB Zar" w:cs="XB Zar"/>
          <w:sz w:val="32"/>
          <w:szCs w:val="32"/>
          <w:vertAlign w:val="subscript"/>
        </w:rPr>
        <w:t>kj</w:t>
      </w:r>
      <w:r w:rsidRPr="00A461A3">
        <w:rPr>
          <w:rFonts w:ascii="XB Zar" w:hAnsi="XB Zar" w:cs="XB Zar"/>
          <w:sz w:val="32"/>
          <w:szCs w:val="32"/>
          <w:vertAlign w:val="subscript"/>
          <w:rtl/>
          <w:lang w:bidi="fa-IR"/>
        </w:rPr>
        <w:t xml:space="preserve"> </w:t>
      </w:r>
      <w:r w:rsidRPr="00A461A3">
        <w:rPr>
          <w:rFonts w:ascii="XB Zar" w:hAnsi="XB Zar" w:cs="XB Zar"/>
          <w:sz w:val="32"/>
          <w:szCs w:val="32"/>
          <w:rtl/>
          <w:lang w:bidi="fa-IR"/>
        </w:rPr>
        <w:t xml:space="preserve">همگی سایز یکسانی دارند. یک برنامه موازی سازی، کار را به طور یکسان بین پردازنده ها تقسیم می کند. دو استراتژی تقسیم برای این مدل سازی به ذهن می آید. که </w:t>
      </w:r>
      <w:r w:rsidRPr="00A461A3">
        <w:rPr>
          <w:rFonts w:ascii="XB Zar" w:hAnsi="XB Zar" w:cs="XB Zar"/>
          <w:sz w:val="32"/>
          <w:szCs w:val="32"/>
        </w:rPr>
        <w:t>block distribution of tasks</w:t>
      </w:r>
      <w:r w:rsidRPr="00A461A3">
        <w:rPr>
          <w:rFonts w:ascii="XB Zar" w:hAnsi="XB Zar" w:cs="XB Zar"/>
          <w:sz w:val="32"/>
          <w:szCs w:val="32"/>
          <w:rtl/>
          <w:lang w:bidi="ar-SA"/>
        </w:rPr>
        <w:t xml:space="preserve"> و</w:t>
      </w:r>
      <w:r w:rsidRPr="00A461A3">
        <w:rPr>
          <w:rFonts w:ascii="XB Zar" w:hAnsi="XB Zar" w:cs="XB Zar"/>
          <w:sz w:val="32"/>
          <w:szCs w:val="32"/>
        </w:rPr>
        <w:t xml:space="preserve"> block-cyclic distribution of tasks</w:t>
      </w:r>
      <w:r w:rsidRPr="00A461A3">
        <w:rPr>
          <w:rFonts w:ascii="XB Zar" w:hAnsi="XB Zar" w:cs="XB Zar"/>
          <w:sz w:val="32"/>
          <w:szCs w:val="32"/>
          <w:rtl/>
        </w:rPr>
        <w:t xml:space="preserve"> </w:t>
      </w:r>
      <w:r w:rsidRPr="00A461A3">
        <w:rPr>
          <w:rFonts w:ascii="XB Zar" w:hAnsi="XB Zar" w:cs="XB Zar"/>
          <w:sz w:val="32"/>
          <w:szCs w:val="32"/>
          <w:rtl/>
          <w:lang w:bidi="fa-IR"/>
        </w:rPr>
        <w:t>نام دارند. مثالی از هریک در شکل های زیر آورده شده است که در هر یک</w:t>
      </w:r>
      <w:r w:rsidRPr="00A461A3">
        <w:rPr>
          <w:rFonts w:ascii="XB Zar" w:hAnsi="XB Zar" w:cs="XB Zar"/>
          <w:sz w:val="32"/>
          <w:szCs w:val="32"/>
          <w:rtl/>
          <w:lang w:bidi="ar-SA"/>
        </w:rPr>
        <w:t>،</w:t>
      </w:r>
      <w:r w:rsidRPr="00A461A3">
        <w:rPr>
          <w:rFonts w:ascii="XB Zar" w:hAnsi="XB Zar" w:cs="XB Zar"/>
          <w:sz w:val="32"/>
          <w:szCs w:val="32"/>
          <w:rtl/>
          <w:lang w:bidi="fa-IR"/>
        </w:rPr>
        <w:t xml:space="preserve"> </w:t>
      </w:r>
      <w:r w:rsidRPr="00A461A3">
        <w:rPr>
          <w:rFonts w:ascii="XB Zar" w:hAnsi="XB Zar" w:cs="XB Zar"/>
          <w:sz w:val="32"/>
          <w:szCs w:val="32"/>
        </w:rPr>
        <w:t>Proc(µ, T)</w:t>
      </w:r>
      <w:r w:rsidRPr="00A461A3">
        <w:rPr>
          <w:rFonts w:ascii="XB Zar" w:hAnsi="XB Zar" w:cs="XB Zar"/>
          <w:sz w:val="32"/>
          <w:szCs w:val="32"/>
          <w:vertAlign w:val="subscript"/>
          <w:rtl/>
          <w:lang w:bidi="fa-IR"/>
        </w:rPr>
        <w:t xml:space="preserve">، </w:t>
      </w:r>
      <w:r w:rsidRPr="00A461A3">
        <w:rPr>
          <w:rFonts w:ascii="XB Zar" w:hAnsi="XB Zar" w:cs="XB Zar"/>
          <w:sz w:val="32"/>
          <w:szCs w:val="32"/>
          <w:rtl/>
          <w:lang w:bidi="fa-IR"/>
        </w:rPr>
        <w:t xml:space="preserve">وظیفه ی به روز رسانی </w:t>
      </w:r>
      <w:r w:rsidRPr="00A461A3">
        <w:rPr>
          <w:rFonts w:ascii="XB Zar" w:hAnsi="XB Zar" w:cs="XB Zar"/>
          <w:sz w:val="32"/>
          <w:szCs w:val="32"/>
          <w:lang w:bidi="fa-IR"/>
        </w:rPr>
        <w:t>C</w:t>
      </w:r>
      <w:r w:rsidRPr="00A461A3">
        <w:rPr>
          <w:rFonts w:ascii="XB Zar" w:hAnsi="XB Zar" w:cs="XB Zar"/>
          <w:sz w:val="32"/>
          <w:szCs w:val="32"/>
          <w:vertAlign w:val="subscript"/>
          <w:lang w:bidi="fa-IR"/>
        </w:rPr>
        <w:t>ij</w:t>
      </w:r>
      <w:r w:rsidRPr="00A461A3">
        <w:rPr>
          <w:rFonts w:ascii="XB Zar" w:hAnsi="XB Zar" w:cs="XB Zar"/>
          <w:sz w:val="32"/>
          <w:szCs w:val="32"/>
          <w:rtl/>
          <w:lang w:bidi="fa-IR"/>
        </w:rPr>
        <w:t xml:space="preserve"> برای </w:t>
      </w:r>
      <w:r w:rsidRPr="00A461A3">
        <w:rPr>
          <w:rFonts w:ascii="XB Zar" w:hAnsi="XB Zar" w:cs="XB Zar"/>
          <w:sz w:val="32"/>
          <w:szCs w:val="32"/>
        </w:rPr>
        <w:t>i = µ: Prow :M</w:t>
      </w:r>
      <w:r w:rsidRPr="00A461A3">
        <w:rPr>
          <w:rFonts w:ascii="XB Zar" w:hAnsi="XB Zar" w:cs="XB Zar"/>
          <w:sz w:val="32"/>
          <w:szCs w:val="32"/>
          <w:rtl/>
          <w:lang w:bidi="ar-SA"/>
        </w:rPr>
        <w:t xml:space="preserve"> و </w:t>
      </w:r>
      <w:r w:rsidRPr="00A461A3">
        <w:rPr>
          <w:rFonts w:ascii="XB Zar" w:hAnsi="XB Zar" w:cs="XB Zar"/>
          <w:sz w:val="32"/>
          <w:szCs w:val="32"/>
        </w:rPr>
        <w:t>j = T: Pcol :N</w:t>
      </w:r>
      <w:r w:rsidRPr="00A461A3">
        <w:rPr>
          <w:rFonts w:ascii="XB Zar" w:hAnsi="XB Zar" w:cs="XB Zar"/>
          <w:sz w:val="32"/>
          <w:szCs w:val="32"/>
          <w:rtl/>
        </w:rPr>
        <w:t xml:space="preserve"> </w:t>
      </w:r>
      <w:r w:rsidRPr="00A461A3">
        <w:rPr>
          <w:rFonts w:ascii="XB Zar" w:hAnsi="XB Zar" w:cs="XB Zar"/>
          <w:sz w:val="32"/>
          <w:szCs w:val="32"/>
          <w:rtl/>
          <w:lang w:bidi="fa-IR"/>
        </w:rPr>
        <w:t>را دارد</w:t>
      </w:r>
      <w:r w:rsidRPr="00A461A3">
        <w:rPr>
          <w:rFonts w:ascii="XB Zar" w:hAnsi="XB Zar" w:cs="XB Zar"/>
          <w:sz w:val="32"/>
          <w:szCs w:val="32"/>
          <w:rtl/>
        </w:rPr>
        <w:t xml:space="preserve">. </w:t>
      </w:r>
      <w:r w:rsidRPr="00A461A3">
        <w:rPr>
          <w:rFonts w:ascii="XB Zar" w:hAnsi="XB Zar" w:cs="XB Zar"/>
          <w:sz w:val="32"/>
          <w:szCs w:val="32"/>
          <w:rtl/>
          <w:lang w:bidi="fa-IR"/>
        </w:rPr>
        <w:t>برای مثال زیر</w:t>
      </w:r>
      <w:r w:rsidRPr="00A461A3">
        <w:rPr>
          <w:rFonts w:ascii="XB Zar" w:hAnsi="XB Zar" w:cs="XB Zar"/>
          <w:sz w:val="32"/>
          <w:szCs w:val="32"/>
          <w:rtl/>
          <w:lang w:bidi="ar-SA"/>
        </w:rPr>
        <w:t xml:space="preserve">، </w:t>
      </w:r>
      <w:r w:rsidRPr="00A461A3">
        <w:rPr>
          <w:rFonts w:ascii="XB Zar" w:hAnsi="XB Zar" w:cs="XB Zar"/>
          <w:sz w:val="32"/>
          <w:szCs w:val="32"/>
          <w:rtl/>
          <w:lang w:bidi="fa-IR"/>
        </w:rPr>
        <w:t>هر</w:t>
      </w:r>
      <w:r w:rsidRPr="00A461A3">
        <w:rPr>
          <w:rFonts w:ascii="XB Zar" w:hAnsi="XB Zar" w:cs="XB Zar"/>
          <w:sz w:val="32"/>
          <w:szCs w:val="32"/>
          <w:rtl/>
        </w:rPr>
        <w:t xml:space="preserve"> </w:t>
      </w:r>
      <w:r w:rsidRPr="00A461A3">
        <w:rPr>
          <w:rFonts w:ascii="XB Zar" w:hAnsi="XB Zar" w:cs="XB Zar"/>
          <w:sz w:val="32"/>
          <w:szCs w:val="32"/>
          <w:rtl/>
          <w:lang w:bidi="fa-IR"/>
        </w:rPr>
        <w:t xml:space="preserve">کدام از استراتژی ها </w:t>
      </w:r>
      <w:r w:rsidRPr="00A461A3">
        <w:rPr>
          <w:rFonts w:ascii="XB Zar" w:hAnsi="XB Zar" w:cs="XB Zar"/>
          <w:sz w:val="32"/>
          <w:szCs w:val="32"/>
          <w:rtl/>
        </w:rPr>
        <w:t xml:space="preserve">12 </w:t>
      </w:r>
      <w:r w:rsidRPr="00A461A3">
        <w:rPr>
          <w:rFonts w:ascii="XB Zar" w:hAnsi="XB Zar" w:cs="XB Zar"/>
          <w:sz w:val="32"/>
          <w:szCs w:val="32"/>
          <w:rtl/>
          <w:lang w:bidi="fa-IR"/>
        </w:rPr>
        <w:t>تا</w:t>
      </w:r>
      <w:r w:rsidRPr="00A461A3">
        <w:rPr>
          <w:rFonts w:ascii="XB Zar" w:hAnsi="XB Zar" w:cs="XB Zar"/>
          <w:sz w:val="32"/>
          <w:szCs w:val="32"/>
          <w:rtl/>
        </w:rPr>
        <w:t xml:space="preserve"> </w:t>
      </w:r>
      <w:r w:rsidRPr="00A461A3">
        <w:rPr>
          <w:rFonts w:ascii="XB Zar" w:hAnsi="XB Zar" w:cs="XB Zar"/>
          <w:sz w:val="32"/>
          <w:szCs w:val="32"/>
        </w:rPr>
        <w:t>Cij</w:t>
      </w:r>
      <w:r w:rsidRPr="00A461A3">
        <w:rPr>
          <w:rFonts w:ascii="XB Zar" w:hAnsi="XB Zar" w:cs="XB Zar"/>
          <w:sz w:val="32"/>
          <w:szCs w:val="32"/>
          <w:rtl/>
        </w:rPr>
        <w:t xml:space="preserve"> </w:t>
      </w:r>
      <w:r w:rsidRPr="00A461A3">
        <w:rPr>
          <w:rFonts w:ascii="XB Zar" w:hAnsi="XB Zar" w:cs="XB Zar"/>
          <w:sz w:val="32"/>
          <w:szCs w:val="32"/>
          <w:rtl/>
          <w:lang w:bidi="fa-IR"/>
        </w:rPr>
        <w:t xml:space="preserve">را به هر پردازنده می دهند </w:t>
      </w:r>
      <w:r w:rsidRPr="00A461A3">
        <w:rPr>
          <w:rFonts w:ascii="XB Zar" w:hAnsi="XB Zar" w:cs="XB Zar"/>
          <w:sz w:val="32"/>
          <w:szCs w:val="32"/>
          <w:rtl/>
          <w:lang w:bidi="ar-SA"/>
        </w:rPr>
        <w:t xml:space="preserve">و </w:t>
      </w:r>
      <w:r w:rsidRPr="00A461A3">
        <w:rPr>
          <w:rFonts w:ascii="XB Zar" w:hAnsi="XB Zar" w:cs="XB Zar"/>
          <w:sz w:val="32"/>
          <w:szCs w:val="32"/>
          <w:rtl/>
          <w:lang w:bidi="fa-IR"/>
        </w:rPr>
        <w:t>و هر آپدیت شامل</w:t>
      </w:r>
      <w:r w:rsidRPr="00A461A3">
        <w:rPr>
          <w:rFonts w:ascii="XB Zar" w:hAnsi="XB Zar" w:cs="XB Zar"/>
          <w:sz w:val="32"/>
          <w:szCs w:val="32"/>
          <w:rtl/>
        </w:rPr>
        <w:t xml:space="preserve"> </w:t>
      </w:r>
      <w:r w:rsidRPr="00A461A3">
        <w:rPr>
          <w:rFonts w:ascii="XB Zar" w:hAnsi="XB Zar" w:cs="XB Zar"/>
          <w:sz w:val="32"/>
          <w:szCs w:val="32"/>
        </w:rPr>
        <w:t>R</w:t>
      </w:r>
      <w:r w:rsidRPr="00A461A3">
        <w:rPr>
          <w:rFonts w:ascii="XB Zar" w:hAnsi="XB Zar" w:cs="XB Zar"/>
          <w:sz w:val="32"/>
          <w:szCs w:val="32"/>
          <w:rtl/>
          <w:lang w:bidi="fa-IR"/>
        </w:rPr>
        <w:t xml:space="preserve"> ضرب بلاک-بلاک است. از طرفی، میتوان گفت در هر دو استراتژی میزان محاسبه اختصاص داده شده به هر پردازنده یکسان است.</w:t>
      </w:r>
    </w:p>
    <w:p w:rsidR="004E188E" w:rsidRPr="00A461A3" w:rsidRDefault="004E188E" w:rsidP="007A50E3">
      <w:pPr>
        <w:bidi/>
        <w:jc w:val="center"/>
        <w:rPr>
          <w:rFonts w:ascii="XB Zar" w:hAnsi="XB Zar" w:cs="XB Zar"/>
          <w:sz w:val="32"/>
          <w:szCs w:val="32"/>
          <w:rtl/>
          <w:lang w:bidi="fa-IR"/>
        </w:rPr>
      </w:pPr>
      <w:r w:rsidRPr="00A461A3">
        <w:rPr>
          <w:rFonts w:ascii="XB Zar" w:hAnsi="XB Zar" w:cs="XB Zar"/>
          <w:noProof/>
          <w:sz w:val="32"/>
          <w:szCs w:val="32"/>
          <w:rtl/>
          <w:lang w:bidi="ar-SA"/>
        </w:rPr>
        <w:lastRenderedPageBreak/>
        <w:drawing>
          <wp:inline distT="0" distB="0" distL="0" distR="0" wp14:anchorId="2103D738" wp14:editId="2B64525E">
            <wp:extent cx="3325091" cy="2201360"/>
            <wp:effectExtent l="0" t="0" r="889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05 073151.jpg"/>
                    <pic:cNvPicPr/>
                  </pic:nvPicPr>
                  <pic:blipFill>
                    <a:blip r:embed="rId50">
                      <a:extLst>
                        <a:ext uri="{28A0092B-C50C-407E-A947-70E740481C1C}">
                          <a14:useLocalDpi xmlns:a14="http://schemas.microsoft.com/office/drawing/2010/main" val="0"/>
                        </a:ext>
                      </a:extLst>
                    </a:blip>
                    <a:stretch>
                      <a:fillRect/>
                    </a:stretch>
                  </pic:blipFill>
                  <pic:spPr>
                    <a:xfrm>
                      <a:off x="0" y="0"/>
                      <a:ext cx="3322754" cy="2199813"/>
                    </a:xfrm>
                    <a:prstGeom prst="rect">
                      <a:avLst/>
                    </a:prstGeom>
                  </pic:spPr>
                </pic:pic>
              </a:graphicData>
            </a:graphic>
          </wp:inline>
        </w:drawing>
      </w:r>
    </w:p>
    <w:p w:rsidR="004E188E" w:rsidRPr="00A461A3" w:rsidRDefault="004E188E" w:rsidP="007A50E3">
      <w:pPr>
        <w:bidi/>
        <w:rPr>
          <w:rFonts w:ascii="XB Zar" w:hAnsi="XB Zar" w:cs="XB Zar"/>
          <w:sz w:val="32"/>
          <w:szCs w:val="32"/>
          <w:rtl/>
          <w:lang w:bidi="fa-IR"/>
        </w:rPr>
      </w:pPr>
    </w:p>
    <w:p w:rsidR="004E188E" w:rsidRPr="00A461A3" w:rsidRDefault="004E188E" w:rsidP="007A50E3">
      <w:pPr>
        <w:bidi/>
        <w:jc w:val="center"/>
        <w:rPr>
          <w:rFonts w:ascii="XB Zar" w:hAnsi="XB Zar" w:cs="XB Zar"/>
          <w:sz w:val="32"/>
          <w:szCs w:val="32"/>
          <w:rtl/>
          <w:lang w:bidi="fa-IR"/>
        </w:rPr>
      </w:pPr>
      <w:r w:rsidRPr="00A461A3">
        <w:rPr>
          <w:rFonts w:ascii="XB Zar" w:hAnsi="XB Zar" w:cs="XB Zar"/>
          <w:noProof/>
          <w:sz w:val="32"/>
          <w:szCs w:val="32"/>
          <w:rtl/>
          <w:lang w:bidi="ar-SA"/>
        </w:rPr>
        <w:drawing>
          <wp:inline distT="0" distB="0" distL="0" distR="0" wp14:anchorId="42B89D84" wp14:editId="3F7FA1BA">
            <wp:extent cx="3155979" cy="2278380"/>
            <wp:effectExtent l="0" t="0" r="635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05 073205.jpg"/>
                    <pic:cNvPicPr/>
                  </pic:nvPicPr>
                  <pic:blipFill>
                    <a:blip r:embed="rId51">
                      <a:extLst>
                        <a:ext uri="{28A0092B-C50C-407E-A947-70E740481C1C}">
                          <a14:useLocalDpi xmlns:a14="http://schemas.microsoft.com/office/drawing/2010/main" val="0"/>
                        </a:ext>
                      </a:extLst>
                    </a:blip>
                    <a:stretch>
                      <a:fillRect/>
                    </a:stretch>
                  </pic:blipFill>
                  <pic:spPr>
                    <a:xfrm>
                      <a:off x="0" y="0"/>
                      <a:ext cx="3159008" cy="2280567"/>
                    </a:xfrm>
                    <a:prstGeom prst="rect">
                      <a:avLst/>
                    </a:prstGeom>
                  </pic:spPr>
                </pic:pic>
              </a:graphicData>
            </a:graphic>
          </wp:inline>
        </w:drawing>
      </w:r>
    </w:p>
    <w:p w:rsidR="004E188E" w:rsidRPr="00A461A3" w:rsidRDefault="004E188E" w:rsidP="007A50E3">
      <w:pPr>
        <w:bidi/>
        <w:rPr>
          <w:rFonts w:ascii="XB Zar" w:hAnsi="XB Zar" w:cs="XB Zar"/>
          <w:sz w:val="32"/>
          <w:szCs w:val="32"/>
          <w:lang w:bidi="fa-IR"/>
        </w:rPr>
      </w:pPr>
      <w:r w:rsidRPr="00A461A3">
        <w:rPr>
          <w:rFonts w:ascii="XB Zar" w:hAnsi="XB Zar" w:cs="XB Zar"/>
          <w:sz w:val="32"/>
          <w:szCs w:val="32"/>
          <w:rtl/>
          <w:lang w:bidi="fa-IR"/>
        </w:rPr>
        <w:t xml:space="preserve">اگر </w:t>
      </w:r>
      <w:r w:rsidRPr="00A461A3">
        <w:rPr>
          <w:rFonts w:ascii="XB Zar" w:hAnsi="XB Zar" w:cs="XB Zar"/>
          <w:sz w:val="32"/>
          <w:szCs w:val="32"/>
          <w:lang w:bidi="fa-IR"/>
        </w:rPr>
        <w:t>M</w:t>
      </w:r>
      <w:r w:rsidRPr="00A461A3">
        <w:rPr>
          <w:rFonts w:ascii="XB Zar" w:hAnsi="XB Zar" w:cs="XB Zar"/>
          <w:sz w:val="32"/>
          <w:szCs w:val="32"/>
          <w:rtl/>
          <w:lang w:bidi="fa-IR"/>
        </w:rPr>
        <w:t xml:space="preserve"> مضربی از </w:t>
      </w:r>
      <w:r w:rsidRPr="00A461A3">
        <w:rPr>
          <w:rFonts w:ascii="XB Zar" w:hAnsi="XB Zar" w:cs="XB Zar"/>
          <w:sz w:val="32"/>
          <w:szCs w:val="32"/>
          <w:lang w:bidi="fa-IR"/>
        </w:rPr>
        <w:t>P</w:t>
      </w:r>
      <w:r w:rsidRPr="00A461A3">
        <w:rPr>
          <w:rFonts w:ascii="XB Zar" w:hAnsi="XB Zar" w:cs="XB Zar"/>
          <w:sz w:val="32"/>
          <w:szCs w:val="32"/>
          <w:vertAlign w:val="subscript"/>
          <w:lang w:bidi="fa-IR"/>
        </w:rPr>
        <w:t>row</w:t>
      </w:r>
      <w:r w:rsidRPr="00A461A3">
        <w:rPr>
          <w:rFonts w:ascii="XB Zar" w:hAnsi="XB Zar" w:cs="XB Zar"/>
          <w:sz w:val="32"/>
          <w:szCs w:val="32"/>
          <w:rtl/>
          <w:lang w:bidi="fa-IR"/>
        </w:rPr>
        <w:t xml:space="preserve"> نباشد یا </w:t>
      </w:r>
      <w:r w:rsidRPr="00A461A3">
        <w:rPr>
          <w:rFonts w:ascii="XB Zar" w:hAnsi="XB Zar" w:cs="XB Zar"/>
          <w:sz w:val="32"/>
          <w:szCs w:val="32"/>
          <w:lang w:bidi="fa-IR"/>
        </w:rPr>
        <w:t xml:space="preserve">N </w:t>
      </w:r>
      <w:r w:rsidRPr="00A461A3">
        <w:rPr>
          <w:rFonts w:ascii="XB Zar" w:hAnsi="XB Zar" w:cs="XB Zar"/>
          <w:sz w:val="32"/>
          <w:szCs w:val="32"/>
          <w:rtl/>
          <w:lang w:bidi="fa-IR"/>
        </w:rPr>
        <w:t xml:space="preserve">مضربی از  </w:t>
      </w:r>
      <w:r w:rsidRPr="00A461A3">
        <w:rPr>
          <w:rFonts w:ascii="XB Zar" w:hAnsi="XB Zar" w:cs="XB Zar"/>
          <w:sz w:val="32"/>
          <w:szCs w:val="32"/>
          <w:lang w:bidi="fa-IR"/>
        </w:rPr>
        <w:t>P</w:t>
      </w:r>
      <w:r w:rsidRPr="00A461A3">
        <w:rPr>
          <w:rFonts w:ascii="XB Zar" w:hAnsi="XB Zar" w:cs="XB Zar"/>
          <w:sz w:val="32"/>
          <w:szCs w:val="32"/>
          <w:vertAlign w:val="subscript"/>
          <w:lang w:bidi="fa-IR"/>
        </w:rPr>
        <w:t>col</w:t>
      </w:r>
      <w:r w:rsidRPr="00A461A3">
        <w:rPr>
          <w:rFonts w:ascii="XB Zar" w:hAnsi="XB Zar" w:cs="XB Zar"/>
          <w:sz w:val="32"/>
          <w:szCs w:val="32"/>
          <w:rtl/>
          <w:lang w:bidi="fa-IR"/>
        </w:rPr>
        <w:t xml:space="preserve"> نباشد، توزیع کار بین پردازنده ها دیگر متعادل نخواهد بود. در واقع ، اگر </w:t>
      </w:r>
    </w:p>
    <w:p w:rsidR="004E188E" w:rsidRPr="00A461A3" w:rsidRDefault="004E188E" w:rsidP="007A50E3">
      <w:pPr>
        <w:bidi/>
        <w:jc w:val="center"/>
        <w:rPr>
          <w:rFonts w:ascii="XB Zar" w:hAnsi="XB Zar" w:cs="XB Zar"/>
          <w:sz w:val="32"/>
          <w:szCs w:val="32"/>
          <w:rtl/>
          <w:lang w:bidi="fa-IR"/>
        </w:rPr>
      </w:pPr>
      <w:r w:rsidRPr="00A461A3">
        <w:rPr>
          <w:rFonts w:ascii="XB Zar" w:hAnsi="XB Zar" w:cs="XB Zar"/>
          <w:noProof/>
          <w:sz w:val="32"/>
          <w:szCs w:val="32"/>
          <w:rtl/>
          <w:lang w:bidi="ar-SA"/>
        </w:rPr>
        <w:drawing>
          <wp:inline distT="0" distB="0" distL="0" distR="0" wp14:anchorId="1E6C2F12" wp14:editId="3756787E">
            <wp:extent cx="2777067" cy="591246"/>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77308" cy="591297"/>
                    </a:xfrm>
                    <a:prstGeom prst="rect">
                      <a:avLst/>
                    </a:prstGeom>
                  </pic:spPr>
                </pic:pic>
              </a:graphicData>
            </a:graphic>
          </wp:inline>
        </w:drawing>
      </w:r>
    </w:p>
    <w:p w:rsidR="004E188E" w:rsidRPr="00A461A3" w:rsidRDefault="004E188E" w:rsidP="007A50E3">
      <w:pPr>
        <w:bidi/>
        <w:rPr>
          <w:rFonts w:ascii="XB Zar" w:hAnsi="XB Zar" w:cs="XB Zar"/>
          <w:sz w:val="32"/>
          <w:szCs w:val="32"/>
          <w:rtl/>
          <w:lang w:bidi="fa-IR"/>
        </w:rPr>
      </w:pPr>
      <w:r w:rsidRPr="00A461A3">
        <w:rPr>
          <w:rFonts w:ascii="XB Zar" w:hAnsi="XB Zar" w:cs="XB Zar"/>
          <w:sz w:val="32"/>
          <w:szCs w:val="32"/>
          <w:rtl/>
          <w:lang w:bidi="fa-IR"/>
        </w:rPr>
        <w:t xml:space="preserve">آنگاه تعداد ضرب بلاک-بلاک برای هر  پردازنده می تواند بین </w:t>
      </w:r>
      <m:oMath>
        <m:r>
          <m:rPr>
            <m:sty m:val="p"/>
          </m:rPr>
          <w:rPr>
            <w:rFonts w:ascii="Cambria Math" w:hAnsi="Cambria Math" w:cs="Cambria Math" w:hint="cs"/>
            <w:sz w:val="32"/>
            <w:szCs w:val="32"/>
            <w:rtl/>
            <w:lang w:bidi="fa-IR"/>
          </w:rPr>
          <m:t>∝</m:t>
        </m:r>
        <m:r>
          <m:rPr>
            <m:sty m:val="p"/>
          </m:rPr>
          <w:rPr>
            <w:rFonts w:ascii="Cambria Math" w:hAnsi="Cambria Math" w:cs="XB Zar"/>
            <w:sz w:val="32"/>
            <w:szCs w:val="32"/>
            <w:lang w:bidi="fa-IR"/>
          </w:rPr>
          <m:t xml:space="preserve">1∝2 </m:t>
        </m:r>
        <m:r>
          <w:rPr>
            <w:rFonts w:ascii="Cambria Math" w:hAnsi="Cambria Math" w:cs="XB Zar"/>
            <w:sz w:val="32"/>
            <w:szCs w:val="32"/>
            <w:lang w:bidi="fa-IR"/>
          </w:rPr>
          <m:t>R</m:t>
        </m:r>
      </m:oMath>
      <w:r w:rsidRPr="00A461A3">
        <w:rPr>
          <w:rFonts w:ascii="XB Zar" w:hAnsi="XB Zar" w:cs="XB Zar"/>
          <w:sz w:val="32"/>
          <w:szCs w:val="32"/>
          <w:rtl/>
          <w:lang w:bidi="fa-IR"/>
        </w:rPr>
        <w:t xml:space="preserve"> تا </w:t>
      </w:r>
      <m:oMath>
        <m:r>
          <w:rPr>
            <w:rFonts w:ascii="Cambria Math" w:hAnsi="Cambria Math" w:cs="XB Zar"/>
            <w:sz w:val="32"/>
            <w:szCs w:val="32"/>
            <w:lang w:bidi="fa-IR"/>
          </w:rPr>
          <m:t>R</m:t>
        </m:r>
        <m:r>
          <m:rPr>
            <m:sty m:val="p"/>
          </m:rPr>
          <w:rPr>
            <w:rFonts w:ascii="Cambria Math" w:hAnsi="Cambria Math" w:cs="XB Zar"/>
            <w:sz w:val="32"/>
            <w:szCs w:val="32"/>
            <w:lang w:bidi="fa-IR"/>
          </w:rPr>
          <m:t>(∝1+1)(∝2+1)</m:t>
        </m:r>
      </m:oMath>
      <w:r w:rsidRPr="00A461A3">
        <w:rPr>
          <w:rFonts w:ascii="XB Zar" w:hAnsi="XB Zar" w:cs="XB Zar"/>
          <w:sz w:val="32"/>
          <w:szCs w:val="32"/>
          <w:rtl/>
          <w:lang w:bidi="fa-IR"/>
        </w:rPr>
        <w:t xml:space="preserve"> باشد. البته، این موضوع زمانی که محاسبات بزرگ در حال انجام است بی اهمیت خواهد بود. در واقع زمانی که </w:t>
      </w:r>
      <w:r w:rsidRPr="00A461A3">
        <w:rPr>
          <w:rFonts w:ascii="XB Zar" w:hAnsi="XB Zar" w:cs="XB Zar"/>
          <w:sz w:val="32"/>
          <w:szCs w:val="32"/>
          <w:lang w:bidi="fa-IR"/>
        </w:rPr>
        <w:t>N&gt;&gt; P</w:t>
      </w:r>
      <w:r w:rsidRPr="00A461A3">
        <w:rPr>
          <w:rFonts w:ascii="XB Zar" w:hAnsi="XB Zar" w:cs="XB Zar"/>
          <w:sz w:val="32"/>
          <w:szCs w:val="32"/>
          <w:vertAlign w:val="subscript"/>
          <w:lang w:bidi="fa-IR"/>
        </w:rPr>
        <w:t>col</w:t>
      </w:r>
      <w:r w:rsidRPr="00A461A3">
        <w:rPr>
          <w:rFonts w:ascii="XB Zar" w:hAnsi="XB Zar" w:cs="XB Zar"/>
          <w:sz w:val="32"/>
          <w:szCs w:val="32"/>
          <w:rtl/>
          <w:lang w:bidi="fa-IR"/>
        </w:rPr>
        <w:t xml:space="preserve"> و </w:t>
      </w:r>
      <w:r w:rsidRPr="00A461A3">
        <w:rPr>
          <w:rFonts w:ascii="XB Zar" w:hAnsi="XB Zar" w:cs="XB Zar"/>
          <w:sz w:val="32"/>
          <w:szCs w:val="32"/>
          <w:lang w:bidi="fa-IR"/>
        </w:rPr>
        <w:t>M&gt;&gt;P</w:t>
      </w:r>
      <w:r w:rsidRPr="00A461A3">
        <w:rPr>
          <w:rFonts w:ascii="XB Zar" w:hAnsi="XB Zar" w:cs="XB Zar"/>
          <w:sz w:val="32"/>
          <w:szCs w:val="32"/>
          <w:vertAlign w:val="subscript"/>
          <w:lang w:bidi="fa-IR"/>
        </w:rPr>
        <w:t xml:space="preserve">row </w:t>
      </w:r>
      <w:r w:rsidRPr="00A461A3">
        <w:rPr>
          <w:rFonts w:ascii="XB Zar" w:hAnsi="XB Zar" w:cs="XB Zar"/>
          <w:sz w:val="32"/>
          <w:szCs w:val="32"/>
          <w:vertAlign w:val="subscript"/>
          <w:rtl/>
          <w:lang w:bidi="fa-IR"/>
        </w:rPr>
        <w:t xml:space="preserve"> </w:t>
      </w:r>
      <w:r w:rsidRPr="00A461A3">
        <w:rPr>
          <w:rFonts w:ascii="XB Zar" w:hAnsi="XB Zar" w:cs="XB Zar"/>
          <w:sz w:val="32"/>
          <w:szCs w:val="32"/>
          <w:rtl/>
          <w:lang w:bidi="fa-IR"/>
        </w:rPr>
        <w:t>داریم:</w:t>
      </w:r>
    </w:p>
    <w:p w:rsidR="004E188E" w:rsidRPr="00A461A3" w:rsidRDefault="004E188E" w:rsidP="007A50E3">
      <w:pPr>
        <w:bidi/>
        <w:jc w:val="center"/>
        <w:rPr>
          <w:rFonts w:ascii="XB Zar" w:hAnsi="XB Zar" w:cs="XB Zar"/>
          <w:sz w:val="32"/>
          <w:szCs w:val="32"/>
          <w:rtl/>
          <w:lang w:bidi="fa-IR"/>
        </w:rPr>
      </w:pPr>
      <w:r w:rsidRPr="00A461A3">
        <w:rPr>
          <w:rFonts w:ascii="XB Zar" w:hAnsi="XB Zar" w:cs="XB Zar"/>
          <w:noProof/>
          <w:sz w:val="32"/>
          <w:szCs w:val="32"/>
          <w:rtl/>
          <w:lang w:bidi="ar-SA"/>
        </w:rPr>
        <w:drawing>
          <wp:inline distT="0" distB="0" distL="0" distR="0" wp14:anchorId="0B594109" wp14:editId="7A209FC7">
            <wp:extent cx="2638793" cy="42868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38793" cy="428685"/>
                    </a:xfrm>
                    <a:prstGeom prst="rect">
                      <a:avLst/>
                    </a:prstGeom>
                  </pic:spPr>
                </pic:pic>
              </a:graphicData>
            </a:graphic>
          </wp:inline>
        </w:drawing>
      </w:r>
    </w:p>
    <w:p w:rsidR="004E188E" w:rsidRPr="00A461A3" w:rsidRDefault="004E188E" w:rsidP="007A50E3">
      <w:pPr>
        <w:tabs>
          <w:tab w:val="left" w:pos="7429"/>
        </w:tabs>
        <w:bidi/>
        <w:rPr>
          <w:rFonts w:ascii="XB Zar" w:hAnsi="XB Zar" w:cs="XB Zar"/>
          <w:b/>
          <w:bCs/>
          <w:color w:val="C00000"/>
          <w:sz w:val="32"/>
          <w:szCs w:val="32"/>
          <w:rtl/>
          <w:lang w:bidi="ar-SA"/>
        </w:rPr>
      </w:pPr>
      <w:r w:rsidRPr="00A461A3">
        <w:rPr>
          <w:rFonts w:ascii="XB Zar" w:hAnsi="XB Zar" w:cs="XB Zar"/>
          <w:sz w:val="32"/>
          <w:szCs w:val="32"/>
          <w:rtl/>
          <w:lang w:bidi="fa-IR"/>
        </w:rPr>
        <w:lastRenderedPageBreak/>
        <w:t xml:space="preserve">می توان نتیجه گرفت هر دو نوع استراتژی تقسیم کار بین پردازنده ها، برای به روز رسانی  </w:t>
      </w:r>
      <w:r w:rsidRPr="00A461A3">
        <w:rPr>
          <w:rFonts w:ascii="XB Zar" w:hAnsi="XB Zar" w:cs="XB Zar"/>
          <w:sz w:val="32"/>
          <w:szCs w:val="32"/>
          <w:lang w:bidi="fa-IR"/>
        </w:rPr>
        <w:t>C+AB</w:t>
      </w:r>
      <w:r w:rsidRPr="00A461A3">
        <w:rPr>
          <w:rFonts w:ascii="XB Zar" w:hAnsi="XB Zar" w:cs="XB Zar"/>
          <w:sz w:val="32"/>
          <w:szCs w:val="32"/>
          <w:rtl/>
          <w:lang w:bidi="fa-IR"/>
        </w:rPr>
        <w:t xml:space="preserve">، </w:t>
      </w:r>
      <w:r w:rsidRPr="00A461A3">
        <w:rPr>
          <w:rFonts w:ascii="XB Zar" w:hAnsi="XB Zar" w:cs="XB Zar"/>
          <w:sz w:val="32"/>
          <w:szCs w:val="32"/>
          <w:lang w:bidi="fa-IR"/>
        </w:rPr>
        <w:t>load balance</w:t>
      </w:r>
      <w:r w:rsidRPr="00A461A3">
        <w:rPr>
          <w:rFonts w:ascii="XB Zar" w:hAnsi="XB Zar" w:cs="XB Zar"/>
          <w:sz w:val="32"/>
          <w:szCs w:val="32"/>
          <w:rtl/>
          <w:lang w:bidi="fa-IR"/>
        </w:rPr>
        <w:t xml:space="preserve"> هستند. و می توانیم چنین استدلال کنیم که  تخصیص کار بین پردازنده ها با افزایش اندازه مسئله، به طور فزاینده ای متعادل می شود.</w:t>
      </w:r>
    </w:p>
    <w:p w:rsidR="0051460E" w:rsidRPr="00A461A3" w:rsidRDefault="00611426" w:rsidP="007A50E3">
      <w:pPr>
        <w:tabs>
          <w:tab w:val="left" w:pos="7429"/>
        </w:tabs>
        <w:bidi/>
        <w:rPr>
          <w:rFonts w:ascii="XB Zar" w:hAnsi="XB Zar" w:cs="XB Zar"/>
          <w:color w:val="202122"/>
          <w:sz w:val="32"/>
          <w:szCs w:val="32"/>
          <w:rtl/>
          <w:lang w:bidi="ar-SA"/>
        </w:rPr>
      </w:pPr>
      <w:r w:rsidRPr="00A461A3">
        <w:rPr>
          <w:rFonts w:ascii="XB Zar" w:hAnsi="XB Zar" w:cs="XB Zar"/>
          <w:color w:val="202122"/>
          <w:sz w:val="32"/>
          <w:szCs w:val="32"/>
          <w:rtl/>
          <w:lang w:bidi="ar-SA"/>
        </w:rPr>
        <w:tab/>
      </w:r>
    </w:p>
    <w:p w:rsidR="003577B3" w:rsidRPr="00A461A3" w:rsidRDefault="003577B3" w:rsidP="007A50E3">
      <w:pPr>
        <w:pStyle w:val="Header"/>
        <w:bidi/>
        <w:rPr>
          <w:rFonts w:ascii="XB Zar" w:hAnsi="XB Zar" w:cs="XB Zar"/>
          <w:b/>
          <w:bCs/>
          <w:color w:val="C00000"/>
          <w:sz w:val="32"/>
          <w:szCs w:val="32"/>
          <w:rtl/>
          <w:lang w:bidi="fa-IR"/>
        </w:rPr>
      </w:pPr>
      <w:r w:rsidRPr="00A461A3">
        <w:rPr>
          <w:rFonts w:ascii="XB Zar" w:hAnsi="XB Zar" w:cs="XB Zar"/>
          <w:b/>
          <w:bCs/>
          <w:color w:val="C00000"/>
          <w:sz w:val="32"/>
          <w:szCs w:val="32"/>
          <w:rtl/>
          <w:lang w:bidi="fa-IR"/>
        </w:rPr>
        <w:t>حرکت داده و تاخیرهای مربوط به پیاده سازی معماری با چند پردازنده:</w:t>
      </w:r>
    </w:p>
    <w:p w:rsidR="0076574C" w:rsidRPr="00A461A3" w:rsidRDefault="003577B3" w:rsidP="007A50E3">
      <w:pPr>
        <w:bidi/>
        <w:rPr>
          <w:rFonts w:ascii="XB Zar" w:hAnsi="XB Zar" w:cs="XB Zar"/>
          <w:sz w:val="32"/>
          <w:szCs w:val="32"/>
          <w:rtl/>
          <w:lang w:bidi="fa-IR"/>
        </w:rPr>
      </w:pPr>
      <w:r w:rsidRPr="00A461A3">
        <w:rPr>
          <w:rFonts w:ascii="XB Zar" w:hAnsi="XB Zar" w:cs="XB Zar"/>
          <w:sz w:val="32"/>
          <w:szCs w:val="32"/>
          <w:rtl/>
          <w:lang w:bidi="fa-IR"/>
        </w:rPr>
        <w:t>موضوع دیگری که باید مورد توجه قرار گیرد، اهمیت زمانی است که صرف هماهنگی پردازنده ها و حرکت داده در مدار است. زمانی که بحث محاسبه ی اطلاعات به کمک چند پردازنده می باشد، داده ای که یک پردازنده نیاز دارند ممکن است دور باشد و اگر این موضوعی باشد که زیاد اتفاق بیافتد به احتمال زیاد مزیت استفاده از چند پردازنده را از دست خواهیم داد</w:t>
      </w:r>
      <w:r w:rsidRPr="00A461A3">
        <w:rPr>
          <w:rFonts w:ascii="XB Zar" w:hAnsi="XB Zar" w:cs="XB Zar"/>
          <w:sz w:val="32"/>
          <w:szCs w:val="32"/>
          <w:lang w:bidi="fa-IR"/>
        </w:rPr>
        <w:t>.</w:t>
      </w:r>
      <w:r w:rsidRPr="00A461A3">
        <w:rPr>
          <w:rFonts w:ascii="XB Zar" w:hAnsi="XB Zar" w:cs="XB Zar"/>
          <w:sz w:val="32"/>
          <w:szCs w:val="32"/>
          <w:rtl/>
          <w:lang w:bidi="fa-IR"/>
        </w:rPr>
        <w:t xml:space="preserve"> جدا از این ها، زمانی که هر پردازنده باید صبر کند تا محاسبات پردازنده ی دیگر تمام شود نیز زمان از دست رفته به حساب می آید.</w:t>
      </w:r>
    </w:p>
    <w:p w:rsidR="003577B3" w:rsidRPr="00A461A3" w:rsidRDefault="003577B3" w:rsidP="007A50E3">
      <w:pPr>
        <w:bidi/>
        <w:rPr>
          <w:rFonts w:ascii="XB Zar" w:hAnsi="XB Zar" w:cs="XB Zar"/>
          <w:sz w:val="32"/>
          <w:szCs w:val="32"/>
          <w:rtl/>
          <w:lang w:bidi="fa-IR"/>
        </w:rPr>
      </w:pPr>
      <w:r w:rsidRPr="00A461A3">
        <w:rPr>
          <w:rFonts w:ascii="XB Zar" w:hAnsi="XB Zar" w:cs="XB Zar"/>
          <w:sz w:val="32"/>
          <w:szCs w:val="32"/>
          <w:rtl/>
          <w:lang w:bidi="fa-IR"/>
        </w:rPr>
        <w:t xml:space="preserve">همه ی این موضوعات، موجب میشود، مدل سازی عملکرد یا درواقع مدل سازی </w:t>
      </w:r>
      <w:r w:rsidRPr="00A461A3">
        <w:rPr>
          <w:rFonts w:ascii="XB Zar" w:hAnsi="XB Zar" w:cs="XB Zar"/>
          <w:sz w:val="32"/>
          <w:szCs w:val="32"/>
          <w:lang w:bidi="fa-IR"/>
        </w:rPr>
        <w:t>performance</w:t>
      </w:r>
      <w:r w:rsidRPr="00A461A3">
        <w:rPr>
          <w:rFonts w:ascii="XB Zar" w:hAnsi="XB Zar" w:cs="XB Zar"/>
          <w:sz w:val="32"/>
          <w:szCs w:val="32"/>
          <w:rtl/>
          <w:lang w:bidi="fa-IR"/>
        </w:rPr>
        <w:t xml:space="preserve"> دشوار باشد، خصوصاً اینکه در صورت استفاده از تنها یک پردازنده، محاسبات و ارتباطات می توانند همزمان رخ دهند و مشکل های بالا پیش نمی آید.</w:t>
      </w:r>
    </w:p>
    <w:p w:rsidR="007A50E3" w:rsidRDefault="007A50E3" w:rsidP="007A50E3">
      <w:pPr>
        <w:bidi/>
        <w:rPr>
          <w:rFonts w:ascii="XB Zar" w:hAnsi="XB Zar" w:cs="XB Zar"/>
          <w:b/>
          <w:bCs/>
          <w:color w:val="C00000"/>
          <w:sz w:val="40"/>
          <w:szCs w:val="40"/>
          <w:rtl/>
          <w:lang w:bidi="fa-IR"/>
        </w:rPr>
      </w:pPr>
    </w:p>
    <w:p w:rsidR="00D95B73" w:rsidRDefault="00D95B73" w:rsidP="00D95B73">
      <w:pPr>
        <w:bidi/>
        <w:rPr>
          <w:rFonts w:ascii="XB Zar" w:hAnsi="XB Zar" w:cs="XB Zar"/>
          <w:b/>
          <w:bCs/>
          <w:color w:val="C00000"/>
          <w:sz w:val="40"/>
          <w:szCs w:val="40"/>
          <w:lang w:bidi="fa-IR"/>
        </w:rPr>
      </w:pPr>
    </w:p>
    <w:p w:rsidR="00D95B73" w:rsidRPr="00D95B73" w:rsidRDefault="00D95B73" w:rsidP="00D95B73">
      <w:pPr>
        <w:bidi/>
        <w:rPr>
          <w:rFonts w:ascii="XB Zar" w:hAnsi="XB Zar" w:cs="XB Zar"/>
          <w:b/>
          <w:bCs/>
          <w:color w:val="C00000"/>
          <w:sz w:val="32"/>
          <w:szCs w:val="32"/>
          <w:rtl/>
          <w:lang w:bidi="fa-IR"/>
        </w:rPr>
      </w:pPr>
      <w:r w:rsidRPr="00D95B73">
        <w:rPr>
          <w:rFonts w:ascii="XB Zar" w:hAnsi="XB Zar" w:cs="XB Zar" w:hint="cs"/>
          <w:b/>
          <w:bCs/>
          <w:color w:val="C00000"/>
          <w:sz w:val="32"/>
          <w:szCs w:val="32"/>
          <w:rtl/>
          <w:lang w:bidi="fa-IR"/>
        </w:rPr>
        <w:t>پیاده سازی حافظه در این معماری:</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فرض ما بر این است که ماتریس ها درون فایلی قرار دارند، بنابراین دو ماژول طراحی می‌شود: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وظیفه ماژول اول خواندن از فایل است و وظیفه ماژول دوم به شرح ذیل میباشد؛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lastRenderedPageBreak/>
        <w:t xml:space="preserve">در ابتدا باید توجه داشته باشیم که استاندارد </w:t>
      </w:r>
      <w:r w:rsidRPr="00D95B73">
        <w:rPr>
          <w:rFonts w:ascii="XB Zar" w:hAnsi="XB Zar" w:cs="XB Zar"/>
          <w:color w:val="2F2B20" w:themeColor="text1"/>
          <w:sz w:val="32"/>
          <w:szCs w:val="32"/>
          <w:lang w:bidi="fa-IR"/>
        </w:rPr>
        <w:t>IEEE</w:t>
      </w:r>
      <w:r w:rsidRPr="00D95B73">
        <w:rPr>
          <w:rFonts w:ascii="XB Zar" w:hAnsi="XB Zar" w:cs="XB Zar"/>
          <w:color w:val="2F2B20" w:themeColor="text1"/>
          <w:sz w:val="32"/>
          <w:szCs w:val="32"/>
          <w:rtl/>
          <w:lang w:bidi="fa-IR"/>
        </w:rPr>
        <w:t xml:space="preserve"> ۱ بعدی است. از طرفی ماتریس هم دو بعد دارد، بنابراین طراحی باید سه بعدی باشد، اما از آنجاییکه سه بعدی تنها در سیستم وریلاگ امکان پذیر است و در وریلاگ نمیتوان طراحی کرد، مجبور می‌شویم به صورت دو بعدی طراحی کنیم بدینصورت که عرض </w:t>
      </w:r>
      <w:r w:rsidRPr="00D95B73">
        <w:rPr>
          <w:rFonts w:ascii="XB Zar" w:hAnsi="XB Zar" w:cs="XB Zar"/>
          <w:color w:val="2F2B20" w:themeColor="text1"/>
          <w:sz w:val="32"/>
          <w:szCs w:val="32"/>
          <w:lang w:bidi="fa-IR"/>
        </w:rPr>
        <w:t>(width)</w:t>
      </w:r>
      <w:r w:rsidRPr="00D95B73">
        <w:rPr>
          <w:rFonts w:ascii="XB Zar" w:hAnsi="XB Zar" w:cs="XB Zar"/>
          <w:color w:val="2F2B20" w:themeColor="text1"/>
          <w:sz w:val="32"/>
          <w:szCs w:val="32"/>
          <w:rtl/>
          <w:lang w:bidi="fa-IR"/>
        </w:rPr>
        <w:t xml:space="preserve"> مموری را ۳۲ بیت در نظر گرفته و </w:t>
      </w:r>
      <w:r w:rsidRPr="00D95B73">
        <w:rPr>
          <w:rFonts w:ascii="XB Zar" w:hAnsi="XB Zar" w:cs="XB Zar"/>
          <w:color w:val="2F2B20" w:themeColor="text1"/>
          <w:sz w:val="32"/>
          <w:szCs w:val="32"/>
          <w:lang w:bidi="fa-IR"/>
        </w:rPr>
        <w:t xml:space="preserve"> </w:t>
      </w:r>
      <w:r w:rsidRPr="00D95B73">
        <w:rPr>
          <w:rFonts w:ascii="XB Zar" w:hAnsi="XB Zar" w:cs="XB Zar"/>
          <w:color w:val="2F2B20" w:themeColor="text1"/>
          <w:sz w:val="32"/>
          <w:szCs w:val="32"/>
          <w:rtl/>
          <w:lang w:bidi="fa-IR"/>
        </w:rPr>
        <w:t>طول (</w:t>
      </w:r>
      <w:r w:rsidRPr="00D95B73">
        <w:rPr>
          <w:rFonts w:ascii="XB Zar" w:hAnsi="XB Zar" w:cs="XB Zar"/>
          <w:color w:val="2F2B20" w:themeColor="text1"/>
          <w:sz w:val="32"/>
          <w:szCs w:val="32"/>
          <w:lang w:bidi="fa-IR"/>
        </w:rPr>
        <w:t>height</w:t>
      </w:r>
      <w:r w:rsidRPr="00D95B73">
        <w:rPr>
          <w:rFonts w:ascii="XB Zar" w:hAnsi="XB Zar" w:cs="XB Zar"/>
          <w:color w:val="2F2B20" w:themeColor="text1"/>
          <w:sz w:val="32"/>
          <w:szCs w:val="32"/>
          <w:rtl/>
          <w:lang w:bidi="fa-IR"/>
        </w:rPr>
        <w:t>) آن را نیز به صورت پارامتری در اوردر چند هزار بیت تعریف میکنیم.</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در هر خانه مموری یک عدد </w:t>
      </w:r>
      <w:r w:rsidRPr="00D95B73">
        <w:rPr>
          <w:rFonts w:ascii="XB Zar" w:hAnsi="XB Zar" w:cs="XB Zar"/>
          <w:color w:val="2F2B20" w:themeColor="text1"/>
          <w:sz w:val="32"/>
          <w:szCs w:val="32"/>
          <w:lang w:bidi="fa-IR"/>
        </w:rPr>
        <w:t>floating point</w:t>
      </w:r>
      <w:r w:rsidRPr="00D95B73">
        <w:rPr>
          <w:rFonts w:ascii="XB Zar" w:hAnsi="XB Zar" w:cs="XB Zar"/>
          <w:color w:val="2F2B20" w:themeColor="text1"/>
          <w:sz w:val="32"/>
          <w:szCs w:val="32"/>
          <w:rtl/>
          <w:lang w:bidi="fa-IR"/>
        </w:rPr>
        <w:t xml:space="preserve"> قرار میگیرد.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در ادامه نحوه قرار گیری ماتریس ها را در مموری شرح می‌دهیم؛</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مطابق خواست پروژه، خانه اول مموری، </w:t>
      </w:r>
      <w:r w:rsidRPr="00D95B73">
        <w:rPr>
          <w:rFonts w:ascii="XB Zar" w:hAnsi="XB Zar" w:cs="XB Zar"/>
          <w:color w:val="2F2B20" w:themeColor="text1"/>
          <w:sz w:val="32"/>
          <w:szCs w:val="32"/>
          <w:lang w:bidi="fa-IR"/>
        </w:rPr>
        <w:t>status</w:t>
      </w:r>
      <w:r w:rsidRPr="00D95B73">
        <w:rPr>
          <w:rFonts w:ascii="XB Zar" w:hAnsi="XB Zar" w:cs="XB Zar"/>
          <w:color w:val="2F2B20" w:themeColor="text1"/>
          <w:sz w:val="32"/>
          <w:szCs w:val="32"/>
          <w:rtl/>
          <w:lang w:bidi="fa-IR"/>
        </w:rPr>
        <w:t xml:space="preserve"> قرار میگیرد. در واقع اندازه های دو ماتریس که فرض میشود یکی </w:t>
      </w:r>
      <w:r w:rsidRPr="00D95B73">
        <w:rPr>
          <w:rFonts w:ascii="XB Zar" w:hAnsi="XB Zar" w:cs="XB Zar"/>
          <w:color w:val="2F2B20" w:themeColor="text1"/>
          <w:sz w:val="32"/>
          <w:szCs w:val="32"/>
          <w:lang w:bidi="fa-IR"/>
        </w:rPr>
        <w:t>m*n</w:t>
      </w:r>
      <w:r w:rsidRPr="00D95B73">
        <w:rPr>
          <w:rFonts w:ascii="XB Zar" w:hAnsi="XB Zar" w:cs="XB Zar"/>
          <w:color w:val="2F2B20" w:themeColor="text1"/>
          <w:sz w:val="32"/>
          <w:szCs w:val="32"/>
          <w:rtl/>
          <w:lang w:bidi="fa-IR"/>
        </w:rPr>
        <w:t xml:space="preserve"> و دیگری </w:t>
      </w:r>
      <w:r w:rsidRPr="00D95B73">
        <w:rPr>
          <w:rFonts w:ascii="XB Zar" w:hAnsi="XB Zar" w:cs="XB Zar"/>
          <w:color w:val="2F2B20" w:themeColor="text1"/>
          <w:sz w:val="32"/>
          <w:szCs w:val="32"/>
          <w:lang w:bidi="fa-IR"/>
        </w:rPr>
        <w:t>n*P</w:t>
      </w:r>
      <w:r w:rsidRPr="00D95B73">
        <w:rPr>
          <w:rFonts w:ascii="XB Zar" w:hAnsi="XB Zar" w:cs="XB Zar"/>
          <w:color w:val="2F2B20" w:themeColor="text1"/>
          <w:sz w:val="32"/>
          <w:szCs w:val="32"/>
          <w:rtl/>
          <w:lang w:bidi="fa-IR"/>
        </w:rPr>
        <w:t xml:space="preserve"> میباشد، در آن قرار دارند.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حال از خانه دوم مموری به ترتیب سطر اول ماتریس را در مموری قرار می‌دهیم یعنی درایه اول از سطر اول در خانه دوم مموری، سپس درایه دوم از سطر دوم مموری در خانه سوم مموری و به همین شکل در مموری قرار می دهیم. سپس درایه‌های سطر دوم ماتریس را در ادامه مشابه سطر در مموری قرار می‌دهیم.</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هنگامی که ماتریس اول به صورت کامل در مموری به روش فوق، قرار داده شد، یه گپ در حدود ۱۰ـ۲۰ خانه در مموری ایجاد کرده و سپس ماتریس دوم را مشابه ماتریس اول در مموری قرار می‌دهیم.</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نکته حائز توجه این است که ما بسته به تعداد </w:t>
      </w:r>
      <w:r w:rsidRPr="00D95B73">
        <w:rPr>
          <w:rFonts w:ascii="XB Zar" w:hAnsi="XB Zar" w:cs="XB Zar"/>
          <w:color w:val="2F2B20" w:themeColor="text1"/>
          <w:sz w:val="32"/>
          <w:szCs w:val="32"/>
          <w:lang w:bidi="fa-IR"/>
        </w:rPr>
        <w:t>input address</w:t>
      </w:r>
      <w:r w:rsidRPr="00D95B73">
        <w:rPr>
          <w:rFonts w:ascii="XB Zar" w:hAnsi="XB Zar" w:cs="XB Zar"/>
          <w:color w:val="2F2B20" w:themeColor="text1"/>
          <w:sz w:val="32"/>
          <w:szCs w:val="32"/>
          <w:rtl/>
          <w:lang w:bidi="fa-IR"/>
        </w:rPr>
        <w:t xml:space="preserve"> هایی که داریم، می توانیم همزمان به همان تعداد در مموری درایه های ماتریس را قرار دهیم به عنوان مثال اگر دو تا </w:t>
      </w:r>
      <w:r w:rsidRPr="00D95B73">
        <w:rPr>
          <w:rFonts w:ascii="XB Zar" w:hAnsi="XB Zar" w:cs="XB Zar"/>
          <w:color w:val="2F2B20" w:themeColor="text1"/>
          <w:sz w:val="32"/>
          <w:szCs w:val="32"/>
          <w:lang w:bidi="fa-IR"/>
        </w:rPr>
        <w:t>input address</w:t>
      </w:r>
      <w:r w:rsidRPr="00D95B73">
        <w:rPr>
          <w:rFonts w:ascii="XB Zar" w:hAnsi="XB Zar" w:cs="XB Zar"/>
          <w:color w:val="2F2B20" w:themeColor="text1"/>
          <w:sz w:val="32"/>
          <w:szCs w:val="32"/>
          <w:rtl/>
          <w:lang w:bidi="fa-IR"/>
        </w:rPr>
        <w:t xml:space="preserve"> داشته باشیم میتوان دو تا دو تا، درایه های ماتریس ها را در هر عملیات در دو خانه مموری قرار داد.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در ادامه یک </w:t>
      </w:r>
      <w:r w:rsidRPr="00D95B73">
        <w:rPr>
          <w:rFonts w:ascii="XB Zar" w:hAnsi="XB Zar" w:cs="XB Zar"/>
          <w:color w:val="2F2B20" w:themeColor="text1"/>
          <w:sz w:val="32"/>
          <w:szCs w:val="32"/>
          <w:lang w:bidi="fa-IR"/>
        </w:rPr>
        <w:t>Write</w:t>
      </w:r>
      <w:r w:rsidRPr="00D95B73">
        <w:rPr>
          <w:rFonts w:ascii="XB Zar" w:hAnsi="XB Zar" w:cs="XB Zar"/>
          <w:color w:val="2F2B20" w:themeColor="text1"/>
          <w:sz w:val="32"/>
          <w:szCs w:val="32"/>
          <w:rtl/>
          <w:lang w:bidi="fa-IR"/>
        </w:rPr>
        <w:t xml:space="preserve"> هم در کد ما قرار دارد برای مواقعی که نیاز به نوشتن در مموری داریم.</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lastRenderedPageBreak/>
        <w:t xml:space="preserve">یک </w:t>
      </w:r>
      <w:r w:rsidRPr="00D95B73">
        <w:rPr>
          <w:rFonts w:ascii="XB Zar" w:hAnsi="XB Zar" w:cs="XB Zar"/>
          <w:color w:val="2F2B20" w:themeColor="text1"/>
          <w:sz w:val="32"/>
          <w:szCs w:val="32"/>
          <w:lang w:bidi="fa-IR"/>
        </w:rPr>
        <w:t>wrtite_enable</w:t>
      </w:r>
      <w:r w:rsidRPr="00D95B73">
        <w:rPr>
          <w:rFonts w:ascii="XB Zar" w:hAnsi="XB Zar" w:cs="XB Zar"/>
          <w:color w:val="2F2B20" w:themeColor="text1"/>
          <w:sz w:val="32"/>
          <w:szCs w:val="32"/>
          <w:rtl/>
          <w:lang w:bidi="fa-IR"/>
        </w:rPr>
        <w:t xml:space="preserve"> که در واقعی </w:t>
      </w:r>
      <w:r w:rsidRPr="00D95B73">
        <w:rPr>
          <w:rFonts w:ascii="XB Zar" w:hAnsi="XB Zar" w:cs="XB Zar"/>
          <w:color w:val="2F2B20" w:themeColor="text1"/>
          <w:sz w:val="32"/>
          <w:szCs w:val="32"/>
          <w:lang w:bidi="fa-IR"/>
        </w:rPr>
        <w:t>flag</w:t>
      </w:r>
      <w:r w:rsidRPr="00D95B73">
        <w:rPr>
          <w:rFonts w:ascii="XB Zar" w:hAnsi="XB Zar" w:cs="XB Zar"/>
          <w:color w:val="2F2B20" w:themeColor="text1"/>
          <w:sz w:val="32"/>
          <w:szCs w:val="32"/>
          <w:rtl/>
          <w:lang w:bidi="fa-IR"/>
        </w:rPr>
        <w:t xml:space="preserve"> ای میباشد برای اینکه قابلیت نوشتن فعال شود یا غیر فعال.</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یک </w:t>
      </w:r>
      <w:r w:rsidRPr="00D95B73">
        <w:rPr>
          <w:rFonts w:ascii="XB Zar" w:hAnsi="XB Zar" w:cs="XB Zar"/>
          <w:color w:val="2F2B20" w:themeColor="text1"/>
          <w:sz w:val="32"/>
          <w:szCs w:val="32"/>
          <w:lang w:bidi="fa-IR"/>
        </w:rPr>
        <w:t>write_address</w:t>
      </w:r>
      <w:r w:rsidRPr="00D95B73">
        <w:rPr>
          <w:rFonts w:ascii="XB Zar" w:hAnsi="XB Zar" w:cs="XB Zar"/>
          <w:color w:val="2F2B20" w:themeColor="text1"/>
          <w:sz w:val="32"/>
          <w:szCs w:val="32"/>
          <w:rtl/>
          <w:lang w:bidi="fa-IR"/>
        </w:rPr>
        <w:t xml:space="preserve"> که نشان میدهد در چه آدرسی از مموری باید دیتای مورد نظر نوشته شود.</w:t>
      </w:r>
    </w:p>
    <w:p w:rsidR="00D95B73" w:rsidRPr="00D95B73" w:rsidRDefault="00D95B73" w:rsidP="00D95B73">
      <w:pPr>
        <w:bidi/>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و یک </w:t>
      </w:r>
      <w:r w:rsidRPr="00D95B73">
        <w:rPr>
          <w:rFonts w:ascii="XB Zar" w:hAnsi="XB Zar" w:cs="XB Zar"/>
          <w:color w:val="2F2B20" w:themeColor="text1"/>
          <w:sz w:val="32"/>
          <w:szCs w:val="32"/>
          <w:lang w:bidi="fa-IR"/>
        </w:rPr>
        <w:t>write_data</w:t>
      </w:r>
      <w:r w:rsidRPr="00D95B73">
        <w:rPr>
          <w:rFonts w:ascii="XB Zar" w:hAnsi="XB Zar" w:cs="XB Zar"/>
          <w:color w:val="2F2B20" w:themeColor="text1"/>
          <w:sz w:val="32"/>
          <w:szCs w:val="32"/>
          <w:rtl/>
          <w:lang w:bidi="fa-IR"/>
        </w:rPr>
        <w:t xml:space="preserve"> که دیتای مورد نظر در آن قرار داشته و قرار است در مموری نوشته شود.</w:t>
      </w:r>
    </w:p>
    <w:p w:rsidR="00D95B73" w:rsidRPr="00D95B73" w:rsidRDefault="00D95B73" w:rsidP="00D95B73">
      <w:pPr>
        <w:bidi/>
        <w:rPr>
          <w:rFonts w:ascii="XB Zar" w:hAnsi="XB Zar" w:cs="XB Zar"/>
          <w:color w:val="2F2B20" w:themeColor="text1"/>
          <w:sz w:val="32"/>
          <w:szCs w:val="32"/>
          <w:lang w:bidi="fa-IR"/>
        </w:rPr>
      </w:pPr>
      <w:r w:rsidRPr="00D95B73">
        <w:rPr>
          <w:rFonts w:ascii="XB Zar" w:hAnsi="XB Zar" w:cs="XB Zar"/>
          <w:color w:val="2F2B20" w:themeColor="text1"/>
          <w:sz w:val="32"/>
          <w:szCs w:val="32"/>
          <w:rtl/>
          <w:lang w:bidi="fa-IR"/>
        </w:rPr>
        <w:t>به عنوان مثال شکل زیر نجوه پر شدن مموری و قرار گیری دو ماتریس مورد نظر را در آن نشان می‌دهد.</w:t>
      </w:r>
    </w:p>
    <w:p w:rsidR="00D95B73" w:rsidRPr="00D95B73" w:rsidRDefault="00D95B73" w:rsidP="00D95B73">
      <w:pPr>
        <w:rPr>
          <w:rFonts w:ascii="XB Zar" w:hAnsi="XB Zar" w:cs="XB Zar"/>
          <w:color w:val="2F2B20" w:themeColor="text1"/>
          <w:sz w:val="32"/>
          <w:szCs w:val="32"/>
          <w:rtl/>
          <w:lang w:bidi="fa-IR"/>
        </w:rPr>
      </w:pPr>
      <w:r w:rsidRPr="00D95B73">
        <w:rPr>
          <w:rFonts w:ascii="XB Zar" w:hAnsi="XB Zar" w:cs="XB Zar"/>
          <w:color w:val="2F2B20" w:themeColor="text1"/>
          <w:sz w:val="32"/>
          <w:szCs w:val="32"/>
          <w:rtl/>
          <w:lang w:bidi="fa-IR"/>
        </w:rPr>
        <w:t xml:space="preserve">      </w:t>
      </w:r>
      <w:r w:rsidRPr="00D95B73">
        <w:rPr>
          <w:rFonts w:ascii="XB Zar" w:hAnsi="XB Zar" w:cs="XB Zar"/>
          <w:color w:val="2F2B20" w:themeColor="text1"/>
          <w:sz w:val="32"/>
          <w:szCs w:val="32"/>
          <w:lang w:bidi="fa-IR"/>
        </w:rPr>
        <w:t>B</w:t>
      </w:r>
      <w:r w:rsidRPr="00D95B73">
        <w:rPr>
          <w:rFonts w:ascii="XB Zar" w:hAnsi="XB Zar" w:cs="XB Zar"/>
          <w:color w:val="2F2B20" w:themeColor="text1"/>
          <w:sz w:val="32"/>
          <w:szCs w:val="32"/>
          <w:vertAlign w:val="subscript"/>
          <w:lang w:bidi="fa-IR"/>
        </w:rPr>
        <w:t>3*1</w:t>
      </w:r>
      <w:r w:rsidRPr="00D95B73">
        <w:rPr>
          <w:rFonts w:ascii="XB Zar" w:hAnsi="XB Zar" w:cs="XB Zar"/>
          <w:color w:val="2F2B20" w:themeColor="text1"/>
          <w:sz w:val="32"/>
          <w:szCs w:val="32"/>
          <w:rtl/>
          <w:lang w:bidi="fa-IR"/>
        </w:rPr>
        <w:t xml:space="preserve">                   ماتریس دوم: </w:t>
      </w:r>
      <w:r w:rsidRPr="00D95B73">
        <w:rPr>
          <w:rFonts w:ascii="XB Zar" w:hAnsi="XB Zar" w:cs="XB Zar"/>
          <w:color w:val="2F2B20" w:themeColor="text1"/>
          <w:sz w:val="32"/>
          <w:szCs w:val="32"/>
          <w:lang w:bidi="fa-IR"/>
        </w:rPr>
        <w:t>A</w:t>
      </w:r>
      <w:r w:rsidRPr="00D95B73">
        <w:rPr>
          <w:rFonts w:ascii="XB Zar" w:hAnsi="XB Zar" w:cs="XB Zar"/>
          <w:color w:val="2F2B20" w:themeColor="text1"/>
          <w:sz w:val="32"/>
          <w:szCs w:val="32"/>
          <w:vertAlign w:val="subscript"/>
          <w:lang w:bidi="fa-IR"/>
        </w:rPr>
        <w:t xml:space="preserve">2*3 </w:t>
      </w:r>
      <w:r w:rsidRPr="00D95B73">
        <w:rPr>
          <w:rFonts w:ascii="XB Zar" w:hAnsi="XB Zar" w:cs="XB Zar"/>
          <w:color w:val="2F2B20" w:themeColor="text1"/>
          <w:sz w:val="32"/>
          <w:szCs w:val="32"/>
          <w:rtl/>
          <w:lang w:bidi="fa-IR"/>
        </w:rPr>
        <w:t>ماتریس اول:</w:t>
      </w:r>
    </w:p>
    <w:tbl>
      <w:tblPr>
        <w:tblStyle w:val="TableGrid"/>
        <w:bidiVisual/>
        <w:tblW w:w="0" w:type="auto"/>
        <w:tblInd w:w="5849" w:type="dxa"/>
        <w:tblLook w:val="04A0" w:firstRow="1" w:lastRow="0" w:firstColumn="1" w:lastColumn="0" w:noHBand="0" w:noVBand="1"/>
      </w:tblPr>
      <w:tblGrid>
        <w:gridCol w:w="3998"/>
      </w:tblGrid>
      <w:tr w:rsidR="00D95B73" w:rsidTr="00D95B73">
        <w:trPr>
          <w:trHeight w:val="737"/>
        </w:trPr>
        <w:tc>
          <w:tcPr>
            <w:tcW w:w="3998" w:type="dxa"/>
          </w:tcPr>
          <w:p w:rsidR="00D95B73" w:rsidRDefault="00D95B73" w:rsidP="00D95B73">
            <w:pPr>
              <w:bidi/>
              <w:jc w:val="center"/>
              <w:rPr>
                <w:rFonts w:ascii="XB Zar" w:hAnsi="XB Zar" w:cs="XB Zar"/>
                <w:color w:val="2F2B20" w:themeColor="text1"/>
                <w:sz w:val="32"/>
                <w:szCs w:val="32"/>
                <w:lang w:bidi="fa-IR"/>
              </w:rPr>
            </w:pPr>
            <w:r>
              <w:rPr>
                <w:rFonts w:ascii="XB Zar" w:hAnsi="XB Zar" w:cs="XB Zar"/>
                <w:color w:val="2F2B20" w:themeColor="text1"/>
                <w:sz w:val="32"/>
                <w:szCs w:val="32"/>
                <w:lang w:bidi="fa-IR"/>
              </w:rPr>
              <w:t>status</w:t>
            </w:r>
          </w:p>
        </w:tc>
      </w:tr>
      <w:tr w:rsidR="00D95B73" w:rsidTr="00D95B73">
        <w:trPr>
          <w:trHeight w:val="737"/>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D95B73">
              <w:rPr>
                <w:rFonts w:ascii="XB Zar" w:hAnsi="XB Zar" w:cs="XB Zar"/>
                <w:color w:val="2F2B20" w:themeColor="text1"/>
                <w:sz w:val="32"/>
                <w:szCs w:val="32"/>
                <w:vertAlign w:val="subscript"/>
                <w:lang w:bidi="fa-IR"/>
              </w:rPr>
              <w:t>11</w:t>
            </w:r>
          </w:p>
        </w:tc>
      </w:tr>
      <w:tr w:rsidR="00D95B73" w:rsidTr="00D95B73">
        <w:trPr>
          <w:trHeight w:val="754"/>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D95B73">
              <w:rPr>
                <w:rFonts w:ascii="XB Zar" w:hAnsi="XB Zar" w:cs="XB Zar"/>
                <w:color w:val="2F2B20" w:themeColor="text1"/>
                <w:sz w:val="32"/>
                <w:szCs w:val="32"/>
                <w:vertAlign w:val="subscript"/>
                <w:lang w:bidi="fa-IR"/>
              </w:rPr>
              <w:t>12</w:t>
            </w:r>
          </w:p>
        </w:tc>
      </w:tr>
      <w:tr w:rsidR="00D95B73" w:rsidTr="00D95B73">
        <w:trPr>
          <w:trHeight w:val="737"/>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D95B73">
              <w:rPr>
                <w:rFonts w:ascii="XB Zar" w:hAnsi="XB Zar" w:cs="XB Zar"/>
                <w:color w:val="2F2B20" w:themeColor="text1"/>
                <w:sz w:val="32"/>
                <w:szCs w:val="32"/>
                <w:vertAlign w:val="subscript"/>
                <w:lang w:bidi="fa-IR"/>
              </w:rPr>
              <w:t>13</w:t>
            </w:r>
          </w:p>
        </w:tc>
      </w:tr>
      <w:tr w:rsidR="00D95B73" w:rsidTr="00D95B73">
        <w:trPr>
          <w:trHeight w:val="737"/>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D95B73">
              <w:rPr>
                <w:rFonts w:ascii="XB Zar" w:hAnsi="XB Zar" w:cs="XB Zar"/>
                <w:color w:val="2F2B20" w:themeColor="text1"/>
                <w:sz w:val="32"/>
                <w:szCs w:val="32"/>
                <w:vertAlign w:val="subscript"/>
                <w:lang w:bidi="fa-IR"/>
              </w:rPr>
              <w:t>21</w:t>
            </w:r>
          </w:p>
        </w:tc>
      </w:tr>
      <w:tr w:rsidR="00D95B73" w:rsidTr="00D95B73">
        <w:trPr>
          <w:trHeight w:val="754"/>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C30E25">
              <w:rPr>
                <w:rFonts w:ascii="XB Zar" w:hAnsi="XB Zar" w:cs="XB Zar"/>
                <w:color w:val="2F2B20" w:themeColor="text1"/>
                <w:sz w:val="32"/>
                <w:szCs w:val="32"/>
                <w:vertAlign w:val="subscript"/>
                <w:lang w:bidi="fa-IR"/>
              </w:rPr>
              <w:t>22</w:t>
            </w:r>
          </w:p>
        </w:tc>
      </w:tr>
      <w:tr w:rsidR="00D95B73" w:rsidTr="00D95B73">
        <w:trPr>
          <w:trHeight w:val="754"/>
        </w:trPr>
        <w:tc>
          <w:tcPr>
            <w:tcW w:w="3998" w:type="dxa"/>
          </w:tcPr>
          <w:p w:rsidR="00D95B73" w:rsidRDefault="00D95B73" w:rsidP="00D95B73">
            <w:pPr>
              <w:bidi/>
              <w:jc w:val="center"/>
              <w:rPr>
                <w:rFonts w:ascii="XB Zar" w:hAnsi="XB Zar" w:cs="XB Zar"/>
                <w:color w:val="2F2B20" w:themeColor="text1"/>
                <w:sz w:val="32"/>
                <w:szCs w:val="32"/>
                <w:rtl/>
                <w:lang w:bidi="fa-IR"/>
              </w:rPr>
            </w:pPr>
            <w:r>
              <w:rPr>
                <w:rFonts w:ascii="XB Zar" w:hAnsi="XB Zar" w:cs="XB Zar"/>
                <w:color w:val="2F2B20" w:themeColor="text1"/>
                <w:sz w:val="32"/>
                <w:szCs w:val="32"/>
                <w:lang w:bidi="fa-IR"/>
              </w:rPr>
              <w:t>a</w:t>
            </w:r>
            <w:r w:rsidRPr="00C30E25">
              <w:rPr>
                <w:rFonts w:ascii="XB Zar" w:hAnsi="XB Zar" w:cs="XB Zar"/>
                <w:color w:val="2F2B20" w:themeColor="text1"/>
                <w:sz w:val="32"/>
                <w:szCs w:val="32"/>
                <w:vertAlign w:val="subscript"/>
                <w:lang w:bidi="fa-IR"/>
              </w:rPr>
              <w:t>23</w:t>
            </w:r>
          </w:p>
        </w:tc>
      </w:tr>
    </w:tbl>
    <w:p w:rsidR="00D95B73" w:rsidRPr="00D95B73" w:rsidRDefault="00D95B73" w:rsidP="00D95B73">
      <w:pPr>
        <w:bidi/>
        <w:rPr>
          <w:rFonts w:ascii="XB Zar" w:hAnsi="XB Zar" w:cs="XB Zar"/>
          <w:color w:val="2F2B20" w:themeColor="text1"/>
          <w:sz w:val="32"/>
          <w:szCs w:val="32"/>
          <w:rtl/>
          <w:lang w:bidi="fa-IR"/>
        </w:rPr>
      </w:pPr>
    </w:p>
    <w:tbl>
      <w:tblPr>
        <w:tblStyle w:val="TableGrid"/>
        <w:bidiVisual/>
        <w:tblW w:w="0" w:type="auto"/>
        <w:tblInd w:w="6614" w:type="dxa"/>
        <w:tblLook w:val="04A0" w:firstRow="1" w:lastRow="0" w:firstColumn="1" w:lastColumn="0" w:noHBand="0" w:noVBand="1"/>
      </w:tblPr>
      <w:tblGrid>
        <w:gridCol w:w="4209"/>
      </w:tblGrid>
      <w:tr w:rsidR="00C30E25" w:rsidTr="00C30E25">
        <w:trPr>
          <w:trHeight w:val="839"/>
        </w:trPr>
        <w:tc>
          <w:tcPr>
            <w:tcW w:w="4209" w:type="dxa"/>
          </w:tcPr>
          <w:p w:rsidR="00C30E25" w:rsidRPr="00C30E25" w:rsidRDefault="00C30E25" w:rsidP="00C30E25">
            <w:pPr>
              <w:bidi/>
              <w:jc w:val="center"/>
              <w:rPr>
                <w:rFonts w:ascii="XB Zar" w:hAnsi="XB Zar" w:cs="XB Zar"/>
                <w:color w:val="C00000"/>
                <w:sz w:val="32"/>
                <w:szCs w:val="32"/>
                <w:rtl/>
                <w:lang w:bidi="fa-IR"/>
              </w:rPr>
            </w:pPr>
            <w:r>
              <w:rPr>
                <w:rFonts w:ascii="XB Zar" w:hAnsi="XB Zar" w:cs="XB Zar"/>
                <w:color w:val="2F2B20" w:themeColor="text1"/>
                <w:sz w:val="32"/>
                <w:szCs w:val="32"/>
                <w:lang w:bidi="fa-IR"/>
              </w:rPr>
              <w:t>b</w:t>
            </w:r>
            <w:r w:rsidRPr="00C30E25">
              <w:rPr>
                <w:rFonts w:ascii="XB Zar" w:hAnsi="XB Zar" w:cs="XB Zar"/>
                <w:color w:val="2F2B20" w:themeColor="text1"/>
                <w:sz w:val="32"/>
                <w:szCs w:val="32"/>
                <w:lang w:bidi="fa-IR"/>
              </w:rPr>
              <w:t xml:space="preserve"> </w:t>
            </w:r>
            <w:r w:rsidRPr="00C30E25">
              <w:rPr>
                <w:rFonts w:ascii="XB Zar" w:hAnsi="XB Zar" w:cs="XB Zar"/>
                <w:color w:val="2F2B20" w:themeColor="text1"/>
                <w:sz w:val="32"/>
                <w:szCs w:val="32"/>
                <w:vertAlign w:val="subscript"/>
                <w:lang w:bidi="fa-IR"/>
              </w:rPr>
              <w:t>11</w:t>
            </w:r>
          </w:p>
        </w:tc>
      </w:tr>
      <w:tr w:rsidR="00C30E25" w:rsidTr="00C30E25">
        <w:trPr>
          <w:trHeight w:val="855"/>
        </w:trPr>
        <w:tc>
          <w:tcPr>
            <w:tcW w:w="4209" w:type="dxa"/>
          </w:tcPr>
          <w:p w:rsidR="00C30E25" w:rsidRPr="00C30E25" w:rsidRDefault="00C30E25" w:rsidP="00C30E25">
            <w:pPr>
              <w:bidi/>
              <w:jc w:val="center"/>
              <w:rPr>
                <w:rFonts w:ascii="XB Zar" w:hAnsi="XB Zar" w:cs="XB Zar"/>
                <w:color w:val="C00000"/>
                <w:sz w:val="32"/>
                <w:szCs w:val="32"/>
                <w:rtl/>
                <w:lang w:bidi="fa-IR"/>
              </w:rPr>
            </w:pPr>
            <w:r>
              <w:rPr>
                <w:rFonts w:ascii="XB Zar" w:hAnsi="XB Zar" w:cs="XB Zar"/>
                <w:color w:val="2F2B20" w:themeColor="text1"/>
                <w:sz w:val="32"/>
                <w:szCs w:val="32"/>
                <w:lang w:bidi="fa-IR"/>
              </w:rPr>
              <w:t>b</w:t>
            </w:r>
            <w:r w:rsidRPr="00C30E25">
              <w:rPr>
                <w:rFonts w:ascii="XB Zar" w:hAnsi="XB Zar" w:cs="XB Zar"/>
                <w:color w:val="2F2B20" w:themeColor="text1"/>
                <w:sz w:val="32"/>
                <w:szCs w:val="32"/>
                <w:lang w:bidi="fa-IR"/>
              </w:rPr>
              <w:t xml:space="preserve"> </w:t>
            </w:r>
            <w:r w:rsidRPr="00C30E25">
              <w:rPr>
                <w:rFonts w:ascii="XB Zar" w:hAnsi="XB Zar" w:cs="XB Zar"/>
                <w:color w:val="2F2B20" w:themeColor="text1"/>
                <w:sz w:val="32"/>
                <w:szCs w:val="32"/>
                <w:vertAlign w:val="subscript"/>
                <w:lang w:bidi="fa-IR"/>
              </w:rPr>
              <w:t>12</w:t>
            </w:r>
          </w:p>
        </w:tc>
      </w:tr>
      <w:tr w:rsidR="00C30E25" w:rsidTr="00C30E25">
        <w:trPr>
          <w:trHeight w:val="839"/>
        </w:trPr>
        <w:tc>
          <w:tcPr>
            <w:tcW w:w="4209" w:type="dxa"/>
          </w:tcPr>
          <w:p w:rsidR="00C30E25" w:rsidRPr="00C30E25" w:rsidRDefault="00C30E25" w:rsidP="00C30E25">
            <w:pPr>
              <w:bidi/>
              <w:jc w:val="center"/>
              <w:rPr>
                <w:rFonts w:ascii="XB Zar" w:hAnsi="XB Zar" w:cs="XB Zar"/>
                <w:color w:val="C00000"/>
                <w:sz w:val="32"/>
                <w:szCs w:val="32"/>
                <w:rtl/>
                <w:lang w:bidi="fa-IR"/>
              </w:rPr>
            </w:pPr>
            <w:r>
              <w:rPr>
                <w:rFonts w:ascii="XB Zar" w:hAnsi="XB Zar" w:cs="XB Zar"/>
                <w:color w:val="2F2B20" w:themeColor="text1"/>
                <w:sz w:val="32"/>
                <w:szCs w:val="32"/>
                <w:lang w:bidi="fa-IR"/>
              </w:rPr>
              <w:lastRenderedPageBreak/>
              <w:t>b</w:t>
            </w:r>
            <w:r w:rsidRPr="00C30E25">
              <w:rPr>
                <w:rFonts w:ascii="XB Zar" w:hAnsi="XB Zar" w:cs="XB Zar"/>
                <w:color w:val="2F2B20" w:themeColor="text1"/>
                <w:sz w:val="32"/>
                <w:szCs w:val="32"/>
                <w:lang w:bidi="fa-IR"/>
              </w:rPr>
              <w:t xml:space="preserve"> </w:t>
            </w:r>
            <w:r w:rsidRPr="00C30E25">
              <w:rPr>
                <w:rFonts w:ascii="XB Zar" w:hAnsi="XB Zar" w:cs="XB Zar"/>
                <w:color w:val="2F2B20" w:themeColor="text1"/>
                <w:sz w:val="32"/>
                <w:szCs w:val="32"/>
                <w:vertAlign w:val="subscript"/>
                <w:lang w:bidi="fa-IR"/>
              </w:rPr>
              <w:t>13</w:t>
            </w:r>
          </w:p>
        </w:tc>
      </w:tr>
      <w:tr w:rsidR="00C30E25" w:rsidTr="00C30E25">
        <w:trPr>
          <w:trHeight w:val="839"/>
        </w:trPr>
        <w:tc>
          <w:tcPr>
            <w:tcW w:w="4209" w:type="dxa"/>
          </w:tcPr>
          <w:p w:rsidR="00C30E25" w:rsidRDefault="00C30E25" w:rsidP="00D95B73">
            <w:pPr>
              <w:bidi/>
              <w:rPr>
                <w:rFonts w:ascii="XB Zar" w:hAnsi="XB Zar" w:cs="XB Zar"/>
                <w:b/>
                <w:bCs/>
                <w:color w:val="C00000"/>
                <w:sz w:val="40"/>
                <w:szCs w:val="40"/>
                <w:rtl/>
                <w:lang w:bidi="fa-IR"/>
              </w:rPr>
            </w:pPr>
          </w:p>
        </w:tc>
      </w:tr>
      <w:tr w:rsidR="00C30E25" w:rsidTr="00C30E25">
        <w:trPr>
          <w:trHeight w:val="855"/>
        </w:trPr>
        <w:tc>
          <w:tcPr>
            <w:tcW w:w="4209" w:type="dxa"/>
          </w:tcPr>
          <w:p w:rsidR="00C30E25" w:rsidRDefault="00C30E25" w:rsidP="00D95B73">
            <w:pPr>
              <w:bidi/>
              <w:rPr>
                <w:rFonts w:ascii="XB Zar" w:hAnsi="XB Zar" w:cs="XB Zar"/>
                <w:b/>
                <w:bCs/>
                <w:color w:val="C00000"/>
                <w:sz w:val="40"/>
                <w:szCs w:val="40"/>
                <w:rtl/>
                <w:lang w:bidi="fa-IR"/>
              </w:rPr>
            </w:pPr>
          </w:p>
        </w:tc>
      </w:tr>
    </w:tbl>
    <w:p w:rsidR="00C30E25" w:rsidRDefault="00C30E25" w:rsidP="00D95B73">
      <w:pPr>
        <w:bidi/>
        <w:rPr>
          <w:rFonts w:ascii="XB Zar" w:hAnsi="XB Zar" w:cs="XB Zar"/>
          <w:b/>
          <w:bCs/>
          <w:color w:val="C00000"/>
          <w:sz w:val="40"/>
          <w:szCs w:val="40"/>
          <w:lang w:bidi="fa-IR"/>
        </w:rPr>
      </w:pPr>
    </w:p>
    <w:p w:rsidR="008B4D08" w:rsidRPr="00A461A3" w:rsidRDefault="009130B5" w:rsidP="00C30E25">
      <w:pPr>
        <w:bidi/>
        <w:rPr>
          <w:rFonts w:ascii="XB Zar" w:hAnsi="XB Zar" w:cs="XB Zar"/>
          <w:b/>
          <w:bCs/>
          <w:color w:val="C00000"/>
          <w:sz w:val="40"/>
          <w:szCs w:val="40"/>
          <w:rtl/>
          <w:lang w:bidi="fa-IR"/>
        </w:rPr>
      </w:pPr>
      <w:r w:rsidRPr="00A461A3">
        <w:rPr>
          <w:rFonts w:ascii="XB Zar" w:hAnsi="XB Zar" w:cs="XB Zar"/>
          <w:b/>
          <w:bCs/>
          <w:color w:val="C00000"/>
          <w:sz w:val="40"/>
          <w:szCs w:val="40"/>
          <w:rtl/>
          <w:lang w:bidi="fa-IR"/>
        </w:rPr>
        <w:t>پیاده سازی</w:t>
      </w:r>
    </w:p>
    <w:p w:rsidR="009130B5" w:rsidRPr="00A461A3" w:rsidRDefault="009130B5" w:rsidP="007A50E3">
      <w:pPr>
        <w:bidi/>
        <w:rPr>
          <w:rFonts w:ascii="XB Zar" w:hAnsi="XB Zar" w:cs="XB Zar"/>
          <w:color w:val="2F2B20" w:themeColor="text1"/>
          <w:sz w:val="32"/>
          <w:szCs w:val="32"/>
          <w:rtl/>
          <w:lang w:bidi="fa-IR"/>
        </w:rPr>
      </w:pPr>
      <w:r w:rsidRPr="00A461A3">
        <w:rPr>
          <w:rFonts w:ascii="XB Zar" w:hAnsi="XB Zar" w:cs="XB Zar"/>
          <w:color w:val="2F2B20" w:themeColor="text1"/>
          <w:sz w:val="32"/>
          <w:szCs w:val="32"/>
          <w:rtl/>
          <w:lang w:bidi="fa-IR"/>
        </w:rPr>
        <w:t xml:space="preserve">ماتریس های </w:t>
      </w:r>
      <w:r w:rsidRPr="00A461A3">
        <w:rPr>
          <w:rFonts w:ascii="XB Zar" w:hAnsi="XB Zar" w:cs="XB Zar"/>
          <w:color w:val="2F2B20" w:themeColor="text1"/>
          <w:sz w:val="32"/>
          <w:szCs w:val="32"/>
          <w:lang w:bidi="fa-IR"/>
        </w:rPr>
        <w:t>A</w:t>
      </w:r>
      <w:r w:rsidRPr="00A461A3">
        <w:rPr>
          <w:rFonts w:ascii="XB Zar" w:hAnsi="XB Zar" w:cs="XB Zar"/>
          <w:color w:val="2F2B20" w:themeColor="text1"/>
          <w:sz w:val="32"/>
          <w:szCs w:val="32"/>
          <w:rtl/>
          <w:lang w:bidi="fa-IR"/>
        </w:rPr>
        <w:t xml:space="preserve"> و </w:t>
      </w:r>
      <w:r w:rsidRPr="00A461A3">
        <w:rPr>
          <w:rFonts w:ascii="XB Zar" w:hAnsi="XB Zar" w:cs="XB Zar"/>
          <w:color w:val="2F2B20" w:themeColor="text1"/>
          <w:sz w:val="32"/>
          <w:szCs w:val="32"/>
          <w:lang w:bidi="fa-IR"/>
        </w:rPr>
        <w:t>B</w:t>
      </w:r>
      <w:r w:rsidRPr="00A461A3">
        <w:rPr>
          <w:rFonts w:ascii="XB Zar" w:hAnsi="XB Zar" w:cs="XB Zar"/>
          <w:color w:val="2F2B20" w:themeColor="text1"/>
          <w:sz w:val="32"/>
          <w:szCs w:val="32"/>
          <w:rtl/>
          <w:lang w:bidi="fa-IR"/>
        </w:rPr>
        <w:t xml:space="preserve"> را در نظر بگیرید که هردو مربعی و </w:t>
      </w:r>
      <w:r w:rsidRPr="00A461A3">
        <w:rPr>
          <w:rFonts w:ascii="XB Zar" w:hAnsi="XB Zar" w:cs="XB Zar"/>
          <w:color w:val="2F2B20" w:themeColor="text1"/>
          <w:sz w:val="32"/>
          <w:szCs w:val="32"/>
          <w:lang w:bidi="fa-IR"/>
        </w:rPr>
        <w:t>n*n</w:t>
      </w:r>
      <w:r w:rsidRPr="00A461A3">
        <w:rPr>
          <w:rFonts w:ascii="XB Zar" w:hAnsi="XB Zar" w:cs="XB Zar"/>
          <w:color w:val="2F2B20" w:themeColor="text1"/>
          <w:sz w:val="32"/>
          <w:szCs w:val="32"/>
          <w:rtl/>
          <w:lang w:bidi="fa-IR"/>
        </w:rPr>
        <w:t xml:space="preserve"> هستند و هدف، پیاده سازی ضرب آن هاست. گام های پیاده سازی به شرح زیر است:</w:t>
      </w:r>
    </w:p>
    <w:p w:rsidR="009130B5" w:rsidRPr="00A461A3" w:rsidRDefault="009130B5" w:rsidP="007A50E3">
      <w:pPr>
        <w:pStyle w:val="ListParagraph"/>
        <w:numPr>
          <w:ilvl w:val="0"/>
          <w:numId w:val="24"/>
        </w:numPr>
        <w:bidi/>
        <w:rPr>
          <w:rFonts w:ascii="XB Zar" w:hAnsi="XB Zar" w:cs="XB Zar"/>
          <w:color w:val="2F2B20" w:themeColor="text1"/>
          <w:sz w:val="32"/>
          <w:szCs w:val="32"/>
          <w:lang w:bidi="fa-IR"/>
        </w:rPr>
      </w:pPr>
      <w:r w:rsidRPr="00A461A3">
        <w:rPr>
          <w:rFonts w:ascii="XB Zar" w:hAnsi="XB Zar" w:cs="XB Zar"/>
          <w:b/>
          <w:bCs/>
          <w:color w:val="2F2B20" w:themeColor="text1"/>
          <w:sz w:val="32"/>
          <w:szCs w:val="32"/>
          <w:rtl/>
          <w:lang w:bidi="fa-IR"/>
        </w:rPr>
        <w:t>گام اول:</w:t>
      </w:r>
      <w:r w:rsidRPr="00A461A3">
        <w:rPr>
          <w:rFonts w:ascii="XB Zar" w:hAnsi="XB Zar" w:cs="XB Zar"/>
          <w:color w:val="2F2B20" w:themeColor="text1"/>
          <w:sz w:val="32"/>
          <w:szCs w:val="32"/>
          <w:rtl/>
          <w:lang w:bidi="fa-IR"/>
        </w:rPr>
        <w:t xml:space="preserve"> هر کدام از ماتریس ها را به ماتریس های مربعی با ابعاد </w:t>
      </w:r>
      <w:r w:rsidRPr="00A461A3">
        <w:rPr>
          <w:rFonts w:ascii="XB Zar" w:hAnsi="XB Zar" w:cs="XB Zar"/>
          <w:color w:val="2F2B20" w:themeColor="text1"/>
          <w:sz w:val="32"/>
          <w:szCs w:val="32"/>
          <w:lang w:bidi="fa-IR"/>
        </w:rPr>
        <w:t>p</w:t>
      </w:r>
      <w:r w:rsidRPr="00A461A3">
        <w:rPr>
          <w:rFonts w:ascii="XB Zar" w:hAnsi="XB Zar" w:cs="XB Zar"/>
          <w:color w:val="2F2B20" w:themeColor="text1"/>
          <w:sz w:val="32"/>
          <w:szCs w:val="32"/>
          <w:rtl/>
          <w:lang w:bidi="fa-IR"/>
        </w:rPr>
        <w:t xml:space="preserve"> تقسیم میکنیم که </w:t>
      </w:r>
      <w:r w:rsidRPr="00A461A3">
        <w:rPr>
          <w:rFonts w:ascii="XB Zar" w:hAnsi="XB Zar" w:cs="XB Zar"/>
          <w:color w:val="2F2B20" w:themeColor="text1"/>
          <w:sz w:val="32"/>
          <w:szCs w:val="32"/>
          <w:lang w:bidi="fa-IR"/>
        </w:rPr>
        <w:t>p</w:t>
      </w:r>
      <w:r w:rsidRPr="00A461A3">
        <w:rPr>
          <w:rFonts w:ascii="XB Zar" w:hAnsi="XB Zar" w:cs="XB Zar"/>
          <w:color w:val="2F2B20" w:themeColor="text1"/>
          <w:sz w:val="32"/>
          <w:szCs w:val="32"/>
          <w:rtl/>
          <w:lang w:bidi="fa-IR"/>
        </w:rPr>
        <w:t xml:space="preserve"> همان تعداد پردازنده های در دسترس می باشد.</w:t>
      </w:r>
    </w:p>
    <w:p w:rsidR="009130B5" w:rsidRPr="00A461A3" w:rsidRDefault="009130B5" w:rsidP="007A50E3">
      <w:pPr>
        <w:pStyle w:val="ListParagraph"/>
        <w:numPr>
          <w:ilvl w:val="0"/>
          <w:numId w:val="24"/>
        </w:numPr>
        <w:bidi/>
        <w:rPr>
          <w:rFonts w:ascii="XB Zar" w:hAnsi="XB Zar" w:cs="XB Zar"/>
          <w:color w:val="2F2B20" w:themeColor="text1"/>
          <w:sz w:val="32"/>
          <w:szCs w:val="32"/>
          <w:lang w:bidi="fa-IR"/>
        </w:rPr>
      </w:pPr>
      <w:r w:rsidRPr="00A461A3">
        <w:rPr>
          <w:rFonts w:ascii="XB Zar" w:hAnsi="XB Zar" w:cs="XB Zar"/>
          <w:b/>
          <w:bCs/>
          <w:color w:val="2F2B20" w:themeColor="text1"/>
          <w:sz w:val="32"/>
          <w:szCs w:val="32"/>
          <w:rtl/>
          <w:lang w:bidi="fa-IR"/>
        </w:rPr>
        <w:t>گام دوم:</w:t>
      </w:r>
      <w:r w:rsidRPr="00A461A3">
        <w:rPr>
          <w:rFonts w:ascii="XB Zar" w:hAnsi="XB Zar" w:cs="XB Zar"/>
          <w:color w:val="2F2B20" w:themeColor="text1"/>
          <w:sz w:val="32"/>
          <w:szCs w:val="32"/>
          <w:rtl/>
          <w:lang w:bidi="fa-IR"/>
        </w:rPr>
        <w:t xml:space="preserve"> یک ماتریس از پروسسور ها میسازیم که سایز آن </w:t>
      </w:r>
      <m:oMath>
        <m:sSup>
          <m:sSupPr>
            <m:ctrlPr>
              <w:rPr>
                <w:rFonts w:ascii="Cambria Math" w:hAnsi="Cambria Math" w:cs="XB Zar"/>
                <w:i/>
                <w:color w:val="2F2B20" w:themeColor="text1"/>
                <w:sz w:val="32"/>
                <w:szCs w:val="32"/>
                <w:lang w:bidi="fa-IR"/>
              </w:rPr>
            </m:ctrlPr>
          </m:sSupPr>
          <m:e>
            <m:r>
              <w:rPr>
                <w:rFonts w:ascii="Cambria Math" w:hAnsi="Cambria Math" w:cs="XB Zar"/>
                <w:color w:val="2F2B20" w:themeColor="text1"/>
                <w:sz w:val="32"/>
                <w:szCs w:val="32"/>
                <w:lang w:bidi="fa-IR"/>
              </w:rPr>
              <m:t xml:space="preserve"> </m:t>
            </m:r>
            <m:sSup>
              <m:sSupPr>
                <m:ctrlPr>
                  <w:rPr>
                    <w:rFonts w:ascii="Cambria Math" w:hAnsi="Cambria Math" w:cs="XB Zar"/>
                    <w:i/>
                    <w:color w:val="2F2B20" w:themeColor="text1"/>
                    <w:sz w:val="32"/>
                    <w:szCs w:val="32"/>
                    <w:lang w:bidi="fa-IR"/>
                  </w:rPr>
                </m:ctrlPr>
              </m:sSupPr>
              <m:e>
                <m:r>
                  <w:rPr>
                    <w:rFonts w:ascii="Cambria Math" w:hAnsi="Cambria Math" w:cs="XB Zar"/>
                    <w:color w:val="2F2B20" w:themeColor="text1"/>
                    <w:sz w:val="32"/>
                    <w:szCs w:val="32"/>
                    <w:lang w:bidi="fa-IR"/>
                  </w:rPr>
                  <m:t>p</m:t>
                </m:r>
              </m:e>
              <m:sup>
                <m:r>
                  <w:rPr>
                    <w:rFonts w:ascii="Cambria Math" w:hAnsi="Cambria Math" w:cs="XB Zar"/>
                    <w:color w:val="2F2B20" w:themeColor="text1"/>
                    <w:sz w:val="32"/>
                    <w:szCs w:val="32"/>
                    <w:lang w:bidi="fa-IR"/>
                  </w:rPr>
                  <m:t>1/2</m:t>
                </m:r>
              </m:sup>
            </m:sSup>
            <m:r>
              <w:rPr>
                <w:rFonts w:ascii="Cambria Math" w:hAnsi="Cambria Math" w:cs="XB Zar"/>
                <w:color w:val="2F2B20" w:themeColor="text1"/>
                <w:sz w:val="32"/>
                <w:szCs w:val="32"/>
                <w:lang w:bidi="fa-IR"/>
              </w:rPr>
              <m:t>× p</m:t>
            </m:r>
          </m:e>
          <m:sup>
            <m:r>
              <w:rPr>
                <w:rFonts w:ascii="Cambria Math" w:hAnsi="Cambria Math" w:cs="XB Zar"/>
                <w:color w:val="2F2B20" w:themeColor="text1"/>
                <w:sz w:val="32"/>
                <w:szCs w:val="32"/>
                <w:lang w:bidi="fa-IR"/>
              </w:rPr>
              <m:t>1/2</m:t>
            </m:r>
          </m:sup>
        </m:sSup>
      </m:oMath>
      <w:r w:rsidR="00AC1594" w:rsidRPr="00A461A3">
        <w:rPr>
          <w:rFonts w:ascii="XB Zar" w:hAnsi="XB Zar" w:cs="XB Zar"/>
          <w:color w:val="2F2B20" w:themeColor="text1"/>
          <w:sz w:val="32"/>
          <w:szCs w:val="32"/>
          <w:rtl/>
          <w:lang w:bidi="fa-IR"/>
        </w:rPr>
        <w:t xml:space="preserve"> است. بنابراین، هر پروسه میتواند یک بلوک از ماتریس </w:t>
      </w:r>
      <w:r w:rsidR="00AC1594" w:rsidRPr="00A461A3">
        <w:rPr>
          <w:rFonts w:ascii="XB Zar" w:hAnsi="XB Zar" w:cs="XB Zar"/>
          <w:color w:val="2F2B20" w:themeColor="text1"/>
          <w:sz w:val="32"/>
          <w:szCs w:val="32"/>
          <w:lang w:bidi="fa-IR"/>
        </w:rPr>
        <w:t>A</w:t>
      </w:r>
      <w:r w:rsidR="00AC1594" w:rsidRPr="00A461A3">
        <w:rPr>
          <w:rFonts w:ascii="XB Zar" w:hAnsi="XB Zar" w:cs="XB Zar"/>
          <w:color w:val="2F2B20" w:themeColor="text1"/>
          <w:sz w:val="32"/>
          <w:szCs w:val="32"/>
          <w:rtl/>
          <w:lang w:bidi="fa-IR"/>
        </w:rPr>
        <w:t xml:space="preserve"> و یک بلاک از ماتریس </w:t>
      </w:r>
      <w:r w:rsidR="00AC1594" w:rsidRPr="00A461A3">
        <w:rPr>
          <w:rFonts w:ascii="XB Zar" w:hAnsi="XB Zar" w:cs="XB Zar"/>
          <w:color w:val="2F2B20" w:themeColor="text1"/>
          <w:sz w:val="32"/>
          <w:szCs w:val="32"/>
          <w:lang w:bidi="fa-IR"/>
        </w:rPr>
        <w:t>B</w:t>
      </w:r>
      <w:r w:rsidR="00AC1594" w:rsidRPr="00A461A3">
        <w:rPr>
          <w:rFonts w:ascii="XB Zar" w:hAnsi="XB Zar" w:cs="XB Zar"/>
          <w:color w:val="2F2B20" w:themeColor="text1"/>
          <w:sz w:val="32"/>
          <w:szCs w:val="32"/>
          <w:rtl/>
          <w:lang w:bidi="fa-IR"/>
        </w:rPr>
        <w:t xml:space="preserve"> را پوشش دهد.</w:t>
      </w:r>
    </w:p>
    <w:p w:rsidR="00AC1594" w:rsidRPr="00A461A3" w:rsidRDefault="00AC1594" w:rsidP="007A50E3">
      <w:pPr>
        <w:pStyle w:val="ListParagraph"/>
        <w:numPr>
          <w:ilvl w:val="0"/>
          <w:numId w:val="24"/>
        </w:numPr>
        <w:bidi/>
        <w:rPr>
          <w:rFonts w:ascii="XB Zar" w:hAnsi="XB Zar" w:cs="XB Zar"/>
          <w:color w:val="2F2B20" w:themeColor="text1"/>
          <w:sz w:val="32"/>
          <w:szCs w:val="32"/>
          <w:lang w:bidi="fa-IR"/>
        </w:rPr>
      </w:pPr>
      <w:r w:rsidRPr="00A461A3">
        <w:rPr>
          <w:rFonts w:ascii="XB Zar" w:hAnsi="XB Zar" w:cs="XB Zar"/>
          <w:b/>
          <w:bCs/>
          <w:color w:val="2F2B20" w:themeColor="text1"/>
          <w:sz w:val="32"/>
          <w:szCs w:val="32"/>
          <w:rtl/>
          <w:lang w:bidi="fa-IR"/>
        </w:rPr>
        <w:t>گام سوم:</w:t>
      </w:r>
      <w:r w:rsidRPr="00A461A3">
        <w:rPr>
          <w:rFonts w:ascii="XB Zar" w:hAnsi="XB Zar" w:cs="XB Zar"/>
          <w:color w:val="2F2B20" w:themeColor="text1"/>
          <w:sz w:val="32"/>
          <w:szCs w:val="32"/>
          <w:rtl/>
          <w:lang w:bidi="fa-IR"/>
        </w:rPr>
        <w:t xml:space="preserve"> هر بلوک، به هریک از پردازنده ها فرستاده می شود، و زیربلوک های کپی شده درهم ضرب می شوند و نتیجه، به نتیجه ی نهایی و زیربلاک مرتبط آن (زیر بلوک مرتبط با آن ضرب ها در </w:t>
      </w:r>
      <w:r w:rsidRPr="00A461A3">
        <w:rPr>
          <w:rFonts w:ascii="XB Zar" w:hAnsi="XB Zar" w:cs="XB Zar"/>
          <w:color w:val="2F2B20" w:themeColor="text1"/>
          <w:sz w:val="32"/>
          <w:szCs w:val="32"/>
          <w:lang w:bidi="fa-IR"/>
        </w:rPr>
        <w:t>C</w:t>
      </w:r>
      <w:r w:rsidRPr="00A461A3">
        <w:rPr>
          <w:rFonts w:ascii="XB Zar" w:hAnsi="XB Zar" w:cs="XB Zar"/>
          <w:color w:val="2F2B20" w:themeColor="text1"/>
          <w:sz w:val="32"/>
          <w:szCs w:val="32"/>
          <w:rtl/>
          <w:lang w:bidi="fa-IR"/>
        </w:rPr>
        <w:t>) اضافه می شود.</w:t>
      </w:r>
    </w:p>
    <w:p w:rsidR="00AC1594" w:rsidRPr="00A461A3" w:rsidRDefault="00AC1594" w:rsidP="007A50E3">
      <w:pPr>
        <w:pStyle w:val="ListParagraph"/>
        <w:numPr>
          <w:ilvl w:val="0"/>
          <w:numId w:val="24"/>
        </w:numPr>
        <w:bidi/>
        <w:rPr>
          <w:rFonts w:ascii="XB Zar" w:hAnsi="XB Zar" w:cs="XB Zar"/>
          <w:color w:val="2F2B20" w:themeColor="text1"/>
          <w:sz w:val="32"/>
          <w:szCs w:val="32"/>
          <w:lang w:bidi="fa-IR"/>
        </w:rPr>
      </w:pPr>
      <w:r w:rsidRPr="00A461A3">
        <w:rPr>
          <w:rFonts w:ascii="XB Zar" w:hAnsi="XB Zar" w:cs="XB Zar"/>
          <w:b/>
          <w:bCs/>
          <w:color w:val="2F2B20" w:themeColor="text1"/>
          <w:sz w:val="32"/>
          <w:szCs w:val="32"/>
          <w:rtl/>
          <w:lang w:bidi="fa-IR"/>
        </w:rPr>
        <w:t>گام چهارم:</w:t>
      </w:r>
      <w:r w:rsidRPr="00A461A3">
        <w:rPr>
          <w:rFonts w:ascii="XB Zar" w:hAnsi="XB Zar" w:cs="XB Zar"/>
          <w:color w:val="2F2B20" w:themeColor="text1"/>
          <w:sz w:val="32"/>
          <w:szCs w:val="32"/>
          <w:rtl/>
          <w:lang w:bidi="fa-IR"/>
        </w:rPr>
        <w:t xml:space="preserve"> زیر گراف های </w:t>
      </w:r>
      <w:r w:rsidRPr="00A461A3">
        <w:rPr>
          <w:rFonts w:ascii="XB Zar" w:hAnsi="XB Zar" w:cs="XB Zar"/>
          <w:color w:val="2F2B20" w:themeColor="text1"/>
          <w:sz w:val="32"/>
          <w:szCs w:val="32"/>
          <w:lang w:bidi="fa-IR"/>
        </w:rPr>
        <w:t>A</w:t>
      </w:r>
      <w:r w:rsidRPr="00A461A3">
        <w:rPr>
          <w:rFonts w:ascii="XB Zar" w:hAnsi="XB Zar" w:cs="XB Zar"/>
          <w:color w:val="2F2B20" w:themeColor="text1"/>
          <w:sz w:val="32"/>
          <w:szCs w:val="32"/>
          <w:rtl/>
          <w:lang w:bidi="fa-IR"/>
        </w:rPr>
        <w:t xml:space="preserve">، یک گام به چپ چرخانده می شوند و زیر بلوک های </w:t>
      </w:r>
      <w:r w:rsidRPr="00A461A3">
        <w:rPr>
          <w:rFonts w:ascii="XB Zar" w:hAnsi="XB Zar" w:cs="XB Zar"/>
          <w:color w:val="2F2B20" w:themeColor="text1"/>
          <w:sz w:val="32"/>
          <w:szCs w:val="32"/>
          <w:lang w:bidi="fa-IR"/>
        </w:rPr>
        <w:t>B</w:t>
      </w:r>
      <w:r w:rsidRPr="00A461A3">
        <w:rPr>
          <w:rFonts w:ascii="XB Zar" w:hAnsi="XB Zar" w:cs="XB Zar"/>
          <w:color w:val="2F2B20" w:themeColor="text1"/>
          <w:sz w:val="32"/>
          <w:szCs w:val="32"/>
          <w:rtl/>
          <w:lang w:bidi="fa-IR"/>
        </w:rPr>
        <w:t xml:space="preserve"> یک گام به جهت بالا چرخانده می شوند.</w:t>
      </w:r>
    </w:p>
    <w:p w:rsidR="00B10C04" w:rsidRPr="00A461A3" w:rsidRDefault="00AC1594" w:rsidP="007A50E3">
      <w:pPr>
        <w:pStyle w:val="ListParagraph"/>
        <w:numPr>
          <w:ilvl w:val="0"/>
          <w:numId w:val="24"/>
        </w:numPr>
        <w:bidi/>
        <w:rPr>
          <w:rFonts w:ascii="XB Zar" w:hAnsi="XB Zar" w:cs="XB Zar"/>
          <w:color w:val="2F2B20" w:themeColor="text1"/>
          <w:sz w:val="32"/>
          <w:szCs w:val="32"/>
          <w:lang w:bidi="fa-IR"/>
        </w:rPr>
      </w:pPr>
      <w:r w:rsidRPr="00A461A3">
        <w:rPr>
          <w:rFonts w:ascii="XB Zar" w:hAnsi="XB Zar" w:cs="XB Zar"/>
          <w:color w:val="2F2B20" w:themeColor="text1"/>
          <w:sz w:val="32"/>
          <w:szCs w:val="32"/>
          <w:rtl/>
          <w:lang w:bidi="fa-IR"/>
        </w:rPr>
        <w:t xml:space="preserve">گام پنجم: گام های بالا به تعداد </w:t>
      </w:r>
      <w:r w:rsidRPr="00A461A3">
        <w:rPr>
          <w:rFonts w:ascii="XB Zar" w:hAnsi="XB Zar" w:cs="XB Zar"/>
          <w:color w:val="2F2B20" w:themeColor="text1"/>
          <w:sz w:val="32"/>
          <w:szCs w:val="32"/>
        </w:rPr>
        <w:t>3 y 4 sqrt(p)</w:t>
      </w:r>
      <w:r w:rsidRPr="00A461A3">
        <w:rPr>
          <w:rFonts w:ascii="XB Zar" w:hAnsi="XB Zar" w:cs="XB Zar"/>
          <w:color w:val="2F2B20" w:themeColor="text1"/>
          <w:sz w:val="32"/>
          <w:szCs w:val="32"/>
          <w:rtl/>
          <w:lang w:bidi="fa-IR"/>
        </w:rPr>
        <w:t xml:space="preserve"> بار تکرار می شود.</w:t>
      </w:r>
    </w:p>
    <w:p w:rsidR="00B10C04" w:rsidRPr="00A461A3" w:rsidRDefault="00B10C04" w:rsidP="007A50E3">
      <w:pPr>
        <w:bidi/>
        <w:ind w:left="360"/>
        <w:rPr>
          <w:rFonts w:ascii="XB Zar" w:hAnsi="XB Zar" w:cs="XB Zar"/>
          <w:color w:val="2F2B20" w:themeColor="text1"/>
          <w:sz w:val="32"/>
          <w:szCs w:val="32"/>
          <w:rtl/>
          <w:lang w:bidi="fa-IR"/>
        </w:rPr>
      </w:pPr>
      <w:r w:rsidRPr="00A461A3">
        <w:rPr>
          <w:rFonts w:ascii="XB Zar" w:hAnsi="XB Zar" w:cs="XB Zar"/>
          <w:noProof/>
          <w:color w:val="2F2B20" w:themeColor="text1"/>
          <w:sz w:val="32"/>
          <w:szCs w:val="32"/>
          <w:rtl/>
          <w:lang w:bidi="ar-SA"/>
        </w:rPr>
        <w:lastRenderedPageBreak/>
        <w:drawing>
          <wp:inline distT="0" distB="0" distL="0" distR="0" wp14:anchorId="509E8742" wp14:editId="6CB7D374">
            <wp:extent cx="6461760" cy="22326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160337.jpg"/>
                    <pic:cNvPicPr/>
                  </pic:nvPicPr>
                  <pic:blipFill>
                    <a:blip r:embed="rId54">
                      <a:extLst>
                        <a:ext uri="{28A0092B-C50C-407E-A947-70E740481C1C}">
                          <a14:useLocalDpi xmlns:a14="http://schemas.microsoft.com/office/drawing/2010/main" val="0"/>
                        </a:ext>
                      </a:extLst>
                    </a:blip>
                    <a:stretch>
                      <a:fillRect/>
                    </a:stretch>
                  </pic:blipFill>
                  <pic:spPr>
                    <a:xfrm>
                      <a:off x="0" y="0"/>
                      <a:ext cx="6461760" cy="2232660"/>
                    </a:xfrm>
                    <a:prstGeom prst="rect">
                      <a:avLst/>
                    </a:prstGeom>
                  </pic:spPr>
                </pic:pic>
              </a:graphicData>
            </a:graphic>
          </wp:inline>
        </w:drawing>
      </w:r>
    </w:p>
    <w:p w:rsidR="00B10C04" w:rsidRPr="00A461A3" w:rsidRDefault="00B10C04" w:rsidP="007A50E3">
      <w:pPr>
        <w:bidi/>
        <w:ind w:left="360"/>
        <w:rPr>
          <w:rFonts w:ascii="XB Zar" w:hAnsi="XB Zar" w:cs="XB Zar"/>
          <w:color w:val="2F2B20" w:themeColor="text1"/>
          <w:sz w:val="32"/>
          <w:szCs w:val="32"/>
          <w:rtl/>
          <w:lang w:bidi="fa-IR"/>
        </w:rPr>
      </w:pPr>
    </w:p>
    <w:p w:rsidR="009130B5" w:rsidRPr="00A461A3" w:rsidRDefault="00B10C04" w:rsidP="007A50E3">
      <w:pPr>
        <w:bidi/>
        <w:jc w:val="center"/>
        <w:rPr>
          <w:rFonts w:ascii="XB Zar" w:hAnsi="XB Zar" w:cs="XB Zar"/>
          <w:b/>
          <w:bCs/>
          <w:color w:val="C00000"/>
          <w:sz w:val="40"/>
          <w:szCs w:val="40"/>
          <w:rtl/>
          <w:lang w:bidi="fa-IR"/>
        </w:rPr>
      </w:pPr>
      <w:r w:rsidRPr="00A461A3">
        <w:rPr>
          <w:rFonts w:ascii="XB Zar" w:hAnsi="XB Zar" w:cs="XB Zar"/>
          <w:b/>
          <w:bCs/>
          <w:noProof/>
          <w:color w:val="C00000"/>
          <w:sz w:val="40"/>
          <w:szCs w:val="40"/>
          <w:rtl/>
          <w:lang w:bidi="ar-SA"/>
        </w:rPr>
        <w:drawing>
          <wp:inline distT="0" distB="0" distL="0" distR="0" wp14:anchorId="6337F93B" wp14:editId="75614271">
            <wp:extent cx="4833257" cy="2461619"/>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7-11 160350.jpg"/>
                    <pic:cNvPicPr/>
                  </pic:nvPicPr>
                  <pic:blipFill>
                    <a:blip r:embed="rId55">
                      <a:extLst>
                        <a:ext uri="{28A0092B-C50C-407E-A947-70E740481C1C}">
                          <a14:useLocalDpi xmlns:a14="http://schemas.microsoft.com/office/drawing/2010/main" val="0"/>
                        </a:ext>
                      </a:extLst>
                    </a:blip>
                    <a:stretch>
                      <a:fillRect/>
                    </a:stretch>
                  </pic:blipFill>
                  <pic:spPr>
                    <a:xfrm>
                      <a:off x="0" y="0"/>
                      <a:ext cx="4833257" cy="2461619"/>
                    </a:xfrm>
                    <a:prstGeom prst="rect">
                      <a:avLst/>
                    </a:prstGeom>
                  </pic:spPr>
                </pic:pic>
              </a:graphicData>
            </a:graphic>
          </wp:inline>
        </w:drawing>
      </w:r>
    </w:p>
    <w:p w:rsidR="008B4D08" w:rsidRPr="00A461A3" w:rsidRDefault="008B4D08" w:rsidP="007A50E3">
      <w:pPr>
        <w:bidi/>
        <w:rPr>
          <w:rFonts w:ascii="XB Zar" w:hAnsi="XB Zar" w:cs="XB Zar"/>
          <w:sz w:val="32"/>
          <w:szCs w:val="32"/>
          <w:rtl/>
          <w:lang w:bidi="fa-IR"/>
        </w:rPr>
      </w:pPr>
      <w:r w:rsidRPr="00A461A3">
        <w:rPr>
          <w:rFonts w:ascii="XB Zar" w:hAnsi="XB Zar" w:cs="XB Zar"/>
          <w:sz w:val="32"/>
          <w:szCs w:val="32"/>
          <w:rtl/>
          <w:lang w:bidi="fa-IR"/>
        </w:rPr>
        <w:t>در نهایت، تست معماری ای که با ملاحظات بالا طراحی می شود به شرح زیر است:</w:t>
      </w:r>
    </w:p>
    <w:p w:rsidR="008B4D08" w:rsidRPr="00A461A3" w:rsidRDefault="008B4D08" w:rsidP="007A50E3">
      <w:pPr>
        <w:bidi/>
        <w:rPr>
          <w:rFonts w:ascii="XB Zar" w:hAnsi="XB Zar" w:cs="XB Zar"/>
          <w:sz w:val="32"/>
          <w:szCs w:val="32"/>
          <w:rtl/>
          <w:lang w:bidi="fa-IR"/>
        </w:rPr>
      </w:pPr>
      <w:r w:rsidRPr="00A461A3">
        <w:rPr>
          <w:rFonts w:ascii="XB Zar" w:hAnsi="XB Zar" w:cs="XB Zar"/>
          <w:b/>
          <w:bCs/>
          <w:sz w:val="32"/>
          <w:szCs w:val="32"/>
          <w:rtl/>
          <w:lang w:bidi="fa-IR"/>
        </w:rPr>
        <w:t>هدف:</w:t>
      </w:r>
      <w:r w:rsidRPr="00A461A3">
        <w:rPr>
          <w:rFonts w:ascii="XB Zar" w:hAnsi="XB Zar" w:cs="XB Zar"/>
          <w:sz w:val="32"/>
          <w:szCs w:val="32"/>
          <w:rtl/>
          <w:lang w:bidi="fa-IR"/>
        </w:rPr>
        <w:t xml:space="preserve"> تجزیه و تحلیل سرعت به دست آمده توسط </w:t>
      </w:r>
      <w:r w:rsidR="009130B5" w:rsidRPr="00A461A3">
        <w:rPr>
          <w:rFonts w:ascii="XB Zar" w:hAnsi="XB Zar" w:cs="XB Zar"/>
          <w:sz w:val="32"/>
          <w:szCs w:val="32"/>
          <w:rtl/>
          <w:lang w:bidi="fa-IR"/>
        </w:rPr>
        <w:t>الگوریتم و موازی سازی محاسبات انجام شده طبق الگوریتم استراسن زمانی که اندازه ی ورودی ها و تعداد پردازنده های معماری را افزارش میدهیم.</w:t>
      </w:r>
    </w:p>
    <w:p w:rsidR="008B4D08" w:rsidRPr="00A461A3" w:rsidRDefault="009130B5" w:rsidP="007A50E3">
      <w:pPr>
        <w:bidi/>
        <w:rPr>
          <w:rFonts w:ascii="XB Zar" w:hAnsi="XB Zar" w:cs="XB Zar"/>
          <w:sz w:val="32"/>
          <w:szCs w:val="32"/>
          <w:rtl/>
          <w:lang w:bidi="fa-IR"/>
        </w:rPr>
      </w:pPr>
      <w:r w:rsidRPr="00A461A3">
        <w:rPr>
          <w:rFonts w:ascii="XB Zar" w:hAnsi="XB Zar" w:cs="XB Zar"/>
          <w:sz w:val="32"/>
          <w:szCs w:val="32"/>
          <w:rtl/>
          <w:lang w:bidi="fa-IR"/>
        </w:rPr>
        <w:t>محدودیت ها:</w:t>
      </w:r>
    </w:p>
    <w:p w:rsidR="009130B5" w:rsidRPr="00A461A3" w:rsidRDefault="009130B5" w:rsidP="007A50E3">
      <w:pPr>
        <w:pStyle w:val="ListParagraph"/>
        <w:numPr>
          <w:ilvl w:val="0"/>
          <w:numId w:val="24"/>
        </w:numPr>
        <w:bidi/>
        <w:rPr>
          <w:rFonts w:ascii="XB Zar" w:hAnsi="XB Zar" w:cs="XB Zar"/>
          <w:sz w:val="32"/>
          <w:szCs w:val="32"/>
          <w:lang w:bidi="fa-IR"/>
        </w:rPr>
      </w:pPr>
      <w:r w:rsidRPr="00A461A3">
        <w:rPr>
          <w:rFonts w:ascii="XB Zar" w:hAnsi="XB Zar" w:cs="XB Zar"/>
          <w:sz w:val="32"/>
          <w:szCs w:val="32"/>
          <w:rtl/>
          <w:lang w:bidi="fa-IR"/>
        </w:rPr>
        <w:t>تعداد پردازنده های استفاده شده باید ریشه ی دوم داشته باشند</w:t>
      </w:r>
    </w:p>
    <w:p w:rsidR="009130B5" w:rsidRPr="00A461A3" w:rsidRDefault="009130B5" w:rsidP="007A50E3">
      <w:pPr>
        <w:pStyle w:val="ListParagraph"/>
        <w:numPr>
          <w:ilvl w:val="0"/>
          <w:numId w:val="24"/>
        </w:numPr>
        <w:bidi/>
        <w:rPr>
          <w:rFonts w:ascii="XB Zar" w:hAnsi="XB Zar" w:cs="XB Zar"/>
          <w:sz w:val="32"/>
          <w:szCs w:val="32"/>
          <w:lang w:bidi="fa-IR"/>
        </w:rPr>
      </w:pPr>
      <w:r w:rsidRPr="00A461A3">
        <w:rPr>
          <w:rFonts w:ascii="XB Zar" w:hAnsi="XB Zar" w:cs="XB Zar"/>
          <w:sz w:val="32"/>
          <w:szCs w:val="32"/>
          <w:rtl/>
          <w:lang w:bidi="fa-IR"/>
        </w:rPr>
        <w:lastRenderedPageBreak/>
        <w:t xml:space="preserve">باید قابلیت تقسیم داده ها به صورت متوازن بین پردازنده ها وجود داشته باشد(البته در غیر این، صورت می توان از نتیجه ی قسمت </w:t>
      </w:r>
      <w:r w:rsidRPr="00A461A3">
        <w:rPr>
          <w:rFonts w:ascii="XB Zar" w:hAnsi="XB Zar" w:cs="XB Zar"/>
          <w:sz w:val="32"/>
          <w:szCs w:val="32"/>
          <w:lang w:bidi="fa-IR"/>
        </w:rPr>
        <w:t>load balancing</w:t>
      </w:r>
      <w:r w:rsidRPr="00A461A3">
        <w:rPr>
          <w:rFonts w:ascii="XB Zar" w:hAnsi="XB Zar" w:cs="XB Zar"/>
          <w:sz w:val="32"/>
          <w:szCs w:val="32"/>
          <w:rtl/>
          <w:lang w:bidi="fa-IR"/>
        </w:rPr>
        <w:t xml:space="preserve"> استفاده کرد)</w:t>
      </w:r>
    </w:p>
    <w:p w:rsidR="0076574C" w:rsidRPr="007A50E3" w:rsidRDefault="009130B5" w:rsidP="007A50E3">
      <w:pPr>
        <w:bidi/>
        <w:rPr>
          <w:rFonts w:ascii="XB Zar" w:hAnsi="XB Zar" w:cs="XB Zar"/>
          <w:sz w:val="32"/>
          <w:szCs w:val="32"/>
          <w:rtl/>
          <w:lang w:bidi="fa-IR"/>
        </w:rPr>
      </w:pPr>
      <w:r w:rsidRPr="00A461A3">
        <w:rPr>
          <w:rFonts w:ascii="XB Zar" w:hAnsi="XB Zar" w:cs="XB Zar"/>
          <w:sz w:val="32"/>
          <w:szCs w:val="32"/>
          <w:rtl/>
          <w:lang w:bidi="fa-IR"/>
        </w:rPr>
        <w:t xml:space="preserve">به عنوان نکته آخر، می توان اشاره کرد که مزیت استفاده از این معماری همانطور که در ابتدای توضیحات گفته شد، </w:t>
      </w:r>
      <w:r w:rsidRPr="00A461A3">
        <w:rPr>
          <w:rFonts w:ascii="XB Zar" w:hAnsi="XB Zar" w:cs="XB Zar"/>
          <w:sz w:val="32"/>
          <w:szCs w:val="32"/>
          <w:lang w:bidi="fa-IR"/>
        </w:rPr>
        <w:t>flexibility</w:t>
      </w:r>
      <w:r w:rsidRPr="00A461A3">
        <w:rPr>
          <w:rFonts w:ascii="XB Zar" w:hAnsi="XB Zar" w:cs="XB Zar"/>
          <w:sz w:val="32"/>
          <w:szCs w:val="32"/>
          <w:rtl/>
          <w:lang w:bidi="fa-IR"/>
        </w:rPr>
        <w:t xml:space="preserve"> آن می باشد.</w:t>
      </w:r>
    </w:p>
    <w:p w:rsidR="0076574C" w:rsidRPr="00A461A3" w:rsidRDefault="0076574C" w:rsidP="007A50E3">
      <w:pPr>
        <w:bidi/>
        <w:rPr>
          <w:rStyle w:val="Strong"/>
          <w:rFonts w:ascii="XB Zar" w:hAnsi="XB Zar" w:cs="XB Zar"/>
          <w:sz w:val="36"/>
          <w:szCs w:val="36"/>
          <w:rtl/>
          <w:lang w:bidi="fa-IR"/>
        </w:rPr>
      </w:pPr>
    </w:p>
    <w:p w:rsidR="0076574C" w:rsidRPr="00A461A3" w:rsidRDefault="0076574C" w:rsidP="00864FDC">
      <w:pPr>
        <w:pStyle w:val="Heading1"/>
        <w:pBdr>
          <w:bottom w:val="single" w:sz="24" w:space="1" w:color="DFDCB7" w:themeColor="accent1"/>
        </w:pBdr>
        <w:bidi/>
        <w:ind w:left="90"/>
        <w:rPr>
          <w:rStyle w:val="Strong"/>
          <w:rFonts w:ascii="XB Zar" w:hAnsi="XB Zar" w:cs="XB Zar"/>
          <w:color w:val="auto"/>
          <w:sz w:val="72"/>
          <w:szCs w:val="52"/>
          <w:rtl/>
          <w:lang w:bidi="fa-IR"/>
        </w:rPr>
      </w:pPr>
      <w:r w:rsidRPr="00A461A3">
        <w:rPr>
          <w:rStyle w:val="Strong"/>
          <w:rFonts w:ascii="XB Zar" w:hAnsi="XB Zar" w:cs="XB Zar"/>
          <w:color w:val="auto"/>
          <w:sz w:val="72"/>
          <w:szCs w:val="52"/>
          <w:rtl/>
          <w:lang w:bidi="fa-IR"/>
        </w:rPr>
        <w:t>۱۲-کد پایتون</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import</w:t>
      </w:r>
      <w:proofErr w:type="gramEnd"/>
      <w:r w:rsidRPr="00A461A3">
        <w:rPr>
          <w:rStyle w:val="Strong"/>
          <w:rFonts w:ascii="XB Zar" w:hAnsi="XB Zar" w:cs="XB Zar"/>
          <w:b w:val="0"/>
          <w:bCs w:val="0"/>
          <w:sz w:val="32"/>
          <w:szCs w:val="32"/>
          <w:lang w:bidi="fa-IR"/>
        </w:rPr>
        <w:t xml:space="preserve"> numpy as np</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def</w:t>
      </w:r>
      <w:proofErr w:type="gramEnd"/>
      <w:r w:rsidRPr="00A461A3">
        <w:rPr>
          <w:rStyle w:val="Strong"/>
          <w:rFonts w:ascii="XB Zar" w:hAnsi="XB Zar" w:cs="XB Zar"/>
          <w:b w:val="0"/>
          <w:bCs w:val="0"/>
          <w:sz w:val="32"/>
          <w:szCs w:val="32"/>
          <w:lang w:bidi="fa-IR"/>
        </w:rPr>
        <w:t xml:space="preserve"> split(matrix):</w:t>
      </w:r>
    </w:p>
    <w:p w:rsidR="0076574C" w:rsidRPr="00A461A3" w:rsidRDefault="0076574C" w:rsidP="007A50E3">
      <w:pPr>
        <w:rPr>
          <w:rStyle w:val="Strong"/>
          <w:rFonts w:ascii="XB Zar" w:hAnsi="XB Zar" w:cs="XB Zar"/>
          <w:b w:val="0"/>
          <w:bCs w:val="0"/>
          <w:sz w:val="32"/>
          <w:szCs w:val="32"/>
          <w:rtl/>
          <w:lang w:bidi="fa-IR"/>
        </w:rPr>
      </w:pPr>
      <w:r w:rsidRPr="00A461A3">
        <w:rPr>
          <w:rStyle w:val="Strong"/>
          <w:rFonts w:ascii="XB Zar" w:hAnsi="XB Zar" w:cs="XB Zar"/>
          <w:b w:val="0"/>
          <w:bCs w:val="0"/>
          <w:sz w:val="32"/>
          <w:szCs w:val="32"/>
          <w:lang w:bidi="fa-IR"/>
        </w:rPr>
        <w:t>"""</w:t>
      </w: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Splits a given matrix into quarters.</w:t>
      </w:r>
      <w:proofErr w:type="gramEnd"/>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Input: nxn matrix</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Output: tuple containing </w:t>
      </w:r>
      <w:proofErr w:type="gramStart"/>
      <w:r w:rsidRPr="00A461A3">
        <w:rPr>
          <w:rStyle w:val="Strong"/>
          <w:rFonts w:ascii="XB Zar" w:hAnsi="XB Zar" w:cs="XB Zar"/>
          <w:b w:val="0"/>
          <w:bCs w:val="0"/>
          <w:sz w:val="32"/>
          <w:szCs w:val="32"/>
          <w:lang w:bidi="fa-IR"/>
        </w:rPr>
        <w:t>4 n/2 x n/2 matrices corresponding to a, b, c, d</w:t>
      </w:r>
      <w:proofErr w:type="gramEnd"/>
    </w:p>
    <w:p w:rsidR="0076574C" w:rsidRPr="00A461A3" w:rsidRDefault="0076574C" w:rsidP="007A50E3">
      <w:pPr>
        <w:rPr>
          <w:rStyle w:val="Strong"/>
          <w:rFonts w:ascii="XB Zar" w:hAnsi="XB Zar" w:cs="XB Zar"/>
          <w:b w:val="0"/>
          <w:bCs w:val="0"/>
          <w:sz w:val="32"/>
          <w:szCs w:val="32"/>
          <w:rtl/>
          <w:lang w:bidi="fa-IR"/>
        </w:rPr>
      </w:pPr>
      <w:r w:rsidRPr="00A461A3">
        <w:rPr>
          <w:rStyle w:val="Strong"/>
          <w:rFonts w:ascii="XB Zar" w:hAnsi="XB Zar" w:cs="XB Zar"/>
          <w:b w:val="0"/>
          <w:bCs w:val="0"/>
          <w:sz w:val="32"/>
          <w:szCs w:val="32"/>
          <w:lang w:bidi="fa-IR"/>
        </w:rPr>
        <w:t>"""</w:t>
      </w: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row</w:t>
      </w:r>
      <w:proofErr w:type="gramEnd"/>
      <w:r w:rsidRPr="00A461A3">
        <w:rPr>
          <w:rStyle w:val="Strong"/>
          <w:rFonts w:ascii="XB Zar" w:hAnsi="XB Zar" w:cs="XB Zar"/>
          <w:b w:val="0"/>
          <w:bCs w:val="0"/>
          <w:sz w:val="32"/>
          <w:szCs w:val="32"/>
          <w:lang w:bidi="fa-IR"/>
        </w:rPr>
        <w:t>, col = matrix.shape</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row2, col2 = row//2, col//2</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lastRenderedPageBreak/>
        <w:t>return matrix[:row2, :col2], matrix[:row2, col2:], matrix[row2:, :col2], matrix[row2:, col2:]</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def</w:t>
      </w:r>
      <w:proofErr w:type="gramEnd"/>
      <w:r w:rsidRPr="00A461A3">
        <w:rPr>
          <w:rStyle w:val="Strong"/>
          <w:rFonts w:ascii="XB Zar" w:hAnsi="XB Zar" w:cs="XB Zar"/>
          <w:b w:val="0"/>
          <w:bCs w:val="0"/>
          <w:sz w:val="32"/>
          <w:szCs w:val="32"/>
          <w:lang w:bidi="fa-IR"/>
        </w:rPr>
        <w:t xml:space="preserve"> strassen(x, y):</w:t>
      </w:r>
    </w:p>
    <w:p w:rsidR="0076574C" w:rsidRPr="00A461A3" w:rsidRDefault="0076574C" w:rsidP="007A50E3">
      <w:pPr>
        <w:rPr>
          <w:rStyle w:val="Strong"/>
          <w:rFonts w:ascii="XB Zar" w:hAnsi="XB Zar" w:cs="XB Zar"/>
          <w:b w:val="0"/>
          <w:bCs w:val="0"/>
          <w:sz w:val="32"/>
          <w:szCs w:val="32"/>
          <w:rtl/>
          <w:lang w:bidi="fa-IR"/>
        </w:rPr>
      </w:pPr>
      <w:r w:rsidRPr="00A461A3">
        <w:rPr>
          <w:rStyle w:val="Strong"/>
          <w:rFonts w:ascii="XB Zar" w:hAnsi="XB Zar" w:cs="XB Zar"/>
          <w:b w:val="0"/>
          <w:bCs w:val="0"/>
          <w:sz w:val="32"/>
          <w:szCs w:val="32"/>
          <w:lang w:bidi="fa-IR"/>
        </w:rPr>
        <w:t>"""</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Computes matrix product by divide and conquer approach, recursively.</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Input: nxn matrices x and y</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Output: nxn matrix, product of x and y</w:t>
      </w:r>
    </w:p>
    <w:p w:rsidR="0076574C" w:rsidRPr="00A461A3" w:rsidRDefault="0076574C" w:rsidP="007A50E3">
      <w:pPr>
        <w:rPr>
          <w:rStyle w:val="Strong"/>
          <w:rFonts w:ascii="XB Zar" w:hAnsi="XB Zar" w:cs="XB Zar"/>
          <w:b w:val="0"/>
          <w:bCs w:val="0"/>
          <w:sz w:val="32"/>
          <w:szCs w:val="32"/>
          <w:rtl/>
          <w:lang w:bidi="fa-IR"/>
        </w:rPr>
      </w:pPr>
      <w:r w:rsidRPr="00A461A3">
        <w:rPr>
          <w:rStyle w:val="Strong"/>
          <w:rFonts w:ascii="XB Zar" w:hAnsi="XB Zar" w:cs="XB Zar"/>
          <w:b w:val="0"/>
          <w:bCs w:val="0"/>
          <w:sz w:val="32"/>
          <w:szCs w:val="32"/>
          <w:lang w:bidi="fa-IR"/>
        </w:rPr>
        <w:t>"""</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 Base case when size of matrices is </w:t>
      </w:r>
      <w:proofErr w:type="gramStart"/>
      <w:r w:rsidRPr="00A461A3">
        <w:rPr>
          <w:rStyle w:val="Strong"/>
          <w:rFonts w:ascii="XB Zar" w:hAnsi="XB Zar" w:cs="XB Zar"/>
          <w:b w:val="0"/>
          <w:bCs w:val="0"/>
          <w:sz w:val="32"/>
          <w:szCs w:val="32"/>
          <w:lang w:bidi="fa-IR"/>
        </w:rPr>
        <w:t>1x1</w:t>
      </w:r>
      <w:proofErr w:type="gramEnd"/>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if</w:t>
      </w:r>
      <w:proofErr w:type="gramEnd"/>
      <w:r w:rsidRPr="00A461A3">
        <w:rPr>
          <w:rStyle w:val="Strong"/>
          <w:rFonts w:ascii="XB Zar" w:hAnsi="XB Zar" w:cs="XB Zar"/>
          <w:b w:val="0"/>
          <w:bCs w:val="0"/>
          <w:sz w:val="32"/>
          <w:szCs w:val="32"/>
          <w:lang w:bidi="fa-IR"/>
        </w:rPr>
        <w:t xml:space="preserve"> len(x) == 1:</w:t>
      </w: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return</w:t>
      </w:r>
      <w:proofErr w:type="gramEnd"/>
      <w:r w:rsidRPr="00A461A3">
        <w:rPr>
          <w:rStyle w:val="Strong"/>
          <w:rFonts w:ascii="XB Zar" w:hAnsi="XB Zar" w:cs="XB Zar"/>
          <w:b w:val="0"/>
          <w:bCs w:val="0"/>
          <w:sz w:val="32"/>
          <w:szCs w:val="32"/>
          <w:lang w:bidi="fa-IR"/>
        </w:rPr>
        <w:t xml:space="preserve"> x * y</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 </w:t>
      </w:r>
      <w:proofErr w:type="gramStart"/>
      <w:r w:rsidRPr="00A461A3">
        <w:rPr>
          <w:rStyle w:val="Strong"/>
          <w:rFonts w:ascii="XB Zar" w:hAnsi="XB Zar" w:cs="XB Zar"/>
          <w:b w:val="0"/>
          <w:bCs w:val="0"/>
          <w:sz w:val="32"/>
          <w:szCs w:val="32"/>
          <w:lang w:bidi="fa-IR"/>
        </w:rPr>
        <w:t>Splitting</w:t>
      </w:r>
      <w:proofErr w:type="gramEnd"/>
      <w:r w:rsidRPr="00A461A3">
        <w:rPr>
          <w:rStyle w:val="Strong"/>
          <w:rFonts w:ascii="XB Zar" w:hAnsi="XB Zar" w:cs="XB Zar"/>
          <w:b w:val="0"/>
          <w:bCs w:val="0"/>
          <w:sz w:val="32"/>
          <w:szCs w:val="32"/>
          <w:lang w:bidi="fa-IR"/>
        </w:rPr>
        <w:t xml:space="preserve"> the matrices into quadrants. This will be done recursively</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untill the base case is reached.</w:t>
      </w: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a</w:t>
      </w:r>
      <w:proofErr w:type="gramEnd"/>
      <w:r w:rsidRPr="00A461A3">
        <w:rPr>
          <w:rStyle w:val="Strong"/>
          <w:rFonts w:ascii="XB Zar" w:hAnsi="XB Zar" w:cs="XB Zar"/>
          <w:b w:val="0"/>
          <w:bCs w:val="0"/>
          <w:sz w:val="32"/>
          <w:szCs w:val="32"/>
          <w:lang w:bidi="fa-IR"/>
        </w:rPr>
        <w:t>, b, c, d = split(x)</w:t>
      </w:r>
    </w:p>
    <w:p w:rsidR="0076574C" w:rsidRPr="00A461A3" w:rsidRDefault="0076574C" w:rsidP="007A50E3">
      <w:pPr>
        <w:rPr>
          <w:rStyle w:val="Strong"/>
          <w:rFonts w:ascii="XB Zar" w:hAnsi="XB Zar" w:cs="XB Zar"/>
          <w:b w:val="0"/>
          <w:bCs w:val="0"/>
          <w:sz w:val="32"/>
          <w:szCs w:val="32"/>
          <w:lang w:bidi="fa-IR"/>
        </w:rPr>
      </w:pPr>
      <w:proofErr w:type="gramStart"/>
      <w:r w:rsidRPr="00A461A3">
        <w:rPr>
          <w:rStyle w:val="Strong"/>
          <w:rFonts w:ascii="XB Zar" w:hAnsi="XB Zar" w:cs="XB Zar"/>
          <w:b w:val="0"/>
          <w:bCs w:val="0"/>
          <w:sz w:val="32"/>
          <w:szCs w:val="32"/>
          <w:lang w:bidi="fa-IR"/>
        </w:rPr>
        <w:t>e</w:t>
      </w:r>
      <w:proofErr w:type="gramEnd"/>
      <w:r w:rsidRPr="00A461A3">
        <w:rPr>
          <w:rStyle w:val="Strong"/>
          <w:rFonts w:ascii="XB Zar" w:hAnsi="XB Zar" w:cs="XB Zar"/>
          <w:b w:val="0"/>
          <w:bCs w:val="0"/>
          <w:sz w:val="32"/>
          <w:szCs w:val="32"/>
          <w:lang w:bidi="fa-IR"/>
        </w:rPr>
        <w:t>, f, g, h = split(y)</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 </w:t>
      </w:r>
      <w:proofErr w:type="gramStart"/>
      <w:r w:rsidRPr="00A461A3">
        <w:rPr>
          <w:rStyle w:val="Strong"/>
          <w:rFonts w:ascii="XB Zar" w:hAnsi="XB Zar" w:cs="XB Zar"/>
          <w:b w:val="0"/>
          <w:bCs w:val="0"/>
          <w:sz w:val="32"/>
          <w:szCs w:val="32"/>
          <w:lang w:bidi="fa-IR"/>
        </w:rPr>
        <w:t>Computing</w:t>
      </w:r>
      <w:proofErr w:type="gramEnd"/>
      <w:r w:rsidRPr="00A461A3">
        <w:rPr>
          <w:rStyle w:val="Strong"/>
          <w:rFonts w:ascii="XB Zar" w:hAnsi="XB Zar" w:cs="XB Zar"/>
          <w:b w:val="0"/>
          <w:bCs w:val="0"/>
          <w:sz w:val="32"/>
          <w:szCs w:val="32"/>
          <w:lang w:bidi="fa-IR"/>
        </w:rPr>
        <w:t xml:space="preserve"> the 7 products, recursively (p1, p2...p7)</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p1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a, f - h)</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p2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a + b, h)</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p3 = strassen(c + d, e)</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p4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d, g - e)</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p5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a + d, e + h)</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p6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b - d, g + h)</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p7 = </w:t>
      </w:r>
      <w:proofErr w:type="gramStart"/>
      <w:r w:rsidRPr="00A461A3">
        <w:rPr>
          <w:rStyle w:val="Strong"/>
          <w:rFonts w:ascii="XB Zar" w:hAnsi="XB Zar" w:cs="XB Zar"/>
          <w:b w:val="0"/>
          <w:bCs w:val="0"/>
          <w:sz w:val="32"/>
          <w:szCs w:val="32"/>
          <w:lang w:bidi="fa-IR"/>
        </w:rPr>
        <w:t>strassen(</w:t>
      </w:r>
      <w:proofErr w:type="gramEnd"/>
      <w:r w:rsidRPr="00A461A3">
        <w:rPr>
          <w:rStyle w:val="Strong"/>
          <w:rFonts w:ascii="XB Zar" w:hAnsi="XB Zar" w:cs="XB Zar"/>
          <w:b w:val="0"/>
          <w:bCs w:val="0"/>
          <w:sz w:val="32"/>
          <w:szCs w:val="32"/>
          <w:lang w:bidi="fa-IR"/>
        </w:rPr>
        <w:t>a - c, e + f)</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 </w:t>
      </w:r>
      <w:proofErr w:type="gramStart"/>
      <w:r w:rsidRPr="00A461A3">
        <w:rPr>
          <w:rStyle w:val="Strong"/>
          <w:rFonts w:ascii="XB Zar" w:hAnsi="XB Zar" w:cs="XB Zar"/>
          <w:b w:val="0"/>
          <w:bCs w:val="0"/>
          <w:sz w:val="32"/>
          <w:szCs w:val="32"/>
          <w:lang w:bidi="fa-IR"/>
        </w:rPr>
        <w:t>Computing</w:t>
      </w:r>
      <w:proofErr w:type="gramEnd"/>
      <w:r w:rsidRPr="00A461A3">
        <w:rPr>
          <w:rStyle w:val="Strong"/>
          <w:rFonts w:ascii="XB Zar" w:hAnsi="XB Zar" w:cs="XB Zar"/>
          <w:b w:val="0"/>
          <w:bCs w:val="0"/>
          <w:sz w:val="32"/>
          <w:szCs w:val="32"/>
          <w:lang w:bidi="fa-IR"/>
        </w:rPr>
        <w:t xml:space="preserve"> the values of the 4 quadrants of the final matrix c</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c11 = p5 + p4 - p2 + p6</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c12 = p1 + p2</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c21 = p3 + p4</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c22 = p1 + p5 - p3 - p7</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t xml:space="preserve"># </w:t>
      </w:r>
      <w:proofErr w:type="gramStart"/>
      <w:r w:rsidRPr="00A461A3">
        <w:rPr>
          <w:rStyle w:val="Strong"/>
          <w:rFonts w:ascii="XB Zar" w:hAnsi="XB Zar" w:cs="XB Zar"/>
          <w:b w:val="0"/>
          <w:bCs w:val="0"/>
          <w:sz w:val="32"/>
          <w:szCs w:val="32"/>
          <w:lang w:bidi="fa-IR"/>
        </w:rPr>
        <w:t>Combining</w:t>
      </w:r>
      <w:proofErr w:type="gramEnd"/>
      <w:r w:rsidRPr="00A461A3">
        <w:rPr>
          <w:rStyle w:val="Strong"/>
          <w:rFonts w:ascii="XB Zar" w:hAnsi="XB Zar" w:cs="XB Zar"/>
          <w:b w:val="0"/>
          <w:bCs w:val="0"/>
          <w:sz w:val="32"/>
          <w:szCs w:val="32"/>
          <w:lang w:bidi="fa-IR"/>
        </w:rPr>
        <w:t xml:space="preserve"> the 4 quadrants into a single matrix by stacking horizontally and vertically.</w:t>
      </w:r>
    </w:p>
    <w:p w:rsidR="0076574C" w:rsidRPr="00A461A3" w:rsidRDefault="0076574C" w:rsidP="007A50E3">
      <w:pPr>
        <w:rPr>
          <w:rStyle w:val="Strong"/>
          <w:rFonts w:ascii="XB Zar" w:hAnsi="XB Zar" w:cs="XB Zar"/>
          <w:b w:val="0"/>
          <w:bCs w:val="0"/>
          <w:sz w:val="32"/>
          <w:szCs w:val="32"/>
          <w:lang w:bidi="fa-IR"/>
        </w:rPr>
      </w:pPr>
      <w:r w:rsidRPr="00A461A3">
        <w:rPr>
          <w:rStyle w:val="Strong"/>
          <w:rFonts w:ascii="XB Zar" w:hAnsi="XB Zar" w:cs="XB Zar"/>
          <w:b w:val="0"/>
          <w:bCs w:val="0"/>
          <w:sz w:val="32"/>
          <w:szCs w:val="32"/>
          <w:lang w:bidi="fa-IR"/>
        </w:rPr>
        <w:lastRenderedPageBreak/>
        <w:t xml:space="preserve">c = </w:t>
      </w:r>
      <w:proofErr w:type="gramStart"/>
      <w:r w:rsidRPr="00A461A3">
        <w:rPr>
          <w:rStyle w:val="Strong"/>
          <w:rFonts w:ascii="XB Zar" w:hAnsi="XB Zar" w:cs="XB Zar"/>
          <w:b w:val="0"/>
          <w:bCs w:val="0"/>
          <w:sz w:val="32"/>
          <w:szCs w:val="32"/>
          <w:lang w:bidi="fa-IR"/>
        </w:rPr>
        <w:t>np.vstack(</w:t>
      </w:r>
      <w:proofErr w:type="gramEnd"/>
      <w:r w:rsidRPr="00A461A3">
        <w:rPr>
          <w:rStyle w:val="Strong"/>
          <w:rFonts w:ascii="XB Zar" w:hAnsi="XB Zar" w:cs="XB Zar"/>
          <w:b w:val="0"/>
          <w:bCs w:val="0"/>
          <w:sz w:val="32"/>
          <w:szCs w:val="32"/>
          <w:lang w:bidi="fa-IR"/>
        </w:rPr>
        <w:t>(np.hstack((c11, c12)), np.hstack((c21, c22))))</w:t>
      </w:r>
    </w:p>
    <w:p w:rsidR="0076574C" w:rsidRPr="00A461A3" w:rsidRDefault="0076574C" w:rsidP="007A50E3">
      <w:pPr>
        <w:rPr>
          <w:rStyle w:val="Strong"/>
          <w:rFonts w:ascii="XB Zar" w:hAnsi="XB Zar" w:cs="XB Zar"/>
          <w:b w:val="0"/>
          <w:bCs w:val="0"/>
          <w:sz w:val="32"/>
          <w:szCs w:val="32"/>
          <w:rtl/>
          <w:lang w:bidi="fa-IR"/>
        </w:rPr>
      </w:pPr>
    </w:p>
    <w:p w:rsidR="0076574C" w:rsidRPr="00A461A3" w:rsidRDefault="0076574C" w:rsidP="007A50E3">
      <w:pPr>
        <w:bidi/>
        <w:jc w:val="right"/>
        <w:rPr>
          <w:rStyle w:val="Strong"/>
          <w:rFonts w:ascii="XB Zar" w:hAnsi="XB Zar" w:cs="XB Zar"/>
          <w:b w:val="0"/>
          <w:bCs w:val="0"/>
          <w:sz w:val="32"/>
          <w:szCs w:val="32"/>
          <w:rtl/>
          <w:lang w:bidi="fa-IR"/>
        </w:rPr>
      </w:pPr>
      <w:proofErr w:type="gramStart"/>
      <w:r w:rsidRPr="00A461A3">
        <w:rPr>
          <w:rStyle w:val="Strong"/>
          <w:rFonts w:ascii="XB Zar" w:hAnsi="XB Zar" w:cs="XB Zar"/>
          <w:b w:val="0"/>
          <w:bCs w:val="0"/>
          <w:sz w:val="32"/>
          <w:szCs w:val="32"/>
          <w:lang w:bidi="fa-IR"/>
        </w:rPr>
        <w:t>return</w:t>
      </w:r>
      <w:proofErr w:type="gramEnd"/>
      <w:r w:rsidRPr="00A461A3">
        <w:rPr>
          <w:rStyle w:val="Strong"/>
          <w:rFonts w:ascii="XB Zar" w:hAnsi="XB Zar" w:cs="XB Zar"/>
          <w:b w:val="0"/>
          <w:bCs w:val="0"/>
          <w:sz w:val="32"/>
          <w:szCs w:val="32"/>
          <w:lang w:bidi="fa-IR"/>
        </w:rPr>
        <w:t xml:space="preserve"> c</w:t>
      </w:r>
    </w:p>
    <w:p w:rsidR="0076574C" w:rsidRPr="00A461A3" w:rsidRDefault="0076574C" w:rsidP="007A50E3">
      <w:pPr>
        <w:bidi/>
        <w:rPr>
          <w:rStyle w:val="Strong"/>
          <w:rFonts w:ascii="XB Zar" w:hAnsi="XB Zar" w:cs="XB Zar"/>
          <w:b w:val="0"/>
          <w:bCs w:val="0"/>
          <w:sz w:val="32"/>
          <w:szCs w:val="32"/>
          <w:rtl/>
          <w:lang w:bidi="fa-IR"/>
        </w:rPr>
      </w:pPr>
    </w:p>
    <w:p w:rsidR="007A50E3" w:rsidRPr="00A461A3" w:rsidRDefault="007A50E3" w:rsidP="007A50E3">
      <w:pPr>
        <w:bidi/>
        <w:rPr>
          <w:rStyle w:val="Strong"/>
          <w:rFonts w:ascii="XB Zar" w:hAnsi="XB Zar" w:cs="XB Zar"/>
          <w:b w:val="0"/>
          <w:bCs w:val="0"/>
          <w:sz w:val="48"/>
          <w:szCs w:val="40"/>
          <w:lang w:bidi="fa-IR"/>
        </w:rPr>
      </w:pPr>
    </w:p>
    <w:p w:rsidR="00FC0124" w:rsidRPr="00B60764" w:rsidRDefault="00A833F8" w:rsidP="00B60764">
      <w:pPr>
        <w:pStyle w:val="Heading1"/>
        <w:pBdr>
          <w:bottom w:val="single" w:sz="24" w:space="1" w:color="DFDCB7" w:themeColor="accent1"/>
        </w:pBdr>
        <w:jc w:val="right"/>
        <w:rPr>
          <w:rStyle w:val="Strong"/>
          <w:rFonts w:ascii="XB Zar" w:hAnsi="XB Zar" w:cs="XB Zar"/>
          <w:color w:val="auto"/>
          <w:sz w:val="72"/>
          <w:szCs w:val="52"/>
          <w:lang w:bidi="fa-IR"/>
        </w:rPr>
      </w:pPr>
      <w:r w:rsidRPr="00A461A3">
        <w:rPr>
          <w:rStyle w:val="Strong"/>
          <w:rFonts w:ascii="XB Zar" w:hAnsi="XB Zar" w:cs="XB Zar"/>
          <w:color w:val="auto"/>
          <w:sz w:val="72"/>
          <w:szCs w:val="52"/>
          <w:rtl/>
          <w:lang w:bidi="fa-IR"/>
        </w:rPr>
        <w:t xml:space="preserve">  </w:t>
      </w:r>
      <w:bookmarkStart w:id="3" w:name="_Toc247176479"/>
      <w:r w:rsidRPr="00A461A3">
        <w:rPr>
          <w:rStyle w:val="Strong"/>
          <w:rFonts w:ascii="XB Zar" w:hAnsi="XB Zar" w:cs="XB Zar"/>
          <w:color w:val="auto"/>
          <w:sz w:val="72"/>
          <w:szCs w:val="52"/>
          <w:rtl/>
          <w:lang w:bidi="fa-IR"/>
        </w:rPr>
        <w:t>مراجع</w:t>
      </w:r>
      <w:bookmarkEnd w:id="3"/>
    </w:p>
    <w:p w:rsidR="00B60764" w:rsidRPr="00B60764" w:rsidRDefault="00B60764" w:rsidP="00B60764">
      <w:pPr>
        <w:numPr>
          <w:ilvl w:val="0"/>
          <w:numId w:val="21"/>
        </w:numPr>
        <w:tabs>
          <w:tab w:val="num" w:pos="1215"/>
        </w:tabs>
        <w:spacing w:before="0" w:after="0" w:line="240" w:lineRule="auto"/>
        <w:jc w:val="both"/>
        <w:rPr>
          <w:rFonts w:ascii="XB Zar" w:hAnsi="XB Zar" w:cs="XB Zar"/>
          <w:b/>
          <w:bCs/>
          <w:sz w:val="72"/>
          <w:szCs w:val="52"/>
          <w:lang w:bidi="fa-IR"/>
        </w:rPr>
      </w:pPr>
      <w:r>
        <w:rPr>
          <w:rFonts w:ascii="XB Zar" w:hAnsi="XB Zar" w:cs="XB Zar"/>
          <w:i/>
          <w:iCs/>
          <w:sz w:val="32"/>
          <w:szCs w:val="40"/>
          <w:u w:val="single"/>
          <w:lang w:bidi="fa-IR"/>
        </w:rPr>
        <w:t>Matrix computations 4th</w:t>
      </w:r>
    </w:p>
    <w:p w:rsidR="00FC0124" w:rsidRPr="00B60764" w:rsidRDefault="00B60764" w:rsidP="007A50E3">
      <w:pPr>
        <w:numPr>
          <w:ilvl w:val="0"/>
          <w:numId w:val="21"/>
        </w:numPr>
        <w:tabs>
          <w:tab w:val="num" w:pos="1215"/>
        </w:tabs>
        <w:spacing w:before="0" w:after="0" w:line="240" w:lineRule="auto"/>
        <w:jc w:val="both"/>
        <w:rPr>
          <w:rFonts w:ascii="XB Zar" w:hAnsi="XB Zar" w:cs="XB Zar"/>
          <w:b/>
          <w:bCs/>
          <w:sz w:val="72"/>
          <w:szCs w:val="52"/>
          <w:lang w:bidi="fa-IR"/>
        </w:rPr>
      </w:pPr>
      <w:r w:rsidRPr="00A461A3">
        <w:rPr>
          <w:rFonts w:ascii="XB Zar" w:hAnsi="XB Zar" w:cs="XB Zar"/>
          <w:i/>
          <w:iCs/>
          <w:sz w:val="32"/>
          <w:szCs w:val="40"/>
          <w:u w:val="single"/>
        </w:rPr>
        <w:t xml:space="preserve">Writing for Science </w:t>
      </w:r>
      <w:r>
        <w:rPr>
          <w:rFonts w:ascii="XB Zar" w:hAnsi="XB Zar" w:cs="XB Zar"/>
          <w:i/>
          <w:iCs/>
          <w:sz w:val="32"/>
          <w:szCs w:val="40"/>
          <w:u w:val="single"/>
        </w:rPr>
        <w:t xml:space="preserve">  </w:t>
      </w:r>
    </w:p>
    <w:p w:rsidR="00B60764" w:rsidRDefault="00B60764" w:rsidP="00B60764">
      <w:pPr>
        <w:numPr>
          <w:ilvl w:val="0"/>
          <w:numId w:val="21"/>
        </w:numPr>
        <w:tabs>
          <w:tab w:val="num" w:pos="1215"/>
        </w:tabs>
        <w:spacing w:before="0" w:after="0" w:line="240" w:lineRule="auto"/>
        <w:jc w:val="both"/>
        <w:rPr>
          <w:rStyle w:val="Strong"/>
          <w:rFonts w:ascii="XB Zar" w:hAnsi="XB Zar" w:cs="XB Zar"/>
          <w:b w:val="0"/>
          <w:bCs w:val="0"/>
          <w:sz w:val="32"/>
          <w:szCs w:val="32"/>
          <w:lang w:bidi="fa-IR"/>
        </w:rPr>
      </w:pPr>
      <w:r w:rsidRPr="00B60764">
        <w:rPr>
          <w:rStyle w:val="Strong"/>
          <w:rFonts w:ascii="XB Zar" w:hAnsi="XB Zar" w:cs="XB Zar"/>
          <w:b w:val="0"/>
          <w:bCs w:val="0"/>
          <w:sz w:val="32"/>
          <w:szCs w:val="32"/>
          <w:lang w:bidi="fa-IR"/>
        </w:rPr>
        <w:t>https://en.wikipedia.org/wiki/Matrix_multiplication_algorithm</w:t>
      </w:r>
    </w:p>
    <w:p w:rsidR="00B60764" w:rsidRDefault="00B60764" w:rsidP="00B60764">
      <w:pPr>
        <w:numPr>
          <w:ilvl w:val="0"/>
          <w:numId w:val="21"/>
        </w:numPr>
        <w:tabs>
          <w:tab w:val="num" w:pos="1215"/>
        </w:tabs>
        <w:spacing w:before="0" w:after="0" w:line="240" w:lineRule="auto"/>
        <w:jc w:val="both"/>
        <w:rPr>
          <w:rStyle w:val="Strong"/>
          <w:rFonts w:ascii="XB Zar" w:hAnsi="XB Zar" w:cs="XB Zar"/>
          <w:b w:val="0"/>
          <w:bCs w:val="0"/>
          <w:sz w:val="32"/>
          <w:szCs w:val="32"/>
          <w:lang w:bidi="fa-IR"/>
        </w:rPr>
      </w:pPr>
      <w:r w:rsidRPr="00B60764">
        <w:rPr>
          <w:rStyle w:val="Strong"/>
          <w:rFonts w:ascii="XB Zar" w:hAnsi="XB Zar" w:cs="XB Zar"/>
          <w:b w:val="0"/>
          <w:bCs w:val="0"/>
          <w:sz w:val="32"/>
          <w:szCs w:val="32"/>
          <w:lang w:bidi="fa-IR"/>
        </w:rPr>
        <w:t>https://www.geeksforgeeks.org/strassens-matrix-multiplication/</w:t>
      </w:r>
    </w:p>
    <w:p w:rsidR="00B60764" w:rsidRDefault="00B60764" w:rsidP="00B60764">
      <w:pPr>
        <w:numPr>
          <w:ilvl w:val="0"/>
          <w:numId w:val="21"/>
        </w:numPr>
        <w:tabs>
          <w:tab w:val="num" w:pos="1215"/>
        </w:tabs>
        <w:spacing w:before="0" w:after="0" w:line="240" w:lineRule="auto"/>
        <w:jc w:val="both"/>
        <w:rPr>
          <w:rStyle w:val="Strong"/>
          <w:rFonts w:ascii="XB Zar" w:hAnsi="XB Zar" w:cs="XB Zar"/>
          <w:b w:val="0"/>
          <w:bCs w:val="0"/>
          <w:sz w:val="32"/>
          <w:szCs w:val="32"/>
          <w:lang w:bidi="fa-IR"/>
        </w:rPr>
      </w:pPr>
      <w:r w:rsidRPr="00B60764">
        <w:rPr>
          <w:rStyle w:val="Strong"/>
          <w:rFonts w:ascii="XB Zar" w:hAnsi="XB Zar" w:cs="XB Zar"/>
          <w:b w:val="0"/>
          <w:bCs w:val="0"/>
          <w:sz w:val="32"/>
          <w:szCs w:val="32"/>
          <w:lang w:bidi="fa-IR"/>
        </w:rPr>
        <w:t>https://www.geeksforgeeks.org/strassens-matrix-multiplication-algorithm-implementation/</w:t>
      </w:r>
    </w:p>
    <w:p w:rsidR="00B60764" w:rsidRPr="00B60764" w:rsidRDefault="00B60764" w:rsidP="00B60764">
      <w:pPr>
        <w:tabs>
          <w:tab w:val="num" w:pos="1215"/>
        </w:tabs>
        <w:spacing w:before="0" w:after="0" w:line="240" w:lineRule="auto"/>
        <w:ind w:left="540"/>
        <w:jc w:val="both"/>
        <w:rPr>
          <w:rStyle w:val="Strong"/>
          <w:rFonts w:ascii="XB Zar" w:hAnsi="XB Zar" w:cs="XB Zar"/>
          <w:b w:val="0"/>
          <w:bCs w:val="0"/>
          <w:sz w:val="32"/>
          <w:szCs w:val="32"/>
          <w:lang w:bidi="fa-IR"/>
        </w:rPr>
      </w:pPr>
    </w:p>
    <w:sectPr w:rsidR="00B60764" w:rsidRPr="00B60764" w:rsidSect="00430F9C">
      <w:footerReference w:type="even" r:id="rId56"/>
      <w:footerReference w:type="default" r:id="rId57"/>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F75" w:rsidRDefault="00837F75">
      <w:pPr>
        <w:spacing w:after="0" w:line="240" w:lineRule="auto"/>
      </w:pPr>
      <w:r>
        <w:separator/>
      </w:r>
    </w:p>
  </w:endnote>
  <w:endnote w:type="continuationSeparator" w:id="0">
    <w:p w:rsidR="00837F75" w:rsidRDefault="00837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Roya">
    <w:altName w:val="Courier New"/>
    <w:charset w:val="B2"/>
    <w:family w:val="auto"/>
    <w:pitch w:val="variable"/>
    <w:sig w:usb0="00002000" w:usb1="80000000" w:usb2="00000008" w:usb3="00000000" w:csb0="00000040" w:csb1="00000000"/>
  </w:font>
  <w:font w:name="XB Zar">
    <w:panose1 w:val="0200050609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JetBrai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A1C" w:rsidRDefault="00134A1C">
    <w:pPr>
      <w:pStyle w:val="Footer"/>
    </w:pPr>
    <w:r>
      <w:rPr>
        <w:noProof/>
        <w:lang w:bidi="ar-SA"/>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4A1C" w:rsidRDefault="00837F75">
                          <w:pPr>
                            <w:rPr>
                              <w:rFonts w:asciiTheme="majorHAnsi" w:hAnsiTheme="majorHAnsi"/>
                              <w:color w:val="A79C7E" w:themeColor="text1" w:themeTint="80"/>
                            </w:rPr>
                          </w:pPr>
                          <w:sdt>
                            <w:sdtPr>
                              <w:rPr>
                                <w:rFonts w:asciiTheme="majorHAnsi" w:hAnsiTheme="majorHAnsi"/>
                                <w:color w:val="A79C7E"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134A1C">
                                <w:rPr>
                                  <w:rFonts w:asciiTheme="majorHAnsi" w:hAnsiTheme="majorHAnsi"/>
                                  <w:color w:val="A79C7E" w:themeColor="text1" w:themeTint="80"/>
                                </w:rPr>
                                <w:t>[</w:t>
                              </w:r>
                            </w:sdtContent>
                          </w:sdt>
                          <w:r w:rsidR="00134A1C">
                            <w:rPr>
                              <w:rFonts w:asciiTheme="majorHAnsi" w:hAnsiTheme="majorHAnsi"/>
                              <w:color w:val="A79C7E" w:themeColor="text1" w:themeTint="80"/>
                            </w:rPr>
                            <w:t xml:space="preserve"> | </w:t>
                          </w:r>
                          <w:sdt>
                            <w:sdtPr>
                              <w:rPr>
                                <w:rFonts w:asciiTheme="majorHAnsi" w:hAnsiTheme="majorHAnsi"/>
                                <w:color w:val="A79C7E"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134A1C">
                                <w:rPr>
                                  <w:rFonts w:asciiTheme="majorHAnsi" w:hAnsiTheme="majorHAnsi"/>
                                  <w:color w:val="A79C7E" w:themeColor="text1" w:themeTint="80"/>
                                </w:rPr>
                                <w:t>[Pick the date]</w:t>
                              </w:r>
                            </w:sdtContent>
                          </w:sdt>
                          <w:r w:rsidR="00134A1C">
                            <w:rPr>
                              <w:rFonts w:asciiTheme="majorHAnsi" w:hAnsiTheme="majorHAnsi"/>
                              <w:color w:val="A79C7E" w:themeColor="text1" w:themeTint="8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7"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SEwXn&#10;vQIAALg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134A1C" w:rsidRDefault="00837F75">
                    <w:pPr>
                      <w:rPr>
                        <w:rFonts w:asciiTheme="majorHAnsi" w:hAnsiTheme="majorHAnsi"/>
                        <w:color w:val="A79C7E" w:themeColor="text1" w:themeTint="80"/>
                      </w:rPr>
                    </w:pPr>
                    <w:sdt>
                      <w:sdtPr>
                        <w:rPr>
                          <w:rFonts w:asciiTheme="majorHAnsi" w:hAnsiTheme="majorHAnsi"/>
                          <w:color w:val="A79C7E"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134A1C">
                          <w:rPr>
                            <w:rFonts w:asciiTheme="majorHAnsi" w:hAnsiTheme="majorHAnsi"/>
                            <w:color w:val="A79C7E" w:themeColor="text1" w:themeTint="80"/>
                          </w:rPr>
                          <w:t>[</w:t>
                        </w:r>
                      </w:sdtContent>
                    </w:sdt>
                    <w:r w:rsidR="00134A1C">
                      <w:rPr>
                        <w:rFonts w:asciiTheme="majorHAnsi" w:hAnsiTheme="majorHAnsi"/>
                        <w:color w:val="A79C7E" w:themeColor="text1" w:themeTint="80"/>
                      </w:rPr>
                      <w:t xml:space="preserve"> | </w:t>
                    </w:r>
                    <w:sdt>
                      <w:sdtPr>
                        <w:rPr>
                          <w:rFonts w:asciiTheme="majorHAnsi" w:hAnsiTheme="majorHAnsi"/>
                          <w:color w:val="A79C7E"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134A1C">
                          <w:rPr>
                            <w:rFonts w:asciiTheme="majorHAnsi" w:hAnsiTheme="majorHAnsi"/>
                            <w:color w:val="A79C7E" w:themeColor="text1" w:themeTint="80"/>
                          </w:rPr>
                          <w:t>[Pick the date]</w:t>
                        </w:r>
                      </w:sdtContent>
                    </w:sdt>
                    <w:r w:rsidR="00134A1C">
                      <w:rPr>
                        <w:rFonts w:asciiTheme="majorHAnsi" w:hAnsiTheme="majorHAnsi"/>
                        <w:color w:val="A79C7E" w:themeColor="text1" w:themeTint="80"/>
                      </w:rPr>
                      <w:t xml:space="preserve"> </w:t>
                    </w:r>
                  </w:p>
                </w:txbxContent>
              </v:textbox>
              <w10:wrap anchorx="margin" anchory="margin"/>
            </v:rect>
          </w:pict>
        </mc:Fallback>
      </mc:AlternateContent>
    </w:r>
    <w:r>
      <w:rPr>
        <w:noProof/>
        <w:lang w:bidi="ar-SA"/>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xrduF6cCAABYBQAADgAAAAAAAAAAAAAA&#10;AAAuAgAAZHJzL2Uyb0RvYy54bWxQSwECLQAUAAYACAAAACEA3wFejN4AAAAHAQAADwAAAAAAAAAA&#10;AAAAAAABBQAAZHJzL2Rvd25yZXYueG1sUEsFBgAAAAAEAAQA8wAAAAwGAAAAAA==&#10;" o:allowincell="f" filled="f" fillcolor="black" strokecolor="#2f2b20 [3213]" strokeweight="1pt">
              <w10:wrap anchorx="page" anchory="page"/>
            </v:roundrect>
          </w:pict>
        </mc:Fallback>
      </mc:AlternateContent>
    </w:r>
    <w:r>
      <w:rPr>
        <w:noProof/>
        <w:lang w:bidi="ar-SA"/>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34A1C" w:rsidRDefault="00134A1C">
                          <w:pPr>
                            <w:jc w:val="center"/>
                            <w:rPr>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8"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CC4TyWjgIAACsFAAAOAAAAAAAAAAAAAAAAAC4CAABkcnMvZTJvRG9jLnhtbFBLAQItABQABgAI&#10;AAAAIQAD9wbc2AAAAAMBAAAPAAAAAAAAAAAAAAAAAOgEAABkcnMvZG93bnJldi54bWxQSwUGAAAA&#10;AAQABADzAAAA7QUAAAAA&#10;" o:allowincell="f" fillcolor="#dfdcb7 [3204]" stroked="f">
              <v:textbox inset="0,0,0,0">
                <w:txbxContent>
                  <w:p w:rsidR="00134A1C" w:rsidRDefault="00134A1C">
                    <w:pPr>
                      <w:jc w:val="center"/>
                      <w:rPr>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A1C" w:rsidRDefault="00134A1C">
    <w:r>
      <w:rPr>
        <w:noProof/>
        <w:lang w:bidi="ar-SA"/>
      </w:rPr>
      <mc:AlternateContent>
        <mc:Choice Requires="wps">
          <w:drawing>
            <wp:anchor distT="0" distB="0" distL="114300" distR="114300" simplePos="0" relativeHeight="251668480" behindDoc="0" locked="0" layoutInCell="0" allowOverlap="1">
              <wp:simplePos x="0" y="0"/>
              <wp:positionH relativeFrom="leftMargin">
                <wp:posOffset>428624</wp:posOffset>
              </wp:positionH>
              <wp:positionV relativeFrom="bottomMargin">
                <wp:posOffset>125095</wp:posOffset>
              </wp:positionV>
              <wp:extent cx="504825" cy="463550"/>
              <wp:effectExtent l="19050" t="19050" r="47625" b="5080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6355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134A1C" w:rsidRPr="00A54051" w:rsidRDefault="00134A1C" w:rsidP="00E97B07">
                          <w:pPr>
                            <w:pStyle w:val="PageNo"/>
                            <w:rPr>
                              <w:rFonts w:cs="B Roya"/>
                              <w:color w:val="46431F" w:themeColor="accent1" w:themeShade="40"/>
                              <w:szCs w:val="40"/>
                            </w:rPr>
                          </w:pPr>
                          <w:r w:rsidRPr="00A54051">
                            <w:rPr>
                              <w:rFonts w:cs="B Roya"/>
                              <w:color w:val="46431F" w:themeColor="accent1" w:themeShade="40"/>
                            </w:rPr>
                            <w:fldChar w:fldCharType="begin"/>
                          </w:r>
                          <w:r w:rsidRPr="00A54051">
                            <w:rPr>
                              <w:rFonts w:cs="B Roya"/>
                              <w:color w:val="46431F" w:themeColor="accent1" w:themeShade="40"/>
                            </w:rPr>
                            <w:instrText xml:space="preserve"> PAGE  \* Arabic  \* MERGEFORMAT </w:instrText>
                          </w:r>
                          <w:r w:rsidRPr="00A54051">
                            <w:rPr>
                              <w:rFonts w:cs="B Roya"/>
                              <w:color w:val="46431F" w:themeColor="accent1" w:themeShade="40"/>
                            </w:rPr>
                            <w:fldChar w:fldCharType="separate"/>
                          </w:r>
                          <w:r w:rsidR="004015CA">
                            <w:rPr>
                              <w:rFonts w:cs="B Roya"/>
                              <w:noProof/>
                              <w:color w:val="46431F" w:themeColor="accent1" w:themeShade="40"/>
                            </w:rPr>
                            <w:t>43</w:t>
                          </w:r>
                          <w:r w:rsidRPr="00A54051">
                            <w:rPr>
                              <w:rFonts w:cs="B Roya"/>
                              <w:color w:val="46431F" w:themeColor="accent1" w:themeShade="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9" style="position:absolute;margin-left:33.75pt;margin-top:9.85pt;width:39.75pt;height:36.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" o:allowincell="f" fillcolor="#9cbebd [3205]" strokecolor="#f2f2f2 [3041]" strokeweight="3pt">
              <v:shadow on="t" color="#446766 [1605]" opacity=".5" offset="1pt"/>
              <v:textbox inset="0,0,0,0">
                <w:txbxContent>
                  <w:p w:rsidR="00134A1C" w:rsidRPr="00A54051" w:rsidRDefault="00134A1C" w:rsidP="00E97B07">
                    <w:pPr>
                      <w:pStyle w:val="PageNo"/>
                      <w:rPr>
                        <w:rFonts w:cs="B Roya"/>
                        <w:color w:val="46431F" w:themeColor="accent1" w:themeShade="40"/>
                        <w:szCs w:val="40"/>
                      </w:rPr>
                    </w:pPr>
                    <w:r w:rsidRPr="00A54051">
                      <w:rPr>
                        <w:rFonts w:cs="B Roya"/>
                        <w:color w:val="46431F" w:themeColor="accent1" w:themeShade="40"/>
                      </w:rPr>
                      <w:fldChar w:fldCharType="begin"/>
                    </w:r>
                    <w:r w:rsidRPr="00A54051">
                      <w:rPr>
                        <w:rFonts w:cs="B Roya"/>
                        <w:color w:val="46431F" w:themeColor="accent1" w:themeShade="40"/>
                      </w:rPr>
                      <w:instrText xml:space="preserve"> PAGE  \* Arabic  \* MERGEFORMAT </w:instrText>
                    </w:r>
                    <w:r w:rsidRPr="00A54051">
                      <w:rPr>
                        <w:rFonts w:cs="B Roya"/>
                        <w:color w:val="46431F" w:themeColor="accent1" w:themeShade="40"/>
                      </w:rPr>
                      <w:fldChar w:fldCharType="separate"/>
                    </w:r>
                    <w:r w:rsidR="004015CA">
                      <w:rPr>
                        <w:rFonts w:cs="B Roya"/>
                        <w:noProof/>
                        <w:color w:val="46431F" w:themeColor="accent1" w:themeShade="40"/>
                      </w:rPr>
                      <w:t>43</w:t>
                    </w:r>
                    <w:r w:rsidRPr="00A54051">
                      <w:rPr>
                        <w:rFonts w:cs="B Roya"/>
                        <w:color w:val="46431F" w:themeColor="accent1" w:themeShade="40"/>
                      </w:rPr>
                      <w:fldChar w:fldCharType="end"/>
                    </w:r>
                  </w:p>
                </w:txbxContent>
              </v:textbox>
              <w10:wrap anchorx="margin" anchory="margin"/>
            </v:oval>
          </w:pict>
        </mc:Fallback>
      </mc:AlternateContent>
    </w:r>
    <w:r>
      <w:rPr>
        <w:noProof/>
        <w:lang w:bidi="ar-SA"/>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3430" cy="9435465"/>
              <wp:effectExtent l="12065" t="12700" r="8255" b="10160"/>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3430" cy="9435465"/>
                      </a:xfrm>
                      <a:prstGeom prst="roundRect">
                        <a:avLst>
                          <a:gd name="adj" fmla="val 4023"/>
                        </a:avLst>
                      </a:prstGeom>
                      <a:noFill/>
                      <a:ln w="12700">
                        <a:solidFill>
                          <a:schemeClr val="tx2">
                            <a:lumMod val="75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9pt;height:742.9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" o:allowincell="f" filled="f" fillcolor="black" strokecolor="#4c4635 [2415]" strokeweight="1pt">
              <w10:wrap anchorx="page" anchory="page"/>
            </v:roundrect>
          </w:pict>
        </mc:Fallback>
      </mc:AlternateContent>
    </w:r>
  </w:p>
  <w:p w:rsidR="00134A1C" w:rsidRDefault="00134A1C">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F75" w:rsidRDefault="00837F75">
      <w:pPr>
        <w:spacing w:after="0" w:line="240" w:lineRule="auto"/>
      </w:pPr>
      <w:r>
        <w:separator/>
      </w:r>
    </w:p>
  </w:footnote>
  <w:footnote w:type="continuationSeparator" w:id="0">
    <w:p w:rsidR="00837F75" w:rsidRDefault="00837F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D2CB6C"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D2CB6C" w:themeColor="accent3"/>
      </w:rPr>
    </w:lvl>
  </w:abstractNum>
  <w:abstractNum w:abstractNumId="6">
    <w:nsid w:val="FFFFFF82"/>
    <w:multiLevelType w:val="singleLevel"/>
    <w:tmpl w:val="AC6E7B80"/>
    <w:lvl w:ilvl="0">
      <w:start w:val="1"/>
      <w:numFmt w:val="bullet"/>
      <w:pStyle w:val="ListBullet3"/>
      <w:lvlText w:val=""/>
      <w:lvlJc w:val="left"/>
      <w:pPr>
        <w:ind w:left="1080" w:hanging="360"/>
      </w:pPr>
      <w:rPr>
        <w:rFonts w:ascii="Symbol" w:hAnsi="Symbol" w:hint="default"/>
        <w:color w:val="EBE9D3"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DFDCB7"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Bullet"/>
      <w:lvlText w:val=""/>
      <w:lvlJc w:val="left"/>
      <w:pPr>
        <w:ind w:left="360" w:hanging="360"/>
      </w:pPr>
      <w:rPr>
        <w:rFonts w:ascii="Symbol" w:hAnsi="Symbol" w:hint="default"/>
        <w:color w:val="BFB970" w:themeColor="accent1" w:themeShade="BF"/>
      </w:rPr>
    </w:lvl>
  </w:abstractNum>
  <w:abstractNum w:abstractNumId="10">
    <w:nsid w:val="012B76F9"/>
    <w:multiLevelType w:val="hybridMultilevel"/>
    <w:tmpl w:val="CFFA2092"/>
    <w:lvl w:ilvl="0" w:tplc="CF00B0DE">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04333992"/>
    <w:multiLevelType w:val="hybridMultilevel"/>
    <w:tmpl w:val="19089D00"/>
    <w:lvl w:ilvl="0" w:tplc="80860708">
      <w:start w:val="8"/>
      <w:numFmt w:val="bullet"/>
      <w:lvlText w:val=""/>
      <w:lvlJc w:val="left"/>
      <w:pPr>
        <w:ind w:left="720" w:hanging="360"/>
      </w:pPr>
      <w:rPr>
        <w:rFonts w:ascii="Symbol" w:eastAsiaTheme="minorHAnsi" w:hAnsi="Symbol" w:cs="X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692CB7"/>
    <w:multiLevelType w:val="multilevel"/>
    <w:tmpl w:val="5D9ED0B4"/>
    <w:lvl w:ilvl="0">
      <w:start w:val="1"/>
      <w:numFmt w:val="decimal"/>
      <w:lvlText w:val="%1-"/>
      <w:lvlJc w:val="left"/>
      <w:pPr>
        <w:ind w:left="975" w:hanging="975"/>
      </w:pPr>
      <w:rPr>
        <w:rFonts w:hint="default"/>
        <w:sz w:val="44"/>
      </w:rPr>
    </w:lvl>
    <w:lvl w:ilvl="1">
      <w:start w:val="1"/>
      <w:numFmt w:val="decimal"/>
      <w:lvlText w:val="%1-%2-"/>
      <w:lvlJc w:val="left"/>
      <w:pPr>
        <w:ind w:left="1080" w:hanging="1080"/>
      </w:pPr>
      <w:rPr>
        <w:rFonts w:hint="default"/>
        <w:sz w:val="44"/>
      </w:rPr>
    </w:lvl>
    <w:lvl w:ilvl="2">
      <w:start w:val="1"/>
      <w:numFmt w:val="decimal"/>
      <w:lvlText w:val="%1-%2-%3."/>
      <w:lvlJc w:val="left"/>
      <w:pPr>
        <w:ind w:left="1440" w:hanging="1440"/>
      </w:pPr>
      <w:rPr>
        <w:rFonts w:hint="default"/>
        <w:sz w:val="44"/>
      </w:rPr>
    </w:lvl>
    <w:lvl w:ilvl="3">
      <w:start w:val="1"/>
      <w:numFmt w:val="decimal"/>
      <w:lvlText w:val="%1-%2-%3.%4."/>
      <w:lvlJc w:val="left"/>
      <w:pPr>
        <w:ind w:left="1800" w:hanging="1800"/>
      </w:pPr>
      <w:rPr>
        <w:rFonts w:hint="default"/>
        <w:sz w:val="44"/>
      </w:rPr>
    </w:lvl>
    <w:lvl w:ilvl="4">
      <w:start w:val="1"/>
      <w:numFmt w:val="decimal"/>
      <w:lvlText w:val="%1-%2-%3.%4.%5."/>
      <w:lvlJc w:val="left"/>
      <w:pPr>
        <w:ind w:left="2160" w:hanging="2160"/>
      </w:pPr>
      <w:rPr>
        <w:rFonts w:hint="default"/>
        <w:sz w:val="44"/>
      </w:rPr>
    </w:lvl>
    <w:lvl w:ilvl="5">
      <w:start w:val="1"/>
      <w:numFmt w:val="decimal"/>
      <w:lvlText w:val="%1-%2-%3.%4.%5.%6."/>
      <w:lvlJc w:val="left"/>
      <w:pPr>
        <w:ind w:left="2520" w:hanging="2520"/>
      </w:pPr>
      <w:rPr>
        <w:rFonts w:hint="default"/>
        <w:sz w:val="44"/>
      </w:rPr>
    </w:lvl>
    <w:lvl w:ilvl="6">
      <w:start w:val="1"/>
      <w:numFmt w:val="decimal"/>
      <w:lvlText w:val="%1-%2-%3.%4.%5.%6.%7."/>
      <w:lvlJc w:val="left"/>
      <w:pPr>
        <w:ind w:left="2880" w:hanging="2880"/>
      </w:pPr>
      <w:rPr>
        <w:rFonts w:hint="default"/>
        <w:sz w:val="44"/>
      </w:rPr>
    </w:lvl>
    <w:lvl w:ilvl="7">
      <w:start w:val="1"/>
      <w:numFmt w:val="decimal"/>
      <w:lvlText w:val="%1-%2-%3.%4.%5.%6.%7.%8."/>
      <w:lvlJc w:val="left"/>
      <w:pPr>
        <w:ind w:left="3240" w:hanging="3240"/>
      </w:pPr>
      <w:rPr>
        <w:rFonts w:hint="default"/>
        <w:sz w:val="44"/>
      </w:rPr>
    </w:lvl>
    <w:lvl w:ilvl="8">
      <w:start w:val="1"/>
      <w:numFmt w:val="decimal"/>
      <w:lvlText w:val="%1-%2-%3.%4.%5.%6.%7.%8.%9."/>
      <w:lvlJc w:val="left"/>
      <w:pPr>
        <w:ind w:left="3600" w:hanging="3600"/>
      </w:pPr>
      <w:rPr>
        <w:rFonts w:hint="default"/>
        <w:sz w:val="44"/>
      </w:rPr>
    </w:lvl>
  </w:abstractNum>
  <w:abstractNum w:abstractNumId="13">
    <w:nsid w:val="7261504B"/>
    <w:multiLevelType w:val="hybridMultilevel"/>
    <w:tmpl w:val="8BDE68A6"/>
    <w:lvl w:ilvl="0" w:tplc="28FA560C">
      <w:start w:val="1"/>
      <w:numFmt w:val="decimal"/>
      <w:lvlText w:val="%1."/>
      <w:lvlJc w:val="left"/>
      <w:pPr>
        <w:tabs>
          <w:tab w:val="num" w:pos="540"/>
        </w:tabs>
        <w:ind w:left="540" w:hanging="360"/>
      </w:pPr>
      <w:rPr>
        <w:b/>
        <w:bCs/>
        <w:color w:val="auto"/>
        <w:sz w:val="72"/>
        <w:szCs w:val="7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3"/>
  </w:num>
  <w:num w:numId="22">
    <w:abstractNumId w:val="12"/>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removeDateAndTime/>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D68"/>
    <w:rsid w:val="000018A0"/>
    <w:rsid w:val="00012928"/>
    <w:rsid w:val="000130CA"/>
    <w:rsid w:val="00026249"/>
    <w:rsid w:val="00027F7B"/>
    <w:rsid w:val="00037787"/>
    <w:rsid w:val="00053C45"/>
    <w:rsid w:val="000809CC"/>
    <w:rsid w:val="0008358E"/>
    <w:rsid w:val="00086E4B"/>
    <w:rsid w:val="000920CD"/>
    <w:rsid w:val="000D75FB"/>
    <w:rsid w:val="000F7E23"/>
    <w:rsid w:val="001253FB"/>
    <w:rsid w:val="0013256C"/>
    <w:rsid w:val="00134A1C"/>
    <w:rsid w:val="00137646"/>
    <w:rsid w:val="00161F84"/>
    <w:rsid w:val="00162DF3"/>
    <w:rsid w:val="0018191C"/>
    <w:rsid w:val="00183421"/>
    <w:rsid w:val="00185FB4"/>
    <w:rsid w:val="001866C0"/>
    <w:rsid w:val="00194411"/>
    <w:rsid w:val="001A363C"/>
    <w:rsid w:val="001A6722"/>
    <w:rsid w:val="001B6150"/>
    <w:rsid w:val="001C0ED0"/>
    <w:rsid w:val="001C4155"/>
    <w:rsid w:val="001D5069"/>
    <w:rsid w:val="001D5D4B"/>
    <w:rsid w:val="0020032B"/>
    <w:rsid w:val="0021299E"/>
    <w:rsid w:val="0022444F"/>
    <w:rsid w:val="00240FAE"/>
    <w:rsid w:val="002424C0"/>
    <w:rsid w:val="00247F4D"/>
    <w:rsid w:val="0029657A"/>
    <w:rsid w:val="00296708"/>
    <w:rsid w:val="002B1DFC"/>
    <w:rsid w:val="002C1648"/>
    <w:rsid w:val="002C203E"/>
    <w:rsid w:val="002C7989"/>
    <w:rsid w:val="002E1BBF"/>
    <w:rsid w:val="002E4B13"/>
    <w:rsid w:val="002E51F0"/>
    <w:rsid w:val="002F1D05"/>
    <w:rsid w:val="002F6136"/>
    <w:rsid w:val="002F63FA"/>
    <w:rsid w:val="00316E6A"/>
    <w:rsid w:val="003566F5"/>
    <w:rsid w:val="003577B3"/>
    <w:rsid w:val="00365B34"/>
    <w:rsid w:val="003772D5"/>
    <w:rsid w:val="0037752C"/>
    <w:rsid w:val="00382EFD"/>
    <w:rsid w:val="00383278"/>
    <w:rsid w:val="003A0E25"/>
    <w:rsid w:val="003A1B9E"/>
    <w:rsid w:val="003A7A92"/>
    <w:rsid w:val="003F0412"/>
    <w:rsid w:val="003F63FE"/>
    <w:rsid w:val="004015CA"/>
    <w:rsid w:val="004023C0"/>
    <w:rsid w:val="004042BF"/>
    <w:rsid w:val="00430F9C"/>
    <w:rsid w:val="00442A5A"/>
    <w:rsid w:val="0047475B"/>
    <w:rsid w:val="00476F36"/>
    <w:rsid w:val="0048539F"/>
    <w:rsid w:val="004969D3"/>
    <w:rsid w:val="004A3310"/>
    <w:rsid w:val="004A3F06"/>
    <w:rsid w:val="004B27B6"/>
    <w:rsid w:val="004B558E"/>
    <w:rsid w:val="004C07B6"/>
    <w:rsid w:val="004C17A1"/>
    <w:rsid w:val="004C5FAA"/>
    <w:rsid w:val="004E0227"/>
    <w:rsid w:val="004E0228"/>
    <w:rsid w:val="004E188E"/>
    <w:rsid w:val="004E1BF6"/>
    <w:rsid w:val="004E3EF5"/>
    <w:rsid w:val="004F05BA"/>
    <w:rsid w:val="004F18A7"/>
    <w:rsid w:val="0050504F"/>
    <w:rsid w:val="0051460E"/>
    <w:rsid w:val="005444F2"/>
    <w:rsid w:val="0055035C"/>
    <w:rsid w:val="00567AB3"/>
    <w:rsid w:val="0059026F"/>
    <w:rsid w:val="0059433C"/>
    <w:rsid w:val="005E207D"/>
    <w:rsid w:val="005E3139"/>
    <w:rsid w:val="005F48A7"/>
    <w:rsid w:val="00607C30"/>
    <w:rsid w:val="00611426"/>
    <w:rsid w:val="00632BE8"/>
    <w:rsid w:val="00650B26"/>
    <w:rsid w:val="006566D9"/>
    <w:rsid w:val="00657827"/>
    <w:rsid w:val="0068541F"/>
    <w:rsid w:val="00686718"/>
    <w:rsid w:val="00690C94"/>
    <w:rsid w:val="00691562"/>
    <w:rsid w:val="00697A2C"/>
    <w:rsid w:val="006A0F8C"/>
    <w:rsid w:val="006A1013"/>
    <w:rsid w:val="006C0001"/>
    <w:rsid w:val="006F0348"/>
    <w:rsid w:val="006F2B47"/>
    <w:rsid w:val="006F5B78"/>
    <w:rsid w:val="006F7DBA"/>
    <w:rsid w:val="00720BEA"/>
    <w:rsid w:val="00733C17"/>
    <w:rsid w:val="00753D12"/>
    <w:rsid w:val="00761D8E"/>
    <w:rsid w:val="0076574C"/>
    <w:rsid w:val="00774D68"/>
    <w:rsid w:val="007A4659"/>
    <w:rsid w:val="007A50E3"/>
    <w:rsid w:val="007A7609"/>
    <w:rsid w:val="007B6157"/>
    <w:rsid w:val="007C47A0"/>
    <w:rsid w:val="007E4428"/>
    <w:rsid w:val="007F6154"/>
    <w:rsid w:val="00810FBE"/>
    <w:rsid w:val="00811E1C"/>
    <w:rsid w:val="008173E6"/>
    <w:rsid w:val="00826213"/>
    <w:rsid w:val="00836E6B"/>
    <w:rsid w:val="00837F75"/>
    <w:rsid w:val="00843800"/>
    <w:rsid w:val="00861D09"/>
    <w:rsid w:val="00864FDC"/>
    <w:rsid w:val="00871DB3"/>
    <w:rsid w:val="00875790"/>
    <w:rsid w:val="008A7FE9"/>
    <w:rsid w:val="008B4D08"/>
    <w:rsid w:val="008C36E2"/>
    <w:rsid w:val="008D1578"/>
    <w:rsid w:val="009130B5"/>
    <w:rsid w:val="00933A88"/>
    <w:rsid w:val="00952DF5"/>
    <w:rsid w:val="009530D2"/>
    <w:rsid w:val="0096015A"/>
    <w:rsid w:val="00963951"/>
    <w:rsid w:val="00990A48"/>
    <w:rsid w:val="00995300"/>
    <w:rsid w:val="009B0064"/>
    <w:rsid w:val="009B21D6"/>
    <w:rsid w:val="009B52BE"/>
    <w:rsid w:val="009C0CA6"/>
    <w:rsid w:val="009E304B"/>
    <w:rsid w:val="009E48D9"/>
    <w:rsid w:val="009E7E36"/>
    <w:rsid w:val="009E7F79"/>
    <w:rsid w:val="00A03EF4"/>
    <w:rsid w:val="00A24064"/>
    <w:rsid w:val="00A461A3"/>
    <w:rsid w:val="00A54051"/>
    <w:rsid w:val="00A64FF7"/>
    <w:rsid w:val="00A748F3"/>
    <w:rsid w:val="00A75BC8"/>
    <w:rsid w:val="00A800A2"/>
    <w:rsid w:val="00A80660"/>
    <w:rsid w:val="00A833F8"/>
    <w:rsid w:val="00AA2BA1"/>
    <w:rsid w:val="00AB0AED"/>
    <w:rsid w:val="00AB39D9"/>
    <w:rsid w:val="00AC1087"/>
    <w:rsid w:val="00AC1594"/>
    <w:rsid w:val="00AC1B08"/>
    <w:rsid w:val="00AD57BD"/>
    <w:rsid w:val="00AE2CB7"/>
    <w:rsid w:val="00AF2D4F"/>
    <w:rsid w:val="00AF4841"/>
    <w:rsid w:val="00B10C04"/>
    <w:rsid w:val="00B12D36"/>
    <w:rsid w:val="00B17E3E"/>
    <w:rsid w:val="00B22691"/>
    <w:rsid w:val="00B27C9D"/>
    <w:rsid w:val="00B309B2"/>
    <w:rsid w:val="00B60764"/>
    <w:rsid w:val="00B76A35"/>
    <w:rsid w:val="00B803B4"/>
    <w:rsid w:val="00B92A6D"/>
    <w:rsid w:val="00B952A7"/>
    <w:rsid w:val="00BA4A9E"/>
    <w:rsid w:val="00BB0873"/>
    <w:rsid w:val="00BC0134"/>
    <w:rsid w:val="00BC3AFB"/>
    <w:rsid w:val="00BE479D"/>
    <w:rsid w:val="00BE705B"/>
    <w:rsid w:val="00C10C23"/>
    <w:rsid w:val="00C10E23"/>
    <w:rsid w:val="00C15D1A"/>
    <w:rsid w:val="00C30E25"/>
    <w:rsid w:val="00C3286D"/>
    <w:rsid w:val="00C65209"/>
    <w:rsid w:val="00C72AAB"/>
    <w:rsid w:val="00C759E3"/>
    <w:rsid w:val="00C944DA"/>
    <w:rsid w:val="00CB2FAC"/>
    <w:rsid w:val="00CD07FB"/>
    <w:rsid w:val="00CD4C70"/>
    <w:rsid w:val="00CE5421"/>
    <w:rsid w:val="00D2458A"/>
    <w:rsid w:val="00D27D12"/>
    <w:rsid w:val="00D344D7"/>
    <w:rsid w:val="00D56D24"/>
    <w:rsid w:val="00D73C0D"/>
    <w:rsid w:val="00D77E64"/>
    <w:rsid w:val="00D92A67"/>
    <w:rsid w:val="00D95B73"/>
    <w:rsid w:val="00D96811"/>
    <w:rsid w:val="00DA2D03"/>
    <w:rsid w:val="00DB09E5"/>
    <w:rsid w:val="00DB3891"/>
    <w:rsid w:val="00DC71DD"/>
    <w:rsid w:val="00DE2E59"/>
    <w:rsid w:val="00E0407D"/>
    <w:rsid w:val="00E05E40"/>
    <w:rsid w:val="00E16FF0"/>
    <w:rsid w:val="00E625EC"/>
    <w:rsid w:val="00E826E1"/>
    <w:rsid w:val="00E83363"/>
    <w:rsid w:val="00E86B6A"/>
    <w:rsid w:val="00E97B07"/>
    <w:rsid w:val="00E97C89"/>
    <w:rsid w:val="00EC3F24"/>
    <w:rsid w:val="00F31ED5"/>
    <w:rsid w:val="00F3344F"/>
    <w:rsid w:val="00F337F6"/>
    <w:rsid w:val="00F3620A"/>
    <w:rsid w:val="00F37CC8"/>
    <w:rsid w:val="00F44C5D"/>
    <w:rsid w:val="00F45319"/>
    <w:rsid w:val="00F54614"/>
    <w:rsid w:val="00F57DAD"/>
    <w:rsid w:val="00F57E27"/>
    <w:rsid w:val="00F66AA0"/>
    <w:rsid w:val="00F8437B"/>
    <w:rsid w:val="00F878FF"/>
    <w:rsid w:val="00F95AF2"/>
    <w:rsid w:val="00FA1859"/>
    <w:rsid w:val="00FB1E76"/>
    <w:rsid w:val="00FB2193"/>
    <w:rsid w:val="00FB47ED"/>
    <w:rsid w:val="00FC0124"/>
    <w:rsid w:val="00FC050A"/>
    <w:rsid w:val="00FC3333"/>
    <w:rsid w:val="00FC439B"/>
    <w:rsid w:val="00FC50D5"/>
    <w:rsid w:val="00FD3693"/>
    <w:rsid w:val="00FF0362"/>
    <w:rsid w:val="00FF0F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head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Preformatted" w:uiPriority="99"/>
    <w:lsdException w:name="Table Grid" w:semiHidden="0" w:uiPriority="39" w:unhideWhenUsed="0"/>
    <w:lsdException w:name="Placeholder Text" w:semiHidden="0" w:uiPriority="99"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autoRedefine/>
    <w:uiPriority w:val="9"/>
    <w:qFormat/>
    <w:rsid w:val="00864FDC"/>
    <w:pPr>
      <w:shd w:val="clear" w:color="auto" w:fill="DFDCB7"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F8F8F0" w:themeColor="accent1" w:themeTint="33"/>
        <w:left w:val="single" w:sz="24" w:space="0" w:color="F8F8F0" w:themeColor="accent1" w:themeTint="33"/>
        <w:bottom w:val="single" w:sz="24" w:space="0" w:color="F8F8F0" w:themeColor="accent1" w:themeTint="33"/>
        <w:right w:val="single" w:sz="24" w:space="0" w:color="F8F8F0" w:themeColor="accent1" w:themeTint="33"/>
      </w:pBdr>
      <w:shd w:val="clear" w:color="auto" w:fill="F8F8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DFDCB7" w:themeColor="accent1"/>
        <w:left w:val="single" w:sz="6" w:space="2" w:color="DFDCB7" w:themeColor="accent1"/>
      </w:pBdr>
      <w:spacing w:before="300" w:after="0"/>
      <w:outlineLvl w:val="2"/>
    </w:pPr>
    <w:rPr>
      <w:caps/>
      <w:color w:val="8B853E"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DFDCB7" w:themeColor="accent1"/>
        <w:left w:val="dotted" w:sz="6" w:space="2" w:color="DFDCB7" w:themeColor="accent1"/>
      </w:pBdr>
      <w:spacing w:before="300" w:after="0"/>
      <w:outlineLvl w:val="3"/>
    </w:pPr>
    <w:rPr>
      <w:caps/>
      <w:color w:val="BFB970"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DFDCB7" w:themeColor="accent1"/>
      </w:pBdr>
      <w:spacing w:before="300" w:after="0"/>
      <w:outlineLvl w:val="4"/>
    </w:pPr>
    <w:rPr>
      <w:caps/>
      <w:color w:val="BFB970"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DFDCB7" w:themeColor="accent1"/>
      </w:pBdr>
      <w:spacing w:before="300" w:after="0"/>
      <w:outlineLvl w:val="5"/>
    </w:pPr>
    <w:rPr>
      <w:caps/>
      <w:color w:val="BFB970"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BFB970"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FDC"/>
    <w:rPr>
      <w:rFonts w:asciiTheme="majorHAnsi" w:hAnsiTheme="majorHAnsi"/>
      <w:b/>
      <w:bCs/>
      <w:caps/>
      <w:color w:val="FFFFFF" w:themeColor="background1"/>
      <w:spacing w:val="15"/>
      <w:shd w:val="clear" w:color="auto" w:fill="DFDCB7" w:themeFill="accent1"/>
    </w:rPr>
  </w:style>
  <w:style w:type="character" w:customStyle="1" w:styleId="Heading2Char">
    <w:name w:val="Heading 2 Char"/>
    <w:basedOn w:val="DefaultParagraphFont"/>
    <w:link w:val="Heading2"/>
    <w:uiPriority w:val="9"/>
    <w:rsid w:val="003F63FE"/>
    <w:rPr>
      <w:caps/>
      <w:spacing w:val="15"/>
      <w:shd w:val="clear" w:color="auto" w:fill="F8F8F0" w:themeFill="accent1" w:themeFillTint="33"/>
    </w:rPr>
  </w:style>
  <w:style w:type="character" w:customStyle="1" w:styleId="Heading3Char">
    <w:name w:val="Heading 3 Char"/>
    <w:basedOn w:val="DefaultParagraphFont"/>
    <w:link w:val="Heading3"/>
    <w:uiPriority w:val="9"/>
    <w:rsid w:val="003F63FE"/>
    <w:rPr>
      <w:caps/>
      <w:color w:val="8B853E"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887C5D" w:themeColor="text1" w:themeTint="A6"/>
      <w:spacing w:val="10"/>
      <w:sz w:val="24"/>
      <w:szCs w:val="24"/>
    </w:rPr>
  </w:style>
  <w:style w:type="character" w:customStyle="1" w:styleId="SubtitleChar">
    <w:name w:val="Subtitle Char"/>
    <w:basedOn w:val="DefaultParagraphFont"/>
    <w:link w:val="Subtitle"/>
    <w:uiPriority w:val="11"/>
    <w:rsid w:val="003F63FE"/>
    <w:rPr>
      <w:caps/>
      <w:color w:val="887C5D"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2F2B20" w:themeColor="text1"/>
      <w:szCs w:val="20"/>
    </w:rPr>
  </w:style>
  <w:style w:type="paragraph" w:styleId="Caption">
    <w:name w:val="caption"/>
    <w:basedOn w:val="Normal"/>
    <w:next w:val="Normal"/>
    <w:uiPriority w:val="35"/>
    <w:unhideWhenUsed/>
    <w:qFormat/>
    <w:rsid w:val="003F63FE"/>
    <w:rPr>
      <w:b/>
      <w:bCs/>
      <w:color w:val="BFB970"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2F2B20" w:themeColor="text1"/>
      <w:sz w:val="16"/>
      <w:szCs w:val="16"/>
    </w:rPr>
  </w:style>
  <w:style w:type="paragraph" w:styleId="BlockText">
    <w:name w:val="Block Text"/>
    <w:aliases w:val="Block Quote"/>
    <w:uiPriority w:val="40"/>
    <w:rsid w:val="00686718"/>
    <w:pPr>
      <w:pBdr>
        <w:top w:val="single" w:sz="2" w:space="10" w:color="EBE9D3" w:themeColor="accent1" w:themeTint="99"/>
        <w:bottom w:val="single" w:sz="24" w:space="10" w:color="EBE9D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8B853E"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2F2B20" w:themeColor="text1"/>
      <w:szCs w:val="20"/>
    </w:rPr>
  </w:style>
  <w:style w:type="character" w:customStyle="1" w:styleId="Heading4Char">
    <w:name w:val="Heading 4 Char"/>
    <w:basedOn w:val="DefaultParagraphFont"/>
    <w:link w:val="Heading4"/>
    <w:uiPriority w:val="9"/>
    <w:rsid w:val="003F63FE"/>
    <w:rPr>
      <w:caps/>
      <w:color w:val="BFB970" w:themeColor="accent1" w:themeShade="BF"/>
      <w:spacing w:val="10"/>
    </w:rPr>
  </w:style>
  <w:style w:type="character" w:customStyle="1" w:styleId="Heading5Char">
    <w:name w:val="Heading 5 Char"/>
    <w:basedOn w:val="DefaultParagraphFont"/>
    <w:link w:val="Heading5"/>
    <w:uiPriority w:val="9"/>
    <w:rsid w:val="003F63FE"/>
    <w:rPr>
      <w:caps/>
      <w:color w:val="BFB970" w:themeColor="accent1" w:themeShade="BF"/>
      <w:spacing w:val="10"/>
    </w:rPr>
  </w:style>
  <w:style w:type="character" w:customStyle="1" w:styleId="Heading6Char">
    <w:name w:val="Heading 6 Char"/>
    <w:basedOn w:val="DefaultParagraphFont"/>
    <w:link w:val="Heading6"/>
    <w:uiPriority w:val="9"/>
    <w:rsid w:val="003F63FE"/>
    <w:rPr>
      <w:caps/>
      <w:color w:val="BFB970" w:themeColor="accent1" w:themeShade="BF"/>
      <w:spacing w:val="10"/>
    </w:rPr>
  </w:style>
  <w:style w:type="character" w:customStyle="1" w:styleId="Heading7Char">
    <w:name w:val="Heading 7 Char"/>
    <w:basedOn w:val="DefaultParagraphFont"/>
    <w:link w:val="Heading7"/>
    <w:uiPriority w:val="9"/>
    <w:rsid w:val="003F63FE"/>
    <w:rPr>
      <w:caps/>
      <w:color w:val="BFB970"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8B853E"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DFDCB7" w:themeColor="accent1"/>
        <w:left w:val="single" w:sz="4" w:space="10" w:color="DFDCB7" w:themeColor="accent1"/>
      </w:pBdr>
      <w:spacing w:after="0"/>
      <w:ind w:left="1296" w:right="1152"/>
      <w:jc w:val="both"/>
    </w:pPr>
    <w:rPr>
      <w:i/>
      <w:iCs/>
      <w:color w:val="DFDCB7" w:themeColor="accent1"/>
    </w:rPr>
  </w:style>
  <w:style w:type="character" w:customStyle="1" w:styleId="IntenseQuoteChar">
    <w:name w:val="Intense Quote Char"/>
    <w:basedOn w:val="DefaultParagraphFont"/>
    <w:link w:val="IntenseQuote"/>
    <w:uiPriority w:val="30"/>
    <w:rsid w:val="003F63FE"/>
    <w:rPr>
      <w:i/>
      <w:iCs/>
      <w:color w:val="DFDCB7" w:themeColor="accent1"/>
      <w:sz w:val="20"/>
      <w:szCs w:val="20"/>
    </w:rPr>
  </w:style>
  <w:style w:type="character" w:styleId="IntenseReference">
    <w:name w:val="Intense Reference"/>
    <w:uiPriority w:val="32"/>
    <w:qFormat/>
    <w:rsid w:val="003F63FE"/>
    <w:rPr>
      <w:b/>
      <w:bCs/>
      <w:i/>
      <w:iCs/>
      <w:caps/>
      <w:color w:val="DFDCB7"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8B853E" w:themeColor="accent1" w:themeShade="7F"/>
    </w:rPr>
  </w:style>
  <w:style w:type="character" w:styleId="SubtleReference">
    <w:name w:val="Subtle Reference"/>
    <w:uiPriority w:val="31"/>
    <w:qFormat/>
    <w:rsid w:val="003F63FE"/>
    <w:rPr>
      <w:b/>
      <w:bCs/>
      <w:color w:val="DFDCB7" w:themeColor="accent1"/>
    </w:rPr>
  </w:style>
  <w:style w:type="table" w:styleId="TableGrid">
    <w:name w:val="Table Grid"/>
    <w:basedOn w:val="TableNormal"/>
    <w:uiPriority w:val="39"/>
    <w:rsid w:val="00BC0134"/>
    <w:pPr>
      <w:spacing w:after="0" w:line="240" w:lineRule="auto"/>
    </w:pPr>
    <w:rPr>
      <w:rFonts w:cstheme="minorHAnsi"/>
    </w:rPr>
    <w:tblPr>
      <w:tblBorders>
        <w:top w:val="single" w:sz="4" w:space="0" w:color="2F2B20" w:themeColor="text1"/>
        <w:left w:val="single" w:sz="4" w:space="0" w:color="2F2B20" w:themeColor="text1"/>
        <w:bottom w:val="single" w:sz="4" w:space="0" w:color="2F2B20" w:themeColor="text1"/>
        <w:right w:val="single" w:sz="4" w:space="0" w:color="2F2B20" w:themeColor="text1"/>
        <w:insideH w:val="single" w:sz="4" w:space="0" w:color="2F2B20" w:themeColor="text1"/>
        <w:insideV w:val="single" w:sz="4" w:space="0" w:color="2F2B20" w:themeColor="text1"/>
      </w:tblBorders>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9CBEBD"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D25814"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customStyle="1" w:styleId="Style1">
    <w:name w:val="Style1"/>
    <w:basedOn w:val="Heading2"/>
    <w:next w:val="Normal"/>
    <w:qFormat/>
    <w:rsid w:val="00A54051"/>
    <w:pPr>
      <w:bidi/>
    </w:pPr>
    <w:rPr>
      <w:rFonts w:ascii="Century Gothic" w:hAnsi="Century Gothic" w:cs="Times New Roman"/>
      <w:color w:val="365F91"/>
      <w:sz w:val="32"/>
      <w:szCs w:val="32"/>
    </w:rPr>
  </w:style>
  <w:style w:type="paragraph" w:styleId="NormalWeb">
    <w:name w:val="Normal (Web)"/>
    <w:basedOn w:val="Normal"/>
    <w:uiPriority w:val="99"/>
    <w:unhideWhenUsed/>
    <w:rsid w:val="0076574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odyText">
    <w:name w:val="Body Text"/>
    <w:basedOn w:val="Normal"/>
    <w:link w:val="BodyTextChar"/>
    <w:unhideWhenUsed/>
    <w:rsid w:val="00963951"/>
    <w:pPr>
      <w:pBdr>
        <w:bottom w:val="single" w:sz="6" w:space="1" w:color="auto"/>
      </w:pBdr>
      <w:bidi/>
      <w:spacing w:before="240" w:after="240" w:line="240" w:lineRule="auto"/>
    </w:pPr>
    <w:rPr>
      <w:rFonts w:ascii="Arial" w:eastAsia="Times New Roman" w:hAnsi="Arial" w:cs="Arial"/>
      <w:color w:val="3B3628" w:themeColor="text1" w:themeTint="F2"/>
      <w:sz w:val="32"/>
      <w:szCs w:val="32"/>
      <w:shd w:val="clear" w:color="auto" w:fill="FFFFFF"/>
      <w:lang w:bidi="fa-IR"/>
    </w:rPr>
  </w:style>
  <w:style w:type="character" w:customStyle="1" w:styleId="BodyTextChar">
    <w:name w:val="Body Text Char"/>
    <w:basedOn w:val="DefaultParagraphFont"/>
    <w:link w:val="BodyText"/>
    <w:rsid w:val="00963951"/>
    <w:rPr>
      <w:rFonts w:ascii="Arial" w:eastAsia="Times New Roman" w:hAnsi="Arial" w:cs="Arial"/>
      <w:color w:val="3B3628" w:themeColor="text1" w:themeTint="F2"/>
      <w:sz w:val="32"/>
      <w:szCs w:val="32"/>
      <w:lang w:bidi="fa-IR"/>
    </w:rPr>
  </w:style>
  <w:style w:type="paragraph" w:styleId="BodyText2">
    <w:name w:val="Body Text 2"/>
    <w:basedOn w:val="Normal"/>
    <w:link w:val="BodyText2Char"/>
    <w:unhideWhenUsed/>
    <w:rsid w:val="000F7E23"/>
    <w:pPr>
      <w:bidi/>
      <w:spacing w:before="0" w:after="0" w:line="240" w:lineRule="auto"/>
    </w:pPr>
    <w:rPr>
      <w:rFonts w:ascii="Arial" w:eastAsia="Times New Roman" w:hAnsi="Arial" w:cs="Arial"/>
      <w:color w:val="2F2B20" w:themeColor="text1"/>
      <w:sz w:val="32"/>
      <w:szCs w:val="32"/>
      <w:shd w:val="clear" w:color="auto" w:fill="FFFFFF"/>
      <w:lang w:bidi="ar-SA"/>
    </w:rPr>
  </w:style>
  <w:style w:type="character" w:customStyle="1" w:styleId="BodyText2Char">
    <w:name w:val="Body Text 2 Char"/>
    <w:basedOn w:val="DefaultParagraphFont"/>
    <w:link w:val="BodyText2"/>
    <w:rsid w:val="000F7E23"/>
    <w:rPr>
      <w:rFonts w:ascii="Arial" w:eastAsia="Times New Roman" w:hAnsi="Arial" w:cs="Arial"/>
      <w:color w:val="2F2B20" w:themeColor="text1"/>
      <w:sz w:val="32"/>
      <w:szCs w:val="32"/>
      <w:lang w:bidi="ar-SA"/>
    </w:rPr>
  </w:style>
  <w:style w:type="paragraph" w:styleId="HTMLPreformatted">
    <w:name w:val="HTML Preformatted"/>
    <w:basedOn w:val="Normal"/>
    <w:link w:val="HTMLPreformattedChar"/>
    <w:uiPriority w:val="99"/>
    <w:semiHidden/>
    <w:unhideWhenUsed/>
    <w:rsid w:val="003577B3"/>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3577B3"/>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head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lsdException w:name="Normal (Web)" w:uiPriority="99"/>
    <w:lsdException w:name="HTML Preformatted" w:uiPriority="99"/>
    <w:lsdException w:name="Table Grid" w:semiHidden="0" w:uiPriority="39" w:unhideWhenUsed="0"/>
    <w:lsdException w:name="Placeholder Text" w:semiHidden="0" w:uiPriority="99"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autoRedefine/>
    <w:uiPriority w:val="9"/>
    <w:qFormat/>
    <w:rsid w:val="00864FDC"/>
    <w:pPr>
      <w:shd w:val="clear" w:color="auto" w:fill="DFDCB7"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F8F8F0" w:themeColor="accent1" w:themeTint="33"/>
        <w:left w:val="single" w:sz="24" w:space="0" w:color="F8F8F0" w:themeColor="accent1" w:themeTint="33"/>
        <w:bottom w:val="single" w:sz="24" w:space="0" w:color="F8F8F0" w:themeColor="accent1" w:themeTint="33"/>
        <w:right w:val="single" w:sz="24" w:space="0" w:color="F8F8F0" w:themeColor="accent1" w:themeTint="33"/>
      </w:pBdr>
      <w:shd w:val="clear" w:color="auto" w:fill="F8F8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DFDCB7" w:themeColor="accent1"/>
        <w:left w:val="single" w:sz="6" w:space="2" w:color="DFDCB7" w:themeColor="accent1"/>
      </w:pBdr>
      <w:spacing w:before="300" w:after="0"/>
      <w:outlineLvl w:val="2"/>
    </w:pPr>
    <w:rPr>
      <w:caps/>
      <w:color w:val="8B853E"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DFDCB7" w:themeColor="accent1"/>
        <w:left w:val="dotted" w:sz="6" w:space="2" w:color="DFDCB7" w:themeColor="accent1"/>
      </w:pBdr>
      <w:spacing w:before="300" w:after="0"/>
      <w:outlineLvl w:val="3"/>
    </w:pPr>
    <w:rPr>
      <w:caps/>
      <w:color w:val="BFB970"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DFDCB7" w:themeColor="accent1"/>
      </w:pBdr>
      <w:spacing w:before="300" w:after="0"/>
      <w:outlineLvl w:val="4"/>
    </w:pPr>
    <w:rPr>
      <w:caps/>
      <w:color w:val="BFB970"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DFDCB7" w:themeColor="accent1"/>
      </w:pBdr>
      <w:spacing w:before="300" w:after="0"/>
      <w:outlineLvl w:val="5"/>
    </w:pPr>
    <w:rPr>
      <w:caps/>
      <w:color w:val="BFB970"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BFB970"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FDC"/>
    <w:rPr>
      <w:rFonts w:asciiTheme="majorHAnsi" w:hAnsiTheme="majorHAnsi"/>
      <w:b/>
      <w:bCs/>
      <w:caps/>
      <w:color w:val="FFFFFF" w:themeColor="background1"/>
      <w:spacing w:val="15"/>
      <w:shd w:val="clear" w:color="auto" w:fill="DFDCB7" w:themeFill="accent1"/>
    </w:rPr>
  </w:style>
  <w:style w:type="character" w:customStyle="1" w:styleId="Heading2Char">
    <w:name w:val="Heading 2 Char"/>
    <w:basedOn w:val="DefaultParagraphFont"/>
    <w:link w:val="Heading2"/>
    <w:uiPriority w:val="9"/>
    <w:rsid w:val="003F63FE"/>
    <w:rPr>
      <w:caps/>
      <w:spacing w:val="15"/>
      <w:shd w:val="clear" w:color="auto" w:fill="F8F8F0" w:themeFill="accent1" w:themeFillTint="33"/>
    </w:rPr>
  </w:style>
  <w:style w:type="character" w:customStyle="1" w:styleId="Heading3Char">
    <w:name w:val="Heading 3 Char"/>
    <w:basedOn w:val="DefaultParagraphFont"/>
    <w:link w:val="Heading3"/>
    <w:uiPriority w:val="9"/>
    <w:rsid w:val="003F63FE"/>
    <w:rPr>
      <w:caps/>
      <w:color w:val="8B853E"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887C5D" w:themeColor="text1" w:themeTint="A6"/>
      <w:spacing w:val="10"/>
      <w:sz w:val="24"/>
      <w:szCs w:val="24"/>
    </w:rPr>
  </w:style>
  <w:style w:type="character" w:customStyle="1" w:styleId="SubtitleChar">
    <w:name w:val="Subtitle Char"/>
    <w:basedOn w:val="DefaultParagraphFont"/>
    <w:link w:val="Subtitle"/>
    <w:uiPriority w:val="11"/>
    <w:rsid w:val="003F63FE"/>
    <w:rPr>
      <w:caps/>
      <w:color w:val="887C5D"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2F2B20" w:themeColor="text1"/>
      <w:szCs w:val="20"/>
    </w:rPr>
  </w:style>
  <w:style w:type="paragraph" w:styleId="Caption">
    <w:name w:val="caption"/>
    <w:basedOn w:val="Normal"/>
    <w:next w:val="Normal"/>
    <w:uiPriority w:val="35"/>
    <w:unhideWhenUsed/>
    <w:qFormat/>
    <w:rsid w:val="003F63FE"/>
    <w:rPr>
      <w:b/>
      <w:bCs/>
      <w:color w:val="BFB970"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2F2B20" w:themeColor="text1"/>
      <w:sz w:val="16"/>
      <w:szCs w:val="16"/>
    </w:rPr>
  </w:style>
  <w:style w:type="paragraph" w:styleId="BlockText">
    <w:name w:val="Block Text"/>
    <w:aliases w:val="Block Quote"/>
    <w:uiPriority w:val="40"/>
    <w:rsid w:val="00686718"/>
    <w:pPr>
      <w:pBdr>
        <w:top w:val="single" w:sz="2" w:space="10" w:color="EBE9D3" w:themeColor="accent1" w:themeTint="99"/>
        <w:bottom w:val="single" w:sz="24" w:space="10" w:color="EBE9D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8B853E"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2F2B20" w:themeColor="text1"/>
      <w:szCs w:val="20"/>
    </w:rPr>
  </w:style>
  <w:style w:type="character" w:customStyle="1" w:styleId="Heading4Char">
    <w:name w:val="Heading 4 Char"/>
    <w:basedOn w:val="DefaultParagraphFont"/>
    <w:link w:val="Heading4"/>
    <w:uiPriority w:val="9"/>
    <w:rsid w:val="003F63FE"/>
    <w:rPr>
      <w:caps/>
      <w:color w:val="BFB970" w:themeColor="accent1" w:themeShade="BF"/>
      <w:spacing w:val="10"/>
    </w:rPr>
  </w:style>
  <w:style w:type="character" w:customStyle="1" w:styleId="Heading5Char">
    <w:name w:val="Heading 5 Char"/>
    <w:basedOn w:val="DefaultParagraphFont"/>
    <w:link w:val="Heading5"/>
    <w:uiPriority w:val="9"/>
    <w:rsid w:val="003F63FE"/>
    <w:rPr>
      <w:caps/>
      <w:color w:val="BFB970" w:themeColor="accent1" w:themeShade="BF"/>
      <w:spacing w:val="10"/>
    </w:rPr>
  </w:style>
  <w:style w:type="character" w:customStyle="1" w:styleId="Heading6Char">
    <w:name w:val="Heading 6 Char"/>
    <w:basedOn w:val="DefaultParagraphFont"/>
    <w:link w:val="Heading6"/>
    <w:uiPriority w:val="9"/>
    <w:rsid w:val="003F63FE"/>
    <w:rPr>
      <w:caps/>
      <w:color w:val="BFB970" w:themeColor="accent1" w:themeShade="BF"/>
      <w:spacing w:val="10"/>
    </w:rPr>
  </w:style>
  <w:style w:type="character" w:customStyle="1" w:styleId="Heading7Char">
    <w:name w:val="Heading 7 Char"/>
    <w:basedOn w:val="DefaultParagraphFont"/>
    <w:link w:val="Heading7"/>
    <w:uiPriority w:val="9"/>
    <w:rsid w:val="003F63FE"/>
    <w:rPr>
      <w:caps/>
      <w:color w:val="BFB970"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8B853E"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DFDCB7" w:themeColor="accent1"/>
        <w:left w:val="single" w:sz="4" w:space="10" w:color="DFDCB7" w:themeColor="accent1"/>
      </w:pBdr>
      <w:spacing w:after="0"/>
      <w:ind w:left="1296" w:right="1152"/>
      <w:jc w:val="both"/>
    </w:pPr>
    <w:rPr>
      <w:i/>
      <w:iCs/>
      <w:color w:val="DFDCB7" w:themeColor="accent1"/>
    </w:rPr>
  </w:style>
  <w:style w:type="character" w:customStyle="1" w:styleId="IntenseQuoteChar">
    <w:name w:val="Intense Quote Char"/>
    <w:basedOn w:val="DefaultParagraphFont"/>
    <w:link w:val="IntenseQuote"/>
    <w:uiPriority w:val="30"/>
    <w:rsid w:val="003F63FE"/>
    <w:rPr>
      <w:i/>
      <w:iCs/>
      <w:color w:val="DFDCB7" w:themeColor="accent1"/>
      <w:sz w:val="20"/>
      <w:szCs w:val="20"/>
    </w:rPr>
  </w:style>
  <w:style w:type="character" w:styleId="IntenseReference">
    <w:name w:val="Intense Reference"/>
    <w:uiPriority w:val="32"/>
    <w:qFormat/>
    <w:rsid w:val="003F63FE"/>
    <w:rPr>
      <w:b/>
      <w:bCs/>
      <w:i/>
      <w:iCs/>
      <w:caps/>
      <w:color w:val="DFDCB7"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8B853E" w:themeColor="accent1" w:themeShade="7F"/>
    </w:rPr>
  </w:style>
  <w:style w:type="character" w:styleId="SubtleReference">
    <w:name w:val="Subtle Reference"/>
    <w:uiPriority w:val="31"/>
    <w:qFormat/>
    <w:rsid w:val="003F63FE"/>
    <w:rPr>
      <w:b/>
      <w:bCs/>
      <w:color w:val="DFDCB7" w:themeColor="accent1"/>
    </w:rPr>
  </w:style>
  <w:style w:type="table" w:styleId="TableGrid">
    <w:name w:val="Table Grid"/>
    <w:basedOn w:val="TableNormal"/>
    <w:uiPriority w:val="39"/>
    <w:rsid w:val="00BC0134"/>
    <w:pPr>
      <w:spacing w:after="0" w:line="240" w:lineRule="auto"/>
    </w:pPr>
    <w:rPr>
      <w:rFonts w:cstheme="minorHAnsi"/>
    </w:rPr>
    <w:tblPr>
      <w:tblBorders>
        <w:top w:val="single" w:sz="4" w:space="0" w:color="2F2B20" w:themeColor="text1"/>
        <w:left w:val="single" w:sz="4" w:space="0" w:color="2F2B20" w:themeColor="text1"/>
        <w:bottom w:val="single" w:sz="4" w:space="0" w:color="2F2B20" w:themeColor="text1"/>
        <w:right w:val="single" w:sz="4" w:space="0" w:color="2F2B20" w:themeColor="text1"/>
        <w:insideH w:val="single" w:sz="4" w:space="0" w:color="2F2B20" w:themeColor="text1"/>
        <w:insideV w:val="single" w:sz="4" w:space="0" w:color="2F2B20" w:themeColor="text1"/>
      </w:tblBorders>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9CBEBD"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D25814"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customStyle="1" w:styleId="Style1">
    <w:name w:val="Style1"/>
    <w:basedOn w:val="Heading2"/>
    <w:next w:val="Normal"/>
    <w:qFormat/>
    <w:rsid w:val="00A54051"/>
    <w:pPr>
      <w:bidi/>
    </w:pPr>
    <w:rPr>
      <w:rFonts w:ascii="Century Gothic" w:hAnsi="Century Gothic" w:cs="Times New Roman"/>
      <w:color w:val="365F91"/>
      <w:sz w:val="32"/>
      <w:szCs w:val="32"/>
    </w:rPr>
  </w:style>
  <w:style w:type="paragraph" w:styleId="NormalWeb">
    <w:name w:val="Normal (Web)"/>
    <w:basedOn w:val="Normal"/>
    <w:uiPriority w:val="99"/>
    <w:unhideWhenUsed/>
    <w:rsid w:val="0076574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odyText">
    <w:name w:val="Body Text"/>
    <w:basedOn w:val="Normal"/>
    <w:link w:val="BodyTextChar"/>
    <w:unhideWhenUsed/>
    <w:rsid w:val="00963951"/>
    <w:pPr>
      <w:pBdr>
        <w:bottom w:val="single" w:sz="6" w:space="1" w:color="auto"/>
      </w:pBdr>
      <w:bidi/>
      <w:spacing w:before="240" w:after="240" w:line="240" w:lineRule="auto"/>
    </w:pPr>
    <w:rPr>
      <w:rFonts w:ascii="Arial" w:eastAsia="Times New Roman" w:hAnsi="Arial" w:cs="Arial"/>
      <w:color w:val="3B3628" w:themeColor="text1" w:themeTint="F2"/>
      <w:sz w:val="32"/>
      <w:szCs w:val="32"/>
      <w:shd w:val="clear" w:color="auto" w:fill="FFFFFF"/>
      <w:lang w:bidi="fa-IR"/>
    </w:rPr>
  </w:style>
  <w:style w:type="character" w:customStyle="1" w:styleId="BodyTextChar">
    <w:name w:val="Body Text Char"/>
    <w:basedOn w:val="DefaultParagraphFont"/>
    <w:link w:val="BodyText"/>
    <w:rsid w:val="00963951"/>
    <w:rPr>
      <w:rFonts w:ascii="Arial" w:eastAsia="Times New Roman" w:hAnsi="Arial" w:cs="Arial"/>
      <w:color w:val="3B3628" w:themeColor="text1" w:themeTint="F2"/>
      <w:sz w:val="32"/>
      <w:szCs w:val="32"/>
      <w:lang w:bidi="fa-IR"/>
    </w:rPr>
  </w:style>
  <w:style w:type="paragraph" w:styleId="BodyText2">
    <w:name w:val="Body Text 2"/>
    <w:basedOn w:val="Normal"/>
    <w:link w:val="BodyText2Char"/>
    <w:unhideWhenUsed/>
    <w:rsid w:val="000F7E23"/>
    <w:pPr>
      <w:bidi/>
      <w:spacing w:before="0" w:after="0" w:line="240" w:lineRule="auto"/>
    </w:pPr>
    <w:rPr>
      <w:rFonts w:ascii="Arial" w:eastAsia="Times New Roman" w:hAnsi="Arial" w:cs="Arial"/>
      <w:color w:val="2F2B20" w:themeColor="text1"/>
      <w:sz w:val="32"/>
      <w:szCs w:val="32"/>
      <w:shd w:val="clear" w:color="auto" w:fill="FFFFFF"/>
      <w:lang w:bidi="ar-SA"/>
    </w:rPr>
  </w:style>
  <w:style w:type="character" w:customStyle="1" w:styleId="BodyText2Char">
    <w:name w:val="Body Text 2 Char"/>
    <w:basedOn w:val="DefaultParagraphFont"/>
    <w:link w:val="BodyText2"/>
    <w:rsid w:val="000F7E23"/>
    <w:rPr>
      <w:rFonts w:ascii="Arial" w:eastAsia="Times New Roman" w:hAnsi="Arial" w:cs="Arial"/>
      <w:color w:val="2F2B20" w:themeColor="text1"/>
      <w:sz w:val="32"/>
      <w:szCs w:val="32"/>
      <w:lang w:bidi="ar-SA"/>
    </w:rPr>
  </w:style>
  <w:style w:type="paragraph" w:styleId="HTMLPreformatted">
    <w:name w:val="HTML Preformatted"/>
    <w:basedOn w:val="Normal"/>
    <w:link w:val="HTMLPreformattedChar"/>
    <w:uiPriority w:val="99"/>
    <w:semiHidden/>
    <w:unhideWhenUsed/>
    <w:rsid w:val="003577B3"/>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3577B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07771">
      <w:bodyDiv w:val="1"/>
      <w:marLeft w:val="0"/>
      <w:marRight w:val="0"/>
      <w:marTop w:val="0"/>
      <w:marBottom w:val="0"/>
      <w:divBdr>
        <w:top w:val="none" w:sz="0" w:space="0" w:color="auto"/>
        <w:left w:val="none" w:sz="0" w:space="0" w:color="auto"/>
        <w:bottom w:val="none" w:sz="0" w:space="0" w:color="auto"/>
        <w:right w:val="none" w:sz="0" w:space="0" w:color="auto"/>
      </w:divBdr>
    </w:div>
    <w:div w:id="60755421">
      <w:bodyDiv w:val="1"/>
      <w:marLeft w:val="0"/>
      <w:marRight w:val="0"/>
      <w:marTop w:val="0"/>
      <w:marBottom w:val="0"/>
      <w:divBdr>
        <w:top w:val="none" w:sz="0" w:space="0" w:color="auto"/>
        <w:left w:val="none" w:sz="0" w:space="0" w:color="auto"/>
        <w:bottom w:val="none" w:sz="0" w:space="0" w:color="auto"/>
        <w:right w:val="none" w:sz="0" w:space="0" w:color="auto"/>
      </w:divBdr>
    </w:div>
    <w:div w:id="74134340">
      <w:bodyDiv w:val="1"/>
      <w:marLeft w:val="0"/>
      <w:marRight w:val="0"/>
      <w:marTop w:val="0"/>
      <w:marBottom w:val="0"/>
      <w:divBdr>
        <w:top w:val="none" w:sz="0" w:space="0" w:color="auto"/>
        <w:left w:val="none" w:sz="0" w:space="0" w:color="auto"/>
        <w:bottom w:val="none" w:sz="0" w:space="0" w:color="auto"/>
        <w:right w:val="none" w:sz="0" w:space="0" w:color="auto"/>
      </w:divBdr>
    </w:div>
    <w:div w:id="150367424">
      <w:bodyDiv w:val="1"/>
      <w:marLeft w:val="0"/>
      <w:marRight w:val="0"/>
      <w:marTop w:val="0"/>
      <w:marBottom w:val="0"/>
      <w:divBdr>
        <w:top w:val="none" w:sz="0" w:space="0" w:color="auto"/>
        <w:left w:val="none" w:sz="0" w:space="0" w:color="auto"/>
        <w:bottom w:val="none" w:sz="0" w:space="0" w:color="auto"/>
        <w:right w:val="none" w:sz="0" w:space="0" w:color="auto"/>
      </w:divBdr>
    </w:div>
    <w:div w:id="174345560">
      <w:bodyDiv w:val="1"/>
      <w:marLeft w:val="0"/>
      <w:marRight w:val="0"/>
      <w:marTop w:val="0"/>
      <w:marBottom w:val="0"/>
      <w:divBdr>
        <w:top w:val="none" w:sz="0" w:space="0" w:color="auto"/>
        <w:left w:val="none" w:sz="0" w:space="0" w:color="auto"/>
        <w:bottom w:val="none" w:sz="0" w:space="0" w:color="auto"/>
        <w:right w:val="none" w:sz="0" w:space="0" w:color="auto"/>
      </w:divBdr>
    </w:div>
    <w:div w:id="265429829">
      <w:bodyDiv w:val="1"/>
      <w:marLeft w:val="0"/>
      <w:marRight w:val="0"/>
      <w:marTop w:val="0"/>
      <w:marBottom w:val="0"/>
      <w:divBdr>
        <w:top w:val="none" w:sz="0" w:space="0" w:color="auto"/>
        <w:left w:val="none" w:sz="0" w:space="0" w:color="auto"/>
        <w:bottom w:val="none" w:sz="0" w:space="0" w:color="auto"/>
        <w:right w:val="none" w:sz="0" w:space="0" w:color="auto"/>
      </w:divBdr>
    </w:div>
    <w:div w:id="369189871">
      <w:bodyDiv w:val="1"/>
      <w:marLeft w:val="0"/>
      <w:marRight w:val="0"/>
      <w:marTop w:val="0"/>
      <w:marBottom w:val="0"/>
      <w:divBdr>
        <w:top w:val="none" w:sz="0" w:space="0" w:color="auto"/>
        <w:left w:val="none" w:sz="0" w:space="0" w:color="auto"/>
        <w:bottom w:val="none" w:sz="0" w:space="0" w:color="auto"/>
        <w:right w:val="none" w:sz="0" w:space="0" w:color="auto"/>
      </w:divBdr>
    </w:div>
    <w:div w:id="381951886">
      <w:bodyDiv w:val="1"/>
      <w:marLeft w:val="0"/>
      <w:marRight w:val="0"/>
      <w:marTop w:val="0"/>
      <w:marBottom w:val="0"/>
      <w:divBdr>
        <w:top w:val="none" w:sz="0" w:space="0" w:color="auto"/>
        <w:left w:val="none" w:sz="0" w:space="0" w:color="auto"/>
        <w:bottom w:val="none" w:sz="0" w:space="0" w:color="auto"/>
        <w:right w:val="none" w:sz="0" w:space="0" w:color="auto"/>
      </w:divBdr>
    </w:div>
    <w:div w:id="592595129">
      <w:bodyDiv w:val="1"/>
      <w:marLeft w:val="0"/>
      <w:marRight w:val="0"/>
      <w:marTop w:val="0"/>
      <w:marBottom w:val="0"/>
      <w:divBdr>
        <w:top w:val="none" w:sz="0" w:space="0" w:color="auto"/>
        <w:left w:val="none" w:sz="0" w:space="0" w:color="auto"/>
        <w:bottom w:val="none" w:sz="0" w:space="0" w:color="auto"/>
        <w:right w:val="none" w:sz="0" w:space="0" w:color="auto"/>
      </w:divBdr>
    </w:div>
    <w:div w:id="665595790">
      <w:bodyDiv w:val="1"/>
      <w:marLeft w:val="0"/>
      <w:marRight w:val="0"/>
      <w:marTop w:val="0"/>
      <w:marBottom w:val="0"/>
      <w:divBdr>
        <w:top w:val="none" w:sz="0" w:space="0" w:color="auto"/>
        <w:left w:val="none" w:sz="0" w:space="0" w:color="auto"/>
        <w:bottom w:val="none" w:sz="0" w:space="0" w:color="auto"/>
        <w:right w:val="none" w:sz="0" w:space="0" w:color="auto"/>
      </w:divBdr>
    </w:div>
    <w:div w:id="687486031">
      <w:bodyDiv w:val="1"/>
      <w:marLeft w:val="0"/>
      <w:marRight w:val="0"/>
      <w:marTop w:val="0"/>
      <w:marBottom w:val="0"/>
      <w:divBdr>
        <w:top w:val="none" w:sz="0" w:space="0" w:color="auto"/>
        <w:left w:val="none" w:sz="0" w:space="0" w:color="auto"/>
        <w:bottom w:val="none" w:sz="0" w:space="0" w:color="auto"/>
        <w:right w:val="none" w:sz="0" w:space="0" w:color="auto"/>
      </w:divBdr>
    </w:div>
    <w:div w:id="743793287">
      <w:bodyDiv w:val="1"/>
      <w:marLeft w:val="0"/>
      <w:marRight w:val="0"/>
      <w:marTop w:val="0"/>
      <w:marBottom w:val="0"/>
      <w:divBdr>
        <w:top w:val="none" w:sz="0" w:space="0" w:color="auto"/>
        <w:left w:val="none" w:sz="0" w:space="0" w:color="auto"/>
        <w:bottom w:val="none" w:sz="0" w:space="0" w:color="auto"/>
        <w:right w:val="none" w:sz="0" w:space="0" w:color="auto"/>
      </w:divBdr>
    </w:div>
    <w:div w:id="750928401">
      <w:bodyDiv w:val="1"/>
      <w:marLeft w:val="0"/>
      <w:marRight w:val="0"/>
      <w:marTop w:val="0"/>
      <w:marBottom w:val="0"/>
      <w:divBdr>
        <w:top w:val="none" w:sz="0" w:space="0" w:color="auto"/>
        <w:left w:val="none" w:sz="0" w:space="0" w:color="auto"/>
        <w:bottom w:val="none" w:sz="0" w:space="0" w:color="auto"/>
        <w:right w:val="none" w:sz="0" w:space="0" w:color="auto"/>
      </w:divBdr>
    </w:div>
    <w:div w:id="784957258">
      <w:bodyDiv w:val="1"/>
      <w:marLeft w:val="0"/>
      <w:marRight w:val="0"/>
      <w:marTop w:val="0"/>
      <w:marBottom w:val="0"/>
      <w:divBdr>
        <w:top w:val="none" w:sz="0" w:space="0" w:color="auto"/>
        <w:left w:val="none" w:sz="0" w:space="0" w:color="auto"/>
        <w:bottom w:val="none" w:sz="0" w:space="0" w:color="auto"/>
        <w:right w:val="none" w:sz="0" w:space="0" w:color="auto"/>
      </w:divBdr>
    </w:div>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952008011">
      <w:bodyDiv w:val="1"/>
      <w:marLeft w:val="0"/>
      <w:marRight w:val="0"/>
      <w:marTop w:val="0"/>
      <w:marBottom w:val="0"/>
      <w:divBdr>
        <w:top w:val="none" w:sz="0" w:space="0" w:color="auto"/>
        <w:left w:val="none" w:sz="0" w:space="0" w:color="auto"/>
        <w:bottom w:val="none" w:sz="0" w:space="0" w:color="auto"/>
        <w:right w:val="none" w:sz="0" w:space="0" w:color="auto"/>
      </w:divBdr>
    </w:div>
    <w:div w:id="966665111">
      <w:bodyDiv w:val="1"/>
      <w:marLeft w:val="0"/>
      <w:marRight w:val="0"/>
      <w:marTop w:val="0"/>
      <w:marBottom w:val="0"/>
      <w:divBdr>
        <w:top w:val="none" w:sz="0" w:space="0" w:color="auto"/>
        <w:left w:val="none" w:sz="0" w:space="0" w:color="auto"/>
        <w:bottom w:val="none" w:sz="0" w:space="0" w:color="auto"/>
        <w:right w:val="none" w:sz="0" w:space="0" w:color="auto"/>
      </w:divBdr>
    </w:div>
    <w:div w:id="1042439167">
      <w:bodyDiv w:val="1"/>
      <w:marLeft w:val="0"/>
      <w:marRight w:val="0"/>
      <w:marTop w:val="0"/>
      <w:marBottom w:val="0"/>
      <w:divBdr>
        <w:top w:val="none" w:sz="0" w:space="0" w:color="auto"/>
        <w:left w:val="none" w:sz="0" w:space="0" w:color="auto"/>
        <w:bottom w:val="none" w:sz="0" w:space="0" w:color="auto"/>
        <w:right w:val="none" w:sz="0" w:space="0" w:color="auto"/>
      </w:divBdr>
    </w:div>
    <w:div w:id="1138105309">
      <w:bodyDiv w:val="1"/>
      <w:marLeft w:val="0"/>
      <w:marRight w:val="0"/>
      <w:marTop w:val="0"/>
      <w:marBottom w:val="0"/>
      <w:divBdr>
        <w:top w:val="none" w:sz="0" w:space="0" w:color="auto"/>
        <w:left w:val="none" w:sz="0" w:space="0" w:color="auto"/>
        <w:bottom w:val="none" w:sz="0" w:space="0" w:color="auto"/>
        <w:right w:val="none" w:sz="0" w:space="0" w:color="auto"/>
      </w:divBdr>
    </w:div>
    <w:div w:id="1190490499">
      <w:bodyDiv w:val="1"/>
      <w:marLeft w:val="0"/>
      <w:marRight w:val="0"/>
      <w:marTop w:val="0"/>
      <w:marBottom w:val="0"/>
      <w:divBdr>
        <w:top w:val="none" w:sz="0" w:space="0" w:color="auto"/>
        <w:left w:val="none" w:sz="0" w:space="0" w:color="auto"/>
        <w:bottom w:val="none" w:sz="0" w:space="0" w:color="auto"/>
        <w:right w:val="none" w:sz="0" w:space="0" w:color="auto"/>
      </w:divBdr>
    </w:div>
    <w:div w:id="1192957646">
      <w:bodyDiv w:val="1"/>
      <w:marLeft w:val="0"/>
      <w:marRight w:val="0"/>
      <w:marTop w:val="0"/>
      <w:marBottom w:val="0"/>
      <w:divBdr>
        <w:top w:val="none" w:sz="0" w:space="0" w:color="auto"/>
        <w:left w:val="none" w:sz="0" w:space="0" w:color="auto"/>
        <w:bottom w:val="none" w:sz="0" w:space="0" w:color="auto"/>
        <w:right w:val="none" w:sz="0" w:space="0" w:color="auto"/>
      </w:divBdr>
    </w:div>
    <w:div w:id="1200778992">
      <w:bodyDiv w:val="1"/>
      <w:marLeft w:val="0"/>
      <w:marRight w:val="0"/>
      <w:marTop w:val="0"/>
      <w:marBottom w:val="0"/>
      <w:divBdr>
        <w:top w:val="none" w:sz="0" w:space="0" w:color="auto"/>
        <w:left w:val="none" w:sz="0" w:space="0" w:color="auto"/>
        <w:bottom w:val="none" w:sz="0" w:space="0" w:color="auto"/>
        <w:right w:val="none" w:sz="0" w:space="0" w:color="auto"/>
      </w:divBdr>
    </w:div>
    <w:div w:id="1261522850">
      <w:bodyDiv w:val="1"/>
      <w:marLeft w:val="0"/>
      <w:marRight w:val="0"/>
      <w:marTop w:val="0"/>
      <w:marBottom w:val="0"/>
      <w:divBdr>
        <w:top w:val="none" w:sz="0" w:space="0" w:color="auto"/>
        <w:left w:val="none" w:sz="0" w:space="0" w:color="auto"/>
        <w:bottom w:val="none" w:sz="0" w:space="0" w:color="auto"/>
        <w:right w:val="none" w:sz="0" w:space="0" w:color="auto"/>
      </w:divBdr>
    </w:div>
    <w:div w:id="1273778160">
      <w:bodyDiv w:val="1"/>
      <w:marLeft w:val="0"/>
      <w:marRight w:val="0"/>
      <w:marTop w:val="0"/>
      <w:marBottom w:val="0"/>
      <w:divBdr>
        <w:top w:val="none" w:sz="0" w:space="0" w:color="auto"/>
        <w:left w:val="none" w:sz="0" w:space="0" w:color="auto"/>
        <w:bottom w:val="none" w:sz="0" w:space="0" w:color="auto"/>
        <w:right w:val="none" w:sz="0" w:space="0" w:color="auto"/>
      </w:divBdr>
    </w:div>
    <w:div w:id="1331904644">
      <w:bodyDiv w:val="1"/>
      <w:marLeft w:val="0"/>
      <w:marRight w:val="0"/>
      <w:marTop w:val="0"/>
      <w:marBottom w:val="0"/>
      <w:divBdr>
        <w:top w:val="none" w:sz="0" w:space="0" w:color="auto"/>
        <w:left w:val="none" w:sz="0" w:space="0" w:color="auto"/>
        <w:bottom w:val="none" w:sz="0" w:space="0" w:color="auto"/>
        <w:right w:val="none" w:sz="0" w:space="0" w:color="auto"/>
      </w:divBdr>
    </w:div>
    <w:div w:id="1429810070">
      <w:bodyDiv w:val="1"/>
      <w:marLeft w:val="0"/>
      <w:marRight w:val="0"/>
      <w:marTop w:val="0"/>
      <w:marBottom w:val="0"/>
      <w:divBdr>
        <w:top w:val="none" w:sz="0" w:space="0" w:color="auto"/>
        <w:left w:val="none" w:sz="0" w:space="0" w:color="auto"/>
        <w:bottom w:val="none" w:sz="0" w:space="0" w:color="auto"/>
        <w:right w:val="none" w:sz="0" w:space="0" w:color="auto"/>
      </w:divBdr>
    </w:div>
    <w:div w:id="1432822179">
      <w:bodyDiv w:val="1"/>
      <w:marLeft w:val="0"/>
      <w:marRight w:val="0"/>
      <w:marTop w:val="0"/>
      <w:marBottom w:val="0"/>
      <w:divBdr>
        <w:top w:val="none" w:sz="0" w:space="0" w:color="auto"/>
        <w:left w:val="none" w:sz="0" w:space="0" w:color="auto"/>
        <w:bottom w:val="none" w:sz="0" w:space="0" w:color="auto"/>
        <w:right w:val="none" w:sz="0" w:space="0" w:color="auto"/>
      </w:divBdr>
    </w:div>
    <w:div w:id="1492794071">
      <w:bodyDiv w:val="1"/>
      <w:marLeft w:val="0"/>
      <w:marRight w:val="0"/>
      <w:marTop w:val="0"/>
      <w:marBottom w:val="0"/>
      <w:divBdr>
        <w:top w:val="none" w:sz="0" w:space="0" w:color="auto"/>
        <w:left w:val="none" w:sz="0" w:space="0" w:color="auto"/>
        <w:bottom w:val="none" w:sz="0" w:space="0" w:color="auto"/>
        <w:right w:val="none" w:sz="0" w:space="0" w:color="auto"/>
      </w:divBdr>
    </w:div>
    <w:div w:id="1508246627">
      <w:bodyDiv w:val="1"/>
      <w:marLeft w:val="0"/>
      <w:marRight w:val="0"/>
      <w:marTop w:val="0"/>
      <w:marBottom w:val="0"/>
      <w:divBdr>
        <w:top w:val="none" w:sz="0" w:space="0" w:color="auto"/>
        <w:left w:val="none" w:sz="0" w:space="0" w:color="auto"/>
        <w:bottom w:val="none" w:sz="0" w:space="0" w:color="auto"/>
        <w:right w:val="none" w:sz="0" w:space="0" w:color="auto"/>
      </w:divBdr>
    </w:div>
    <w:div w:id="1532718738">
      <w:bodyDiv w:val="1"/>
      <w:marLeft w:val="0"/>
      <w:marRight w:val="0"/>
      <w:marTop w:val="0"/>
      <w:marBottom w:val="0"/>
      <w:divBdr>
        <w:top w:val="none" w:sz="0" w:space="0" w:color="auto"/>
        <w:left w:val="none" w:sz="0" w:space="0" w:color="auto"/>
        <w:bottom w:val="none" w:sz="0" w:space="0" w:color="auto"/>
        <w:right w:val="none" w:sz="0" w:space="0" w:color="auto"/>
      </w:divBdr>
    </w:div>
    <w:div w:id="1537884942">
      <w:bodyDiv w:val="1"/>
      <w:marLeft w:val="0"/>
      <w:marRight w:val="0"/>
      <w:marTop w:val="0"/>
      <w:marBottom w:val="0"/>
      <w:divBdr>
        <w:top w:val="none" w:sz="0" w:space="0" w:color="auto"/>
        <w:left w:val="none" w:sz="0" w:space="0" w:color="auto"/>
        <w:bottom w:val="none" w:sz="0" w:space="0" w:color="auto"/>
        <w:right w:val="none" w:sz="0" w:space="0" w:color="auto"/>
      </w:divBdr>
    </w:div>
    <w:div w:id="1580675889">
      <w:bodyDiv w:val="1"/>
      <w:marLeft w:val="0"/>
      <w:marRight w:val="0"/>
      <w:marTop w:val="0"/>
      <w:marBottom w:val="0"/>
      <w:divBdr>
        <w:top w:val="none" w:sz="0" w:space="0" w:color="auto"/>
        <w:left w:val="none" w:sz="0" w:space="0" w:color="auto"/>
        <w:bottom w:val="none" w:sz="0" w:space="0" w:color="auto"/>
        <w:right w:val="none" w:sz="0" w:space="0" w:color="auto"/>
      </w:divBdr>
    </w:div>
    <w:div w:id="1589458689">
      <w:bodyDiv w:val="1"/>
      <w:marLeft w:val="0"/>
      <w:marRight w:val="0"/>
      <w:marTop w:val="0"/>
      <w:marBottom w:val="0"/>
      <w:divBdr>
        <w:top w:val="none" w:sz="0" w:space="0" w:color="auto"/>
        <w:left w:val="none" w:sz="0" w:space="0" w:color="auto"/>
        <w:bottom w:val="none" w:sz="0" w:space="0" w:color="auto"/>
        <w:right w:val="none" w:sz="0" w:space="0" w:color="auto"/>
      </w:divBdr>
    </w:div>
    <w:div w:id="1636181344">
      <w:bodyDiv w:val="1"/>
      <w:marLeft w:val="0"/>
      <w:marRight w:val="0"/>
      <w:marTop w:val="0"/>
      <w:marBottom w:val="0"/>
      <w:divBdr>
        <w:top w:val="none" w:sz="0" w:space="0" w:color="auto"/>
        <w:left w:val="none" w:sz="0" w:space="0" w:color="auto"/>
        <w:bottom w:val="none" w:sz="0" w:space="0" w:color="auto"/>
        <w:right w:val="none" w:sz="0" w:space="0" w:color="auto"/>
      </w:divBdr>
    </w:div>
    <w:div w:id="1654410657">
      <w:bodyDiv w:val="1"/>
      <w:marLeft w:val="0"/>
      <w:marRight w:val="0"/>
      <w:marTop w:val="0"/>
      <w:marBottom w:val="0"/>
      <w:divBdr>
        <w:top w:val="none" w:sz="0" w:space="0" w:color="auto"/>
        <w:left w:val="none" w:sz="0" w:space="0" w:color="auto"/>
        <w:bottom w:val="none" w:sz="0" w:space="0" w:color="auto"/>
        <w:right w:val="none" w:sz="0" w:space="0" w:color="auto"/>
      </w:divBdr>
    </w:div>
    <w:div w:id="1689480632">
      <w:bodyDiv w:val="1"/>
      <w:marLeft w:val="0"/>
      <w:marRight w:val="0"/>
      <w:marTop w:val="0"/>
      <w:marBottom w:val="0"/>
      <w:divBdr>
        <w:top w:val="none" w:sz="0" w:space="0" w:color="auto"/>
        <w:left w:val="none" w:sz="0" w:space="0" w:color="auto"/>
        <w:bottom w:val="none" w:sz="0" w:space="0" w:color="auto"/>
        <w:right w:val="none" w:sz="0" w:space="0" w:color="auto"/>
      </w:divBdr>
    </w:div>
    <w:div w:id="1702823339">
      <w:bodyDiv w:val="1"/>
      <w:marLeft w:val="0"/>
      <w:marRight w:val="0"/>
      <w:marTop w:val="0"/>
      <w:marBottom w:val="0"/>
      <w:divBdr>
        <w:top w:val="none" w:sz="0" w:space="0" w:color="auto"/>
        <w:left w:val="none" w:sz="0" w:space="0" w:color="auto"/>
        <w:bottom w:val="none" w:sz="0" w:space="0" w:color="auto"/>
        <w:right w:val="none" w:sz="0" w:space="0" w:color="auto"/>
      </w:divBdr>
    </w:div>
    <w:div w:id="1729650575">
      <w:bodyDiv w:val="1"/>
      <w:marLeft w:val="0"/>
      <w:marRight w:val="0"/>
      <w:marTop w:val="0"/>
      <w:marBottom w:val="0"/>
      <w:divBdr>
        <w:top w:val="none" w:sz="0" w:space="0" w:color="auto"/>
        <w:left w:val="none" w:sz="0" w:space="0" w:color="auto"/>
        <w:bottom w:val="none" w:sz="0" w:space="0" w:color="auto"/>
        <w:right w:val="none" w:sz="0" w:space="0" w:color="auto"/>
      </w:divBdr>
    </w:div>
    <w:div w:id="1804156764">
      <w:bodyDiv w:val="1"/>
      <w:marLeft w:val="0"/>
      <w:marRight w:val="0"/>
      <w:marTop w:val="0"/>
      <w:marBottom w:val="0"/>
      <w:divBdr>
        <w:top w:val="none" w:sz="0" w:space="0" w:color="auto"/>
        <w:left w:val="none" w:sz="0" w:space="0" w:color="auto"/>
        <w:bottom w:val="none" w:sz="0" w:space="0" w:color="auto"/>
        <w:right w:val="none" w:sz="0" w:space="0" w:color="auto"/>
      </w:divBdr>
    </w:div>
    <w:div w:id="1863665785">
      <w:bodyDiv w:val="1"/>
      <w:marLeft w:val="0"/>
      <w:marRight w:val="0"/>
      <w:marTop w:val="0"/>
      <w:marBottom w:val="0"/>
      <w:divBdr>
        <w:top w:val="none" w:sz="0" w:space="0" w:color="auto"/>
        <w:left w:val="none" w:sz="0" w:space="0" w:color="auto"/>
        <w:bottom w:val="none" w:sz="0" w:space="0" w:color="auto"/>
        <w:right w:val="none" w:sz="0" w:space="0" w:color="auto"/>
      </w:divBdr>
    </w:div>
    <w:div w:id="1947232915">
      <w:bodyDiv w:val="1"/>
      <w:marLeft w:val="0"/>
      <w:marRight w:val="0"/>
      <w:marTop w:val="0"/>
      <w:marBottom w:val="0"/>
      <w:divBdr>
        <w:top w:val="none" w:sz="0" w:space="0" w:color="auto"/>
        <w:left w:val="none" w:sz="0" w:space="0" w:color="auto"/>
        <w:bottom w:val="none" w:sz="0" w:space="0" w:color="auto"/>
        <w:right w:val="none" w:sz="0" w:space="0" w:color="auto"/>
      </w:divBdr>
    </w:div>
    <w:div w:id="1958247002">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 w:id="2060784042">
      <w:bodyDiv w:val="1"/>
      <w:marLeft w:val="0"/>
      <w:marRight w:val="0"/>
      <w:marTop w:val="0"/>
      <w:marBottom w:val="0"/>
      <w:divBdr>
        <w:top w:val="none" w:sz="0" w:space="0" w:color="auto"/>
        <w:left w:val="none" w:sz="0" w:space="0" w:color="auto"/>
        <w:bottom w:val="none" w:sz="0" w:space="0" w:color="auto"/>
        <w:right w:val="none" w:sz="0" w:space="0" w:color="auto"/>
      </w:divBdr>
    </w:div>
    <w:div w:id="2107729607">
      <w:bodyDiv w:val="1"/>
      <w:marLeft w:val="0"/>
      <w:marRight w:val="0"/>
      <w:marTop w:val="0"/>
      <w:marBottom w:val="0"/>
      <w:divBdr>
        <w:top w:val="none" w:sz="0" w:space="0" w:color="auto"/>
        <w:left w:val="none" w:sz="0" w:space="0" w:color="auto"/>
        <w:bottom w:val="none" w:sz="0" w:space="0" w:color="auto"/>
        <w:right w:val="none" w:sz="0" w:space="0" w:color="auto"/>
      </w:divBdr>
    </w:div>
    <w:div w:id="214049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jp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hsan\Application%20Data\Microsoft\Templates\School%20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Equity">
  <a:themeElements>
    <a:clrScheme name="Custom 1">
      <a:dk1>
        <a:srgbClr val="2F2B20"/>
      </a:dk1>
      <a:lt1>
        <a:srgbClr val="FFFFFF"/>
      </a:lt1>
      <a:dk2>
        <a:srgbClr val="675E47"/>
      </a:dk2>
      <a:lt2>
        <a:srgbClr val="DFDCB7"/>
      </a:lt2>
      <a:accent1>
        <a:srgbClr val="DFDCB7"/>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Custom 1">
      <a:majorFont>
        <a:latin typeface="B roya"/>
        <a:ea typeface=""/>
        <a:cs typeface="B Roya"/>
      </a:majorFont>
      <a:minorFont>
        <a:latin typeface="B roya"/>
        <a:ea typeface=""/>
        <a:cs typeface="B Roya"/>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teProperties xmlns="urn:microsoft.template.properties">
  <_Version/>
  <_LCID/>
</templat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29087-0CE3-49F2-8F52-E7138F37D32E}">
  <ds:schemaRefs>
    <ds:schemaRef ds:uri="urn:microsoft.template.propertie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0B2DCF33-02E1-49C4-88C7-F520505B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report.dotx</Template>
  <TotalTime>1572</TotalTime>
  <Pages>55</Pages>
  <Words>7131</Words>
  <Characters>40647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vt:lpstr>
    </vt:vector>
  </TitlesOfParts>
  <Company>McCann Worldgroup</Company>
  <LinksUpToDate>false</LinksUpToDate>
  <CharactersWithSpaces>47683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[عنوان]</dc:subject>
  <dc:creator>PARAND</dc:creator>
  <cp:lastModifiedBy>ASA</cp:lastModifiedBy>
  <cp:revision>68</cp:revision>
  <cp:lastPrinted>2021-07-14T08:47:00Z</cp:lastPrinted>
  <dcterms:created xsi:type="dcterms:W3CDTF">2021-07-11T04:12:00Z</dcterms:created>
  <dcterms:modified xsi:type="dcterms:W3CDTF">2021-07-14T14:22:00Z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TC102905551033</vt:lpwstr>
  </property>
</Properties>
</file>